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C08183" w14:textId="77777777" w:rsidR="00CD0C08" w:rsidRPr="00EB5DC4" w:rsidRDefault="00CD0C08" w:rsidP="255551DB">
      <w:pPr>
        <w:jc w:val="center"/>
        <w:rPr>
          <w:lang w:val="sk-SK"/>
        </w:rPr>
      </w:pPr>
      <w:r w:rsidRPr="00EB5DC4">
        <w:rPr>
          <w:noProof/>
        </w:rPr>
        <w:drawing>
          <wp:inline distT="0" distB="0" distL="0" distR="0" wp14:anchorId="22CC20FF" wp14:editId="0C1A88FE">
            <wp:extent cx="4429125" cy="777240"/>
            <wp:effectExtent l="0" t="0" r="9525" b="3810"/>
            <wp:docPr id="1363376544" name="Picture 1363376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hp_LogicalHeaderComplete"/>
    </w:p>
    <w:p w14:paraId="69357BA5" w14:textId="77777777" w:rsidR="00CD0C08" w:rsidRPr="00EB5DC4" w:rsidRDefault="00CD0C08">
      <w:pPr>
        <w:pStyle w:val="HPTableTitle"/>
        <w:rPr>
          <w:lang w:val="sk-SK"/>
        </w:rPr>
      </w:pPr>
    </w:p>
    <w:p w14:paraId="43D548ED" w14:textId="77777777" w:rsidR="00CD0C08" w:rsidRPr="00EB5DC4" w:rsidRDefault="255551DB" w:rsidP="255551DB">
      <w:pPr>
        <w:tabs>
          <w:tab w:val="center" w:pos="4818"/>
          <w:tab w:val="left" w:pos="7619"/>
        </w:tabs>
        <w:jc w:val="center"/>
        <w:rPr>
          <w:rFonts w:cs="Arial"/>
          <w:b/>
          <w:bCs/>
          <w:sz w:val="16"/>
          <w:szCs w:val="16"/>
          <w:lang w:val="sk-SK"/>
        </w:rPr>
      </w:pPr>
      <w:r w:rsidRPr="00EB5DC4">
        <w:rPr>
          <w:rFonts w:cs="Arial"/>
          <w:b/>
          <w:bCs/>
          <w:sz w:val="16"/>
          <w:szCs w:val="16"/>
          <w:lang w:val="sk-SK"/>
        </w:rPr>
        <w:t>Európsky fond regionálneho rozvoja</w:t>
      </w:r>
    </w:p>
    <w:p w14:paraId="685B79B9" w14:textId="77777777" w:rsidR="00CD0C08" w:rsidRPr="00EB5DC4" w:rsidRDefault="00CD0C08" w:rsidP="255551DB">
      <w:pPr>
        <w:tabs>
          <w:tab w:val="center" w:pos="4818"/>
          <w:tab w:val="left" w:pos="7619"/>
        </w:tabs>
        <w:jc w:val="center"/>
        <w:rPr>
          <w:rFonts w:cs="Arial"/>
          <w:b/>
          <w:bCs/>
          <w:sz w:val="16"/>
          <w:szCs w:val="16"/>
          <w:lang w:val="sk-SK"/>
        </w:rPr>
      </w:pPr>
      <w:r w:rsidRPr="00EB5DC4">
        <w:rPr>
          <w:rFonts w:cs="Arial"/>
          <w:b/>
          <w:bCs/>
          <w:sz w:val="16"/>
          <w:szCs w:val="16"/>
          <w:lang w:val="sk-SK"/>
        </w:rPr>
        <w:t>„Tvoríme vedomostnú spoločnosť“</w:t>
      </w:r>
      <w:r w:rsidRPr="00EB5DC4">
        <w:rPr>
          <w:rFonts w:cs="Arial"/>
          <w:b/>
          <w:sz w:val="16"/>
          <w:lang w:val="sk-SK"/>
        </w:rPr>
        <w:tab/>
      </w:r>
    </w:p>
    <w:p w14:paraId="18598EF1" w14:textId="77777777" w:rsidR="00CD0C08" w:rsidRPr="00EB5DC4" w:rsidRDefault="00CD0C08" w:rsidP="00CD0C08">
      <w:pPr>
        <w:jc w:val="center"/>
        <w:rPr>
          <w:rFonts w:cs="Arial"/>
          <w:b/>
          <w:sz w:val="16"/>
          <w:lang w:val="sk-SK"/>
        </w:rPr>
      </w:pPr>
    </w:p>
    <w:p w14:paraId="3ECD7A22" w14:textId="77777777" w:rsidR="00CD0C08" w:rsidRPr="00EB5DC4" w:rsidRDefault="00CD0C08" w:rsidP="00CD0C08">
      <w:pPr>
        <w:jc w:val="center"/>
        <w:rPr>
          <w:rFonts w:cs="Arial"/>
          <w:b/>
          <w:sz w:val="16"/>
          <w:lang w:val="sk-SK"/>
        </w:rPr>
      </w:pPr>
      <w:r w:rsidRPr="00EB5DC4">
        <w:rPr>
          <w:rFonts w:cs="Arial"/>
          <w:b/>
          <w:sz w:val="16"/>
          <w:lang w:val="sk-SK"/>
        </w:rPr>
        <w:t>Projekt je spolufinancovaný Európskou úniou</w:t>
      </w:r>
    </w:p>
    <w:p w14:paraId="6BD3483C" w14:textId="77777777" w:rsidR="00CD0C08" w:rsidRPr="00EB5DC4" w:rsidRDefault="00CD0C08" w:rsidP="00CD0C08">
      <w:pPr>
        <w:jc w:val="center"/>
        <w:rPr>
          <w:rFonts w:cs="Arial"/>
          <w:b/>
          <w:sz w:val="16"/>
          <w:lang w:val="sk-SK"/>
        </w:rPr>
      </w:pPr>
    </w:p>
    <w:p w14:paraId="2387167E" w14:textId="77777777" w:rsidR="00CD0C08" w:rsidRPr="00EB5DC4" w:rsidRDefault="00747AD1" w:rsidP="00CD0C08">
      <w:pPr>
        <w:jc w:val="center"/>
        <w:rPr>
          <w:rFonts w:cs="Arial"/>
          <w:sz w:val="16"/>
          <w:lang w:val="sk-SK"/>
        </w:rPr>
      </w:pPr>
      <w:hyperlink r:id="rId12" w:history="1">
        <w:r w:rsidR="00CD0C08" w:rsidRPr="00EB5DC4">
          <w:rPr>
            <w:rStyle w:val="Hyperlink"/>
            <w:rFonts w:cs="Arial"/>
            <w:sz w:val="16"/>
            <w:lang w:val="sk-SK"/>
          </w:rPr>
          <w:t>www.opis.gov.sk</w:t>
        </w:r>
      </w:hyperlink>
      <w:r w:rsidR="00CD0C08" w:rsidRPr="00EB5DC4">
        <w:rPr>
          <w:rFonts w:cs="Arial"/>
          <w:sz w:val="16"/>
          <w:lang w:val="sk-SK"/>
        </w:rPr>
        <w:t xml:space="preserve"> </w:t>
      </w:r>
    </w:p>
    <w:p w14:paraId="10769A72" w14:textId="77777777" w:rsidR="00CD0C08" w:rsidRPr="00EB5DC4" w:rsidRDefault="00747AD1" w:rsidP="00CD0C08">
      <w:pPr>
        <w:jc w:val="center"/>
        <w:rPr>
          <w:rFonts w:cs="Arial"/>
          <w:sz w:val="16"/>
          <w:lang w:val="sk-SK"/>
        </w:rPr>
      </w:pPr>
      <w:hyperlink r:id="rId13" w:history="1">
        <w:r w:rsidR="00CD0C08" w:rsidRPr="00EB5DC4">
          <w:rPr>
            <w:rStyle w:val="Hyperlink"/>
            <w:rFonts w:cs="Arial"/>
            <w:sz w:val="16"/>
            <w:lang w:val="sk-SK"/>
          </w:rPr>
          <w:t>www.informatizacia.sk</w:t>
        </w:r>
      </w:hyperlink>
    </w:p>
    <w:p w14:paraId="310FC382" w14:textId="77777777" w:rsidR="00CD0C08" w:rsidRPr="00EB5DC4" w:rsidRDefault="00CD0C08" w:rsidP="00CD0C08">
      <w:pPr>
        <w:jc w:val="center"/>
        <w:rPr>
          <w:rFonts w:cs="Arial"/>
          <w:b/>
          <w:sz w:val="16"/>
          <w:lang w:val="sk-SK"/>
        </w:rPr>
      </w:pPr>
    </w:p>
    <w:p w14:paraId="44CC1FA1" w14:textId="77777777" w:rsidR="00CD0C08" w:rsidRPr="00EB5DC4" w:rsidRDefault="00CD0C08" w:rsidP="00CD0C08">
      <w:pPr>
        <w:jc w:val="center"/>
        <w:rPr>
          <w:rFonts w:cs="Arial"/>
          <w:b/>
          <w:sz w:val="18"/>
          <w:szCs w:val="28"/>
          <w:lang w:val="sk-SK"/>
        </w:rPr>
      </w:pPr>
      <w:r w:rsidRPr="00EB5DC4">
        <w:rPr>
          <w:rFonts w:cs="Arial"/>
          <w:b/>
          <w:sz w:val="18"/>
          <w:szCs w:val="28"/>
          <w:lang w:val="sk-SK"/>
        </w:rPr>
        <w:t>Národná agentúra pre sieťové a elektronické služby</w:t>
      </w:r>
    </w:p>
    <w:p w14:paraId="65E62F50" w14:textId="77777777" w:rsidR="00CD0C08" w:rsidRPr="00EB5DC4" w:rsidRDefault="00CD0C08" w:rsidP="00CD0C08">
      <w:pPr>
        <w:jc w:val="center"/>
        <w:rPr>
          <w:rFonts w:cs="Arial"/>
          <w:b/>
          <w:sz w:val="18"/>
          <w:szCs w:val="28"/>
          <w:lang w:val="sk-SK"/>
        </w:rPr>
      </w:pPr>
    </w:p>
    <w:p w14:paraId="4AB2095F" w14:textId="77777777" w:rsidR="00CD0C08" w:rsidRPr="00EB5DC4" w:rsidRDefault="72598219" w:rsidP="72598219">
      <w:pPr>
        <w:jc w:val="center"/>
        <w:rPr>
          <w:rFonts w:cs="Arial"/>
          <w:b/>
          <w:bCs/>
          <w:sz w:val="22"/>
          <w:szCs w:val="22"/>
          <w:lang w:val="sk-SK"/>
        </w:rPr>
      </w:pPr>
      <w:r w:rsidRPr="00EB5DC4">
        <w:rPr>
          <w:rFonts w:cs="Arial"/>
          <w:b/>
          <w:bCs/>
          <w:sz w:val="22"/>
          <w:szCs w:val="22"/>
          <w:lang w:val="sk-SK"/>
        </w:rPr>
        <w:t>Elektronické služby spoločných modulov ÚPVS a prístupových komponentov (I, II. časť)</w:t>
      </w:r>
    </w:p>
    <w:p w14:paraId="2B1E5E46" w14:textId="77777777" w:rsidR="00CD0C08" w:rsidRPr="00EB5DC4" w:rsidRDefault="00CD0C08" w:rsidP="00CD0C08">
      <w:pPr>
        <w:jc w:val="center"/>
        <w:rPr>
          <w:rFonts w:cs="Arial"/>
          <w:b/>
          <w:sz w:val="28"/>
          <w:szCs w:val="28"/>
          <w:lang w:val="sk-SK"/>
        </w:rPr>
      </w:pPr>
    </w:p>
    <w:p w14:paraId="47137853" w14:textId="77777777" w:rsidR="008652BB" w:rsidRPr="00EB5DC4" w:rsidRDefault="008652BB" w:rsidP="00CD0C08">
      <w:pPr>
        <w:jc w:val="center"/>
        <w:rPr>
          <w:rFonts w:cs="Arial"/>
          <w:b/>
          <w:sz w:val="36"/>
          <w:lang w:val="sk-SK"/>
        </w:rPr>
      </w:pPr>
    </w:p>
    <w:p w14:paraId="50FBDA46" w14:textId="77777777" w:rsidR="00D63242" w:rsidRPr="00EB5DC4" w:rsidRDefault="72598219" w:rsidP="72598219">
      <w:pPr>
        <w:jc w:val="center"/>
        <w:rPr>
          <w:rFonts w:cs="Arial"/>
          <w:b/>
          <w:bCs/>
          <w:sz w:val="36"/>
          <w:szCs w:val="36"/>
          <w:lang w:val="sk-SK"/>
        </w:rPr>
      </w:pPr>
      <w:r w:rsidRPr="00EB5DC4">
        <w:rPr>
          <w:rFonts w:cs="Arial"/>
          <w:b/>
          <w:bCs/>
          <w:sz w:val="36"/>
          <w:szCs w:val="36"/>
          <w:lang w:val="sk-SK"/>
        </w:rPr>
        <w:t xml:space="preserve">Integrácia Služby </w:t>
      </w:r>
      <w:proofErr w:type="spellStart"/>
      <w:r w:rsidRPr="00EB5DC4">
        <w:rPr>
          <w:rFonts w:cs="Arial"/>
          <w:b/>
          <w:bCs/>
          <w:sz w:val="36"/>
          <w:szCs w:val="36"/>
          <w:lang w:val="sk-SK"/>
        </w:rPr>
        <w:t>Slovensko.Digital</w:t>
      </w:r>
      <w:proofErr w:type="spellEnd"/>
      <w:r w:rsidRPr="00EB5DC4">
        <w:rPr>
          <w:rFonts w:cs="Arial"/>
          <w:b/>
          <w:bCs/>
          <w:sz w:val="36"/>
          <w:szCs w:val="36"/>
          <w:lang w:val="sk-SK"/>
        </w:rPr>
        <w:t xml:space="preserve">, </w:t>
      </w:r>
      <w:proofErr w:type="spellStart"/>
      <w:r w:rsidRPr="00EB5DC4">
        <w:rPr>
          <w:rFonts w:cs="Arial"/>
          <w:b/>
          <w:bCs/>
          <w:sz w:val="36"/>
          <w:szCs w:val="36"/>
          <w:lang w:val="sk-SK"/>
        </w:rPr>
        <w:t>s.r.o</w:t>
      </w:r>
      <w:proofErr w:type="spellEnd"/>
      <w:r w:rsidRPr="00EB5DC4">
        <w:rPr>
          <w:rFonts w:cs="Arial"/>
          <w:b/>
          <w:bCs/>
          <w:sz w:val="36"/>
          <w:szCs w:val="36"/>
          <w:lang w:val="sk-SK"/>
        </w:rPr>
        <w:t xml:space="preserve">. na </w:t>
      </w:r>
      <w:r w:rsidRPr="00EB5DC4">
        <w:rPr>
          <w:rFonts w:eastAsia="Arial" w:cs="Arial"/>
          <w:b/>
          <w:bCs/>
          <w:sz w:val="36"/>
          <w:szCs w:val="36"/>
          <w:lang w:val="sk-SK"/>
        </w:rPr>
        <w:t xml:space="preserve">ÚPVS </w:t>
      </w:r>
      <w:r w:rsidRPr="00EB5DC4">
        <w:rPr>
          <w:rFonts w:cs="Arial"/>
          <w:b/>
          <w:bCs/>
          <w:sz w:val="36"/>
          <w:szCs w:val="36"/>
          <w:lang w:val="sk-SK"/>
        </w:rPr>
        <w:t xml:space="preserve">– Projekt </w:t>
      </w:r>
      <w:proofErr w:type="spellStart"/>
      <w:r w:rsidRPr="00EB5DC4">
        <w:rPr>
          <w:rFonts w:cs="Arial"/>
          <w:b/>
          <w:bCs/>
          <w:sz w:val="36"/>
          <w:szCs w:val="36"/>
          <w:lang w:val="sk-SK"/>
        </w:rPr>
        <w:t>PodaaS</w:t>
      </w:r>
      <w:proofErr w:type="spellEnd"/>
    </w:p>
    <w:p w14:paraId="68F18C43" w14:textId="77777777" w:rsidR="00CD0C08" w:rsidRPr="00EB5DC4" w:rsidRDefault="008652BB" w:rsidP="255551DB">
      <w:pPr>
        <w:jc w:val="center"/>
        <w:rPr>
          <w:rFonts w:cs="Arial"/>
          <w:b/>
          <w:bCs/>
          <w:caps/>
          <w:sz w:val="36"/>
          <w:szCs w:val="36"/>
          <w:lang w:val="sk-SK"/>
        </w:rPr>
      </w:pPr>
      <w:r w:rsidRPr="00EB5DC4">
        <w:rPr>
          <w:rFonts w:cs="Arial"/>
          <w:b/>
          <w:bCs/>
          <w:sz w:val="36"/>
          <w:szCs w:val="36"/>
          <w:lang w:val="sk-SK"/>
        </w:rPr>
        <w:t xml:space="preserve"> </w:t>
      </w:r>
      <w:r w:rsidR="00105607" w:rsidRPr="00EB5DC4">
        <w:rPr>
          <w:rFonts w:cs="Arial"/>
          <w:b/>
          <w:bCs/>
          <w:sz w:val="36"/>
          <w:szCs w:val="36"/>
          <w:lang w:val="sk-SK"/>
        </w:rPr>
        <w:t>– UAT</w:t>
      </w:r>
      <w:r w:rsidR="004842AA" w:rsidRPr="00EB5DC4">
        <w:rPr>
          <w:rFonts w:cs="Arial"/>
          <w:b/>
          <w:bCs/>
          <w:sz w:val="36"/>
          <w:szCs w:val="36"/>
          <w:lang w:val="sk-SK"/>
        </w:rPr>
        <w:t xml:space="preserve"> </w:t>
      </w:r>
      <w:r w:rsidR="00480EEE" w:rsidRPr="00EB5DC4">
        <w:rPr>
          <w:rFonts w:cs="Arial"/>
          <w:b/>
          <w:bCs/>
          <w:sz w:val="36"/>
          <w:szCs w:val="36"/>
          <w:lang w:val="sk-SK"/>
        </w:rPr>
        <w:t xml:space="preserve">(Typ </w:t>
      </w:r>
      <w:r w:rsidR="00480EEE" w:rsidRPr="00EB5DC4">
        <w:rPr>
          <w:rFonts w:cs="Arial"/>
          <w:b/>
          <w:sz w:val="36"/>
          <w:lang w:val="sk-SK"/>
        </w:rPr>
        <w:tab/>
      </w:r>
      <w:r w:rsidR="003C2244" w:rsidRPr="00EB5DC4">
        <w:rPr>
          <w:rFonts w:cs="Arial"/>
          <w:b/>
          <w:bCs/>
          <w:sz w:val="36"/>
          <w:szCs w:val="36"/>
          <w:lang w:val="sk-SK"/>
        </w:rPr>
        <w:t>PO</w:t>
      </w:r>
      <w:r w:rsidR="00105607" w:rsidRPr="00EB5DC4">
        <w:rPr>
          <w:rFonts w:cs="Arial"/>
          <w:b/>
          <w:bCs/>
          <w:sz w:val="36"/>
          <w:szCs w:val="36"/>
          <w:lang w:val="sk-SK"/>
        </w:rPr>
        <w:t>)</w:t>
      </w:r>
    </w:p>
    <w:p w14:paraId="159EE891" w14:textId="77777777" w:rsidR="00CD0C08" w:rsidRPr="00EB5DC4" w:rsidRDefault="00CD0C08" w:rsidP="00CD0C08">
      <w:pPr>
        <w:jc w:val="center"/>
        <w:rPr>
          <w:rFonts w:cs="Arial"/>
          <w:b/>
          <w:caps/>
          <w:sz w:val="36"/>
          <w:lang w:val="sk-SK"/>
        </w:rPr>
      </w:pPr>
    </w:p>
    <w:p w14:paraId="0C4CD0AE" w14:textId="77777777" w:rsidR="00CD0C08" w:rsidRPr="00EB5DC4" w:rsidRDefault="00CD0C08" w:rsidP="00CD0C08">
      <w:pPr>
        <w:jc w:val="center"/>
        <w:rPr>
          <w:rFonts w:ascii="Arial Narrow" w:hAnsi="Arial Narrow"/>
          <w:b/>
          <w:sz w:val="36"/>
          <w:lang w:val="sk-SK"/>
        </w:rPr>
      </w:pPr>
      <w:r w:rsidRPr="00EB5DC4">
        <w:rPr>
          <w:rFonts w:cs="Arial"/>
          <w:b/>
          <w:caps/>
          <w:sz w:val="36"/>
          <w:lang w:val="sk-SK"/>
        </w:rPr>
        <w:t>AKCEPTAČNÝ PROTOKOL</w:t>
      </w:r>
    </w:p>
    <w:p w14:paraId="79EE5A0E" w14:textId="77777777" w:rsidR="00D63242" w:rsidRPr="00EB5DC4" w:rsidRDefault="00D63242" w:rsidP="00D63242">
      <w:pPr>
        <w:rPr>
          <w:rFonts w:asciiTheme="minorHAnsi" w:hAnsiTheme="minorHAnsi" w:cstheme="minorHAnsi"/>
          <w:lang w:val="sk-SK"/>
        </w:rPr>
      </w:pPr>
    </w:p>
    <w:p w14:paraId="4801C9CA" w14:textId="77777777" w:rsidR="00D63242" w:rsidRPr="00EB5DC4" w:rsidRDefault="00D63242" w:rsidP="006922D3">
      <w:pPr>
        <w:pStyle w:val="NoSpacing"/>
      </w:pPr>
    </w:p>
    <w:p w14:paraId="07A72A38" w14:textId="77777777" w:rsidR="00D63242" w:rsidRPr="00EB5DC4" w:rsidRDefault="00D63242" w:rsidP="00D63242">
      <w:pPr>
        <w:rPr>
          <w:rFonts w:asciiTheme="minorHAnsi" w:hAnsiTheme="minorHAnsi" w:cstheme="minorHAnsi"/>
          <w:lang w:val="sk-SK"/>
        </w:rPr>
      </w:pPr>
    </w:p>
    <w:p w14:paraId="330B6609" w14:textId="77777777" w:rsidR="00D63242" w:rsidRPr="00EB5DC4" w:rsidRDefault="00D63242" w:rsidP="00D63242">
      <w:pPr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Popisné charakteristiky dokumentu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689"/>
        <w:gridCol w:w="2677"/>
      </w:tblGrid>
      <w:tr w:rsidR="00D63242" w:rsidRPr="00EB5DC4" w14:paraId="6CACEE2B" w14:textId="77777777" w:rsidTr="255551DB">
        <w:tc>
          <w:tcPr>
            <w:tcW w:w="1696" w:type="dxa"/>
            <w:shd w:val="clear" w:color="auto" w:fill="D9D9D9" w:themeFill="background1" w:themeFillShade="D9"/>
          </w:tcPr>
          <w:p w14:paraId="575629E1" w14:textId="77777777" w:rsidR="00D63242" w:rsidRPr="00EB5DC4" w:rsidRDefault="00D63242" w:rsidP="00D63242">
            <w:pPr>
              <w:pStyle w:val="TabText"/>
              <w:rPr>
                <w:rFonts w:ascii="Arial Narrow" w:hAnsi="Arial Narrow" w:cs="Times New Roman"/>
                <w:szCs w:val="20"/>
                <w:lang w:val="sk-SK"/>
              </w:rPr>
            </w:pPr>
            <w:r w:rsidRPr="00EB5DC4">
              <w:rPr>
                <w:rFonts w:ascii="Arial Narrow" w:hAnsi="Arial Narrow" w:cs="Times New Roman"/>
                <w:szCs w:val="20"/>
                <w:lang w:val="sk-SK"/>
              </w:rPr>
              <w:t>Projekt</w:t>
            </w:r>
          </w:p>
        </w:tc>
        <w:tc>
          <w:tcPr>
            <w:tcW w:w="4689" w:type="dxa"/>
          </w:tcPr>
          <w:p w14:paraId="1F9188F0" w14:textId="77777777" w:rsidR="00D63242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eastAsia="Arial Narrow" w:hAnsi="Arial Narrow" w:cs="Arial Narrow"/>
                <w:lang w:val="sk-SK"/>
              </w:rPr>
              <w:t>Zjednodušenie vytvárania podaní tretími stranami</w:t>
            </w:r>
          </w:p>
        </w:tc>
        <w:tc>
          <w:tcPr>
            <w:tcW w:w="2677" w:type="dxa"/>
          </w:tcPr>
          <w:p w14:paraId="2D3F1DC1" w14:textId="77777777" w:rsidR="00F4484F" w:rsidRPr="00EB5DC4" w:rsidRDefault="255551DB" w:rsidP="255551DB">
            <w:pPr>
              <w:pStyle w:val="TabText"/>
              <w:rPr>
                <w:rFonts w:ascii="Arial Narrow" w:hAnsi="Arial Narrow" w:cs="Times New Roman"/>
                <w:lang w:val="sk-SK"/>
              </w:rPr>
            </w:pPr>
            <w:proofErr w:type="spellStart"/>
            <w:r w:rsidRPr="00EB5DC4">
              <w:rPr>
                <w:rFonts w:ascii="Arial Narrow" w:hAnsi="Arial Narrow" w:cs="Times New Roman"/>
                <w:lang w:val="sk-SK"/>
              </w:rPr>
              <w:t>PodaaS</w:t>
            </w:r>
            <w:proofErr w:type="spellEnd"/>
            <w:r w:rsidR="00F142B8" w:rsidRPr="00EB5DC4">
              <w:rPr>
                <w:rFonts w:ascii="Arial Narrow" w:hAnsi="Arial Narrow" w:cs="Times New Roman"/>
                <w:lang w:val="sk-SK"/>
              </w:rPr>
              <w:t xml:space="preserve"> - </w:t>
            </w:r>
            <w:proofErr w:type="spellStart"/>
            <w:r w:rsidR="00F142B8" w:rsidRPr="00EB5DC4">
              <w:rPr>
                <w:rFonts w:ascii="Arial Narrow" w:hAnsi="Arial Narrow" w:cs="Times New Roman"/>
                <w:lang w:val="sk-SK"/>
              </w:rPr>
              <w:t>Balik</w:t>
            </w:r>
            <w:proofErr w:type="spellEnd"/>
          </w:p>
          <w:p w14:paraId="6965424A" w14:textId="77777777" w:rsidR="00D63242" w:rsidRPr="00EB5DC4" w:rsidRDefault="255551DB" w:rsidP="255551DB">
            <w:pPr>
              <w:pStyle w:val="TabText"/>
              <w:rPr>
                <w:rFonts w:ascii="Arial Narrow" w:hAnsi="Arial Narrow" w:cs="Times New Roman"/>
                <w:lang w:val="sk-SK"/>
              </w:rPr>
            </w:pPr>
            <w:r w:rsidRPr="00EB5DC4">
              <w:rPr>
                <w:rFonts w:ascii="Arial Narrow" w:hAnsi="Arial Narrow" w:cs="Times New Roman"/>
                <w:lang w:val="sk-SK"/>
              </w:rPr>
              <w:t>Typ PO</w:t>
            </w:r>
          </w:p>
        </w:tc>
      </w:tr>
      <w:tr w:rsidR="00D63242" w:rsidRPr="00EB5DC4" w14:paraId="471FC28A" w14:textId="77777777" w:rsidTr="255551DB">
        <w:tc>
          <w:tcPr>
            <w:tcW w:w="1696" w:type="dxa"/>
            <w:shd w:val="clear" w:color="auto" w:fill="D9D9D9" w:themeFill="background1" w:themeFillShade="D9"/>
          </w:tcPr>
          <w:p w14:paraId="4139C6EE" w14:textId="77777777" w:rsidR="00D63242" w:rsidRPr="00EB5DC4" w:rsidRDefault="00D63242" w:rsidP="00D63242">
            <w:pPr>
              <w:pStyle w:val="TabText"/>
              <w:rPr>
                <w:rFonts w:ascii="Arial Narrow" w:hAnsi="Arial Narrow" w:cs="Times New Roman"/>
                <w:szCs w:val="20"/>
                <w:lang w:val="sk-SK"/>
              </w:rPr>
            </w:pPr>
            <w:r w:rsidRPr="00EB5DC4">
              <w:rPr>
                <w:rFonts w:ascii="Arial Narrow" w:hAnsi="Arial Narrow" w:cs="Times New Roman"/>
                <w:szCs w:val="20"/>
                <w:lang w:val="sk-SK"/>
              </w:rPr>
              <w:t>Dokument</w:t>
            </w:r>
          </w:p>
        </w:tc>
        <w:tc>
          <w:tcPr>
            <w:tcW w:w="7366" w:type="dxa"/>
            <w:gridSpan w:val="2"/>
          </w:tcPr>
          <w:p w14:paraId="60917419" w14:textId="77777777" w:rsidR="00D63242" w:rsidRPr="00EB5DC4" w:rsidRDefault="003C2244" w:rsidP="00D63242">
            <w:pPr>
              <w:pStyle w:val="TabText"/>
              <w:rPr>
                <w:rFonts w:ascii="Arial Narrow" w:hAnsi="Arial Narrow" w:cs="Times New Roman"/>
                <w:szCs w:val="20"/>
                <w:lang w:val="sk-SK"/>
              </w:rPr>
            </w:pPr>
            <w:r w:rsidRPr="00EB5DC4">
              <w:rPr>
                <w:rFonts w:ascii="Arial Narrow" w:hAnsi="Arial Narrow" w:cs="Times New Roman"/>
                <w:szCs w:val="20"/>
                <w:lang w:val="sk-SK"/>
              </w:rPr>
              <w:t>Akceptačný protokol</w:t>
            </w:r>
            <w:r w:rsidR="00F142B8" w:rsidRPr="00EB5DC4">
              <w:rPr>
                <w:rFonts w:ascii="Arial Narrow" w:hAnsi="Arial Narrow" w:cs="Times New Roman"/>
                <w:szCs w:val="20"/>
                <w:lang w:val="sk-SK"/>
              </w:rPr>
              <w:t xml:space="preserve"> – PODANIA NA OVM</w:t>
            </w:r>
          </w:p>
        </w:tc>
      </w:tr>
      <w:tr w:rsidR="00F4484F" w:rsidRPr="00EB5DC4" w14:paraId="4343CB6B" w14:textId="77777777" w:rsidTr="255551DB">
        <w:tc>
          <w:tcPr>
            <w:tcW w:w="1696" w:type="dxa"/>
            <w:shd w:val="clear" w:color="auto" w:fill="D9D9D9" w:themeFill="background1" w:themeFillShade="D9"/>
          </w:tcPr>
          <w:p w14:paraId="287711B5" w14:textId="77777777" w:rsidR="00F4484F" w:rsidRPr="00EB5DC4" w:rsidRDefault="00F4484F" w:rsidP="00F4484F">
            <w:pPr>
              <w:pStyle w:val="TabText"/>
              <w:rPr>
                <w:rFonts w:ascii="Arial Narrow" w:hAnsi="Arial Narrow" w:cs="Times New Roman"/>
                <w:szCs w:val="20"/>
                <w:lang w:val="sk-SK"/>
              </w:rPr>
            </w:pPr>
            <w:r w:rsidRPr="00EB5DC4">
              <w:rPr>
                <w:rFonts w:ascii="Arial Narrow" w:hAnsi="Arial Narrow" w:cs="Times New Roman"/>
                <w:szCs w:val="20"/>
                <w:lang w:val="sk-SK"/>
              </w:rPr>
              <w:t>Podnázov</w:t>
            </w:r>
          </w:p>
        </w:tc>
        <w:tc>
          <w:tcPr>
            <w:tcW w:w="7366" w:type="dxa"/>
            <w:gridSpan w:val="2"/>
          </w:tcPr>
          <w:p w14:paraId="7AEF23F8" w14:textId="77777777" w:rsidR="00F4484F" w:rsidRPr="00EB5DC4" w:rsidRDefault="00F4484F" w:rsidP="00F4484F">
            <w:pPr>
              <w:pStyle w:val="TabText"/>
              <w:rPr>
                <w:rFonts w:ascii="Arial Narrow" w:hAnsi="Arial Narrow" w:cs="Times New Roman"/>
                <w:i/>
                <w:lang w:val="sk-SK"/>
              </w:rPr>
            </w:pPr>
          </w:p>
        </w:tc>
      </w:tr>
      <w:tr w:rsidR="00F4484F" w:rsidRPr="00EB5DC4" w14:paraId="3DBB7A34" w14:textId="77777777" w:rsidTr="255551DB">
        <w:trPr>
          <w:trHeight w:val="94"/>
        </w:trPr>
        <w:tc>
          <w:tcPr>
            <w:tcW w:w="1696" w:type="dxa"/>
            <w:shd w:val="clear" w:color="auto" w:fill="D9D9D9" w:themeFill="background1" w:themeFillShade="D9"/>
          </w:tcPr>
          <w:p w14:paraId="1ADF981F" w14:textId="77777777" w:rsidR="00F4484F" w:rsidRPr="00EB5DC4" w:rsidRDefault="00F4484F" w:rsidP="00F4484F">
            <w:pPr>
              <w:pStyle w:val="TabText"/>
              <w:rPr>
                <w:rFonts w:ascii="Arial Narrow" w:hAnsi="Arial Narrow" w:cs="Times New Roman"/>
                <w:szCs w:val="20"/>
                <w:lang w:val="sk-SK"/>
              </w:rPr>
            </w:pPr>
            <w:proofErr w:type="spellStart"/>
            <w:r w:rsidRPr="00EB5DC4">
              <w:rPr>
                <w:rFonts w:ascii="Arial Narrow" w:hAnsi="Arial Narrow" w:cs="Times New Roman"/>
                <w:szCs w:val="20"/>
                <w:lang w:val="sk-SK"/>
              </w:rPr>
              <w:t>Ref</w:t>
            </w:r>
            <w:proofErr w:type="spellEnd"/>
            <w:r w:rsidRPr="00EB5DC4">
              <w:rPr>
                <w:rFonts w:ascii="Arial Narrow" w:hAnsi="Arial Narrow" w:cs="Times New Roman"/>
                <w:szCs w:val="20"/>
                <w:lang w:val="sk-SK"/>
              </w:rPr>
              <w:t>. číslo</w:t>
            </w:r>
          </w:p>
        </w:tc>
        <w:tc>
          <w:tcPr>
            <w:tcW w:w="4689" w:type="dxa"/>
          </w:tcPr>
          <w:p w14:paraId="0EDBA559" w14:textId="77777777" w:rsidR="00F4484F" w:rsidRPr="00EB5DC4" w:rsidRDefault="00F4484F" w:rsidP="00F4484F">
            <w:pPr>
              <w:pStyle w:val="TabText"/>
              <w:rPr>
                <w:rFonts w:ascii="Arial Narrow" w:hAnsi="Arial Narrow" w:cs="Times New Roman"/>
                <w:i/>
                <w:lang w:val="sk-SK"/>
              </w:rPr>
            </w:pPr>
          </w:p>
        </w:tc>
        <w:tc>
          <w:tcPr>
            <w:tcW w:w="2677" w:type="dxa"/>
          </w:tcPr>
          <w:p w14:paraId="1B62F0C5" w14:textId="77777777" w:rsidR="00F4484F" w:rsidRPr="00EB5DC4" w:rsidRDefault="00F4484F" w:rsidP="00F4484F">
            <w:pPr>
              <w:pStyle w:val="TabText"/>
              <w:rPr>
                <w:rFonts w:ascii="Arial Narrow" w:hAnsi="Arial Narrow" w:cs="Times New Roman"/>
                <w:szCs w:val="20"/>
                <w:lang w:val="sk-SK"/>
              </w:rPr>
            </w:pPr>
            <w:r w:rsidRPr="00EB5DC4">
              <w:rPr>
                <w:rFonts w:ascii="Arial Narrow" w:hAnsi="Arial Narrow" w:cs="Times New Roman"/>
                <w:szCs w:val="20"/>
                <w:lang w:val="sk-SK"/>
              </w:rPr>
              <w:t>v.01</w:t>
            </w:r>
          </w:p>
        </w:tc>
      </w:tr>
      <w:tr w:rsidR="0025453D" w:rsidRPr="00EB5DC4" w14:paraId="003B9F41" w14:textId="77777777" w:rsidTr="255551DB">
        <w:trPr>
          <w:trHeight w:val="94"/>
        </w:trPr>
        <w:tc>
          <w:tcPr>
            <w:tcW w:w="1696" w:type="dxa"/>
            <w:shd w:val="clear" w:color="auto" w:fill="D9D9D9" w:themeFill="background1" w:themeFillShade="D9"/>
          </w:tcPr>
          <w:p w14:paraId="5C4BDF0D" w14:textId="77777777" w:rsidR="0025453D" w:rsidRPr="00EB5DC4" w:rsidRDefault="0025453D" w:rsidP="00F4484F">
            <w:pPr>
              <w:pStyle w:val="TabText"/>
              <w:rPr>
                <w:rFonts w:ascii="Arial Narrow" w:hAnsi="Arial Narrow" w:cs="Times New Roman"/>
                <w:szCs w:val="20"/>
                <w:lang w:val="sk-SK"/>
              </w:rPr>
            </w:pPr>
            <w:r w:rsidRPr="00EB5DC4">
              <w:rPr>
                <w:rFonts w:ascii="Arial Narrow" w:hAnsi="Arial Narrow" w:cs="Times New Roman"/>
                <w:szCs w:val="20"/>
                <w:lang w:val="sk-SK"/>
              </w:rPr>
              <w:t>DIZ podpísaný dňa</w:t>
            </w:r>
          </w:p>
        </w:tc>
        <w:tc>
          <w:tcPr>
            <w:tcW w:w="7366" w:type="dxa"/>
            <w:gridSpan w:val="2"/>
          </w:tcPr>
          <w:p w14:paraId="65B8DE78" w14:textId="77777777" w:rsidR="0025453D" w:rsidRPr="00EB5DC4" w:rsidRDefault="0025453D" w:rsidP="00F4484F">
            <w:pPr>
              <w:pStyle w:val="TabText"/>
              <w:rPr>
                <w:rFonts w:ascii="Arial Narrow" w:hAnsi="Arial Narrow" w:cs="Times New Roman"/>
                <w:szCs w:val="20"/>
                <w:lang w:val="sk-SK"/>
              </w:rPr>
            </w:pPr>
          </w:p>
        </w:tc>
      </w:tr>
    </w:tbl>
    <w:p w14:paraId="0A59252F" w14:textId="77777777" w:rsidR="00D63242" w:rsidRPr="00EB5DC4" w:rsidRDefault="00D63242" w:rsidP="00D63242">
      <w:pPr>
        <w:pStyle w:val="NoSpacing"/>
        <w:rPr>
          <w:rFonts w:ascii="Arial Narrow" w:eastAsia="Times New Roman" w:hAnsi="Arial Narrow" w:cs="Times New Roman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689"/>
        <w:gridCol w:w="2677"/>
      </w:tblGrid>
      <w:tr w:rsidR="00D63242" w:rsidRPr="00EB5DC4" w14:paraId="2D7CA5C4" w14:textId="77777777" w:rsidTr="18317869">
        <w:tc>
          <w:tcPr>
            <w:tcW w:w="1696" w:type="dxa"/>
            <w:shd w:val="clear" w:color="auto" w:fill="D9D9D9" w:themeFill="background1" w:themeFillShade="D9"/>
          </w:tcPr>
          <w:p w14:paraId="18F421C4" w14:textId="77777777" w:rsidR="00D63242" w:rsidRPr="00EB5DC4" w:rsidRDefault="00D63242" w:rsidP="00D63242">
            <w:pPr>
              <w:pStyle w:val="TabText"/>
              <w:rPr>
                <w:rFonts w:ascii="Arial Narrow" w:hAnsi="Arial Narrow" w:cs="Times New Roman"/>
                <w:szCs w:val="20"/>
                <w:lang w:val="sk-SK"/>
              </w:rPr>
            </w:pPr>
            <w:r w:rsidRPr="00EB5DC4">
              <w:rPr>
                <w:rFonts w:ascii="Arial Narrow" w:hAnsi="Arial Narrow" w:cs="Times New Roman"/>
                <w:szCs w:val="20"/>
                <w:lang w:val="sk-SK"/>
              </w:rPr>
              <w:t>Vypracoval</w:t>
            </w:r>
          </w:p>
        </w:tc>
        <w:tc>
          <w:tcPr>
            <w:tcW w:w="4689" w:type="dxa"/>
          </w:tcPr>
          <w:p w14:paraId="68C02C11" w14:textId="77777777" w:rsidR="00D63242" w:rsidRPr="00EB5DC4" w:rsidRDefault="72598219" w:rsidP="72598219">
            <w:pPr>
              <w:pStyle w:val="TabText"/>
              <w:rPr>
                <w:rFonts w:ascii="Arial Narrow" w:hAnsi="Arial Narrow" w:cs="Times New Roman"/>
                <w:i/>
                <w:iCs/>
                <w:color w:val="A6A6A6" w:themeColor="background1" w:themeShade="A6"/>
                <w:lang w:val="sk-SK"/>
              </w:rPr>
            </w:pPr>
            <w:r w:rsidRPr="00EB5DC4">
              <w:rPr>
                <w:rFonts w:ascii="Arial Narrow" w:hAnsi="Arial Narrow" w:cs="Times New Roman"/>
                <w:i/>
                <w:iCs/>
                <w:lang w:val="sk-SK"/>
              </w:rPr>
              <w:t xml:space="preserve">Ján </w:t>
            </w:r>
            <w:proofErr w:type="spellStart"/>
            <w:r w:rsidRPr="00EB5DC4">
              <w:rPr>
                <w:rFonts w:ascii="Arial Narrow" w:hAnsi="Arial Narrow" w:cs="Times New Roman"/>
                <w:i/>
                <w:iCs/>
                <w:lang w:val="sk-SK"/>
              </w:rPr>
              <w:t>Suchal</w:t>
            </w:r>
            <w:proofErr w:type="spellEnd"/>
            <w:r w:rsidRPr="00EB5DC4">
              <w:rPr>
                <w:rFonts w:ascii="Arial Narrow" w:hAnsi="Arial Narrow" w:cs="Times New Roman"/>
                <w:i/>
                <w:iCs/>
                <w:lang w:val="sk-SK"/>
              </w:rPr>
              <w:t>, Pavol Zbell</w:t>
            </w:r>
          </w:p>
        </w:tc>
        <w:tc>
          <w:tcPr>
            <w:tcW w:w="2677" w:type="dxa"/>
          </w:tcPr>
          <w:p w14:paraId="2F676AE5" w14:textId="77777777" w:rsidR="00D63242" w:rsidRPr="00EB5DC4" w:rsidRDefault="255551DB" w:rsidP="255551DB">
            <w:pPr>
              <w:pStyle w:val="TabText"/>
              <w:rPr>
                <w:rFonts w:ascii="Arial Narrow" w:hAnsi="Arial Narrow" w:cs="Times New Roman"/>
                <w:lang w:val="sk-SK"/>
              </w:rPr>
            </w:pPr>
            <w:r w:rsidRPr="00EB5DC4">
              <w:rPr>
                <w:rFonts w:ascii="Arial Narrow" w:hAnsi="Arial Narrow" w:cs="Times New Roman"/>
                <w:lang w:val="sk-SK"/>
              </w:rPr>
              <w:t>Dátum: 2.1.2019</w:t>
            </w:r>
          </w:p>
        </w:tc>
      </w:tr>
      <w:tr w:rsidR="00D63242" w:rsidRPr="00EB5DC4" w14:paraId="4ECA2F70" w14:textId="77777777" w:rsidTr="18317869">
        <w:tc>
          <w:tcPr>
            <w:tcW w:w="1696" w:type="dxa"/>
            <w:shd w:val="clear" w:color="auto" w:fill="D9D9D9" w:themeFill="background1" w:themeFillShade="D9"/>
          </w:tcPr>
          <w:p w14:paraId="21F00A20" w14:textId="77777777" w:rsidR="00D63242" w:rsidRPr="00EB5DC4" w:rsidRDefault="00D63242" w:rsidP="00D63242">
            <w:pPr>
              <w:pStyle w:val="TabText"/>
              <w:rPr>
                <w:rFonts w:ascii="Arial Narrow" w:hAnsi="Arial Narrow" w:cs="Times New Roman"/>
                <w:szCs w:val="20"/>
                <w:lang w:val="sk-SK"/>
              </w:rPr>
            </w:pPr>
            <w:r w:rsidRPr="00EB5DC4">
              <w:rPr>
                <w:rFonts w:ascii="Arial Narrow" w:hAnsi="Arial Narrow" w:cs="Times New Roman"/>
                <w:szCs w:val="20"/>
                <w:lang w:val="sk-SK"/>
              </w:rPr>
              <w:t>Preveril</w:t>
            </w:r>
          </w:p>
        </w:tc>
        <w:tc>
          <w:tcPr>
            <w:tcW w:w="4689" w:type="dxa"/>
          </w:tcPr>
          <w:p w14:paraId="10C130C4" w14:textId="77777777" w:rsidR="00D63242" w:rsidRPr="00EB5DC4" w:rsidRDefault="255551DB" w:rsidP="255551DB">
            <w:pPr>
              <w:pStyle w:val="TabText"/>
              <w:rPr>
                <w:rFonts w:ascii="Arial Narrow" w:hAnsi="Arial Narrow" w:cs="Times New Roman"/>
                <w:i/>
                <w:iCs/>
                <w:color w:val="A6A6A6" w:themeColor="background1" w:themeShade="A6"/>
                <w:lang w:val="sk-SK"/>
              </w:rPr>
            </w:pPr>
            <w:r w:rsidRPr="00EB5DC4">
              <w:rPr>
                <w:rFonts w:ascii="Arial Narrow" w:hAnsi="Arial Narrow" w:cs="Times New Roman"/>
                <w:i/>
                <w:iCs/>
                <w:lang w:val="sk-SK"/>
              </w:rPr>
              <w:t xml:space="preserve">Ján </w:t>
            </w:r>
            <w:proofErr w:type="spellStart"/>
            <w:r w:rsidRPr="00EB5DC4">
              <w:rPr>
                <w:rFonts w:ascii="Arial Narrow" w:hAnsi="Arial Narrow" w:cs="Times New Roman"/>
                <w:i/>
                <w:iCs/>
                <w:lang w:val="sk-SK"/>
              </w:rPr>
              <w:t>Suchal</w:t>
            </w:r>
            <w:proofErr w:type="spellEnd"/>
          </w:p>
        </w:tc>
        <w:tc>
          <w:tcPr>
            <w:tcW w:w="2677" w:type="dxa"/>
          </w:tcPr>
          <w:p w14:paraId="5E787916" w14:textId="77777777" w:rsidR="00D63242" w:rsidRPr="00EB5DC4" w:rsidRDefault="255551DB" w:rsidP="255551DB">
            <w:pPr>
              <w:pStyle w:val="TabText"/>
              <w:rPr>
                <w:rFonts w:ascii="Arial Narrow" w:hAnsi="Arial Narrow" w:cs="Times New Roman"/>
                <w:lang w:val="sk-SK"/>
              </w:rPr>
            </w:pPr>
            <w:r w:rsidRPr="00EB5DC4">
              <w:rPr>
                <w:rFonts w:ascii="Arial Narrow" w:hAnsi="Arial Narrow" w:cs="Times New Roman"/>
                <w:lang w:val="sk-SK"/>
              </w:rPr>
              <w:t>Dátum: 2.1.2019</w:t>
            </w:r>
          </w:p>
        </w:tc>
      </w:tr>
      <w:tr w:rsidR="00D63242" w:rsidRPr="00EB5DC4" w14:paraId="20074412" w14:textId="77777777" w:rsidTr="18317869">
        <w:tc>
          <w:tcPr>
            <w:tcW w:w="1696" w:type="dxa"/>
            <w:shd w:val="clear" w:color="auto" w:fill="D9D9D9" w:themeFill="background1" w:themeFillShade="D9"/>
          </w:tcPr>
          <w:p w14:paraId="3D8AAB7D" w14:textId="77777777" w:rsidR="00D63242" w:rsidRPr="00EB5DC4" w:rsidRDefault="00D63242" w:rsidP="00D63242">
            <w:pPr>
              <w:pStyle w:val="TabText"/>
              <w:rPr>
                <w:rFonts w:ascii="Arial Narrow" w:hAnsi="Arial Narrow" w:cs="Times New Roman"/>
                <w:szCs w:val="20"/>
                <w:lang w:val="sk-SK"/>
              </w:rPr>
            </w:pPr>
            <w:r w:rsidRPr="00EB5DC4">
              <w:rPr>
                <w:rFonts w:ascii="Arial Narrow" w:hAnsi="Arial Narrow" w:cs="Times New Roman"/>
                <w:szCs w:val="20"/>
                <w:lang w:val="sk-SK"/>
              </w:rPr>
              <w:t>Schválil</w:t>
            </w:r>
          </w:p>
        </w:tc>
        <w:tc>
          <w:tcPr>
            <w:tcW w:w="4689" w:type="dxa"/>
          </w:tcPr>
          <w:p w14:paraId="0BE19F0C" w14:textId="77777777" w:rsidR="00D63242" w:rsidRPr="00EB5DC4" w:rsidRDefault="255551DB" w:rsidP="255551DB">
            <w:pPr>
              <w:pStyle w:val="TabText"/>
              <w:rPr>
                <w:rFonts w:ascii="Arial Narrow" w:hAnsi="Arial Narrow" w:cs="Times New Roman"/>
                <w:i/>
                <w:iCs/>
                <w:color w:val="A6A6A6" w:themeColor="background1" w:themeShade="A6"/>
                <w:lang w:val="sk-SK"/>
              </w:rPr>
            </w:pPr>
            <w:r w:rsidRPr="00EB5DC4">
              <w:rPr>
                <w:rFonts w:ascii="Arial Narrow" w:hAnsi="Arial Narrow" w:cs="Times New Roman"/>
                <w:i/>
                <w:iCs/>
                <w:lang w:val="sk-SK"/>
              </w:rPr>
              <w:t xml:space="preserve">Ján </w:t>
            </w:r>
            <w:proofErr w:type="spellStart"/>
            <w:r w:rsidRPr="00EB5DC4">
              <w:rPr>
                <w:rFonts w:ascii="Arial Narrow" w:hAnsi="Arial Narrow" w:cs="Times New Roman"/>
                <w:i/>
                <w:iCs/>
                <w:lang w:val="sk-SK"/>
              </w:rPr>
              <w:t>Suchal</w:t>
            </w:r>
            <w:proofErr w:type="spellEnd"/>
          </w:p>
        </w:tc>
        <w:tc>
          <w:tcPr>
            <w:tcW w:w="2677" w:type="dxa"/>
          </w:tcPr>
          <w:p w14:paraId="699F5185" w14:textId="77777777" w:rsidR="00D63242" w:rsidRPr="00EB5DC4" w:rsidRDefault="255551DB" w:rsidP="255551DB">
            <w:pPr>
              <w:pStyle w:val="TabText"/>
              <w:rPr>
                <w:rFonts w:ascii="Arial Narrow" w:hAnsi="Arial Narrow" w:cs="Times New Roman"/>
                <w:lang w:val="sk-SK"/>
              </w:rPr>
            </w:pPr>
            <w:r w:rsidRPr="00EB5DC4">
              <w:rPr>
                <w:rFonts w:ascii="Arial Narrow" w:hAnsi="Arial Narrow" w:cs="Times New Roman"/>
                <w:lang w:val="sk-SK"/>
              </w:rPr>
              <w:t>Dátum: 2.1.2019</w:t>
            </w:r>
          </w:p>
        </w:tc>
      </w:tr>
      <w:tr w:rsidR="00DF1781" w:rsidRPr="00EB5DC4" w14:paraId="4CA136DC" w14:textId="77777777" w:rsidTr="18317869">
        <w:tc>
          <w:tcPr>
            <w:tcW w:w="1696" w:type="dxa"/>
            <w:shd w:val="clear" w:color="auto" w:fill="D9D9D9" w:themeFill="background1" w:themeFillShade="D9"/>
          </w:tcPr>
          <w:p w14:paraId="51CB1777" w14:textId="77777777" w:rsidR="00DF1781" w:rsidRPr="00EB5DC4" w:rsidRDefault="00DF1781" w:rsidP="00D63242">
            <w:pPr>
              <w:pStyle w:val="TabText"/>
              <w:rPr>
                <w:rFonts w:ascii="Arial Narrow" w:hAnsi="Arial Narrow" w:cs="Times New Roman"/>
                <w:szCs w:val="20"/>
                <w:lang w:val="sk-SK"/>
              </w:rPr>
            </w:pPr>
            <w:r w:rsidRPr="00EB5DC4">
              <w:rPr>
                <w:rFonts w:ascii="Arial Narrow" w:hAnsi="Arial Narrow" w:cs="Times New Roman"/>
                <w:szCs w:val="20"/>
                <w:lang w:val="sk-SK"/>
              </w:rPr>
              <w:t>Poznámka</w:t>
            </w:r>
          </w:p>
        </w:tc>
        <w:tc>
          <w:tcPr>
            <w:tcW w:w="7366" w:type="dxa"/>
            <w:gridSpan w:val="2"/>
          </w:tcPr>
          <w:p w14:paraId="77502185" w14:textId="77777777" w:rsidR="00DF1781" w:rsidRPr="00EB5DC4" w:rsidRDefault="001622EB">
            <w:pPr>
              <w:pStyle w:val="TabText"/>
              <w:rPr>
                <w:rStyle w:val="SubtleEmphasis"/>
                <w:lang w:val="sk-SK"/>
              </w:rPr>
            </w:pPr>
            <w:r w:rsidRPr="001622EB">
              <w:rPr>
                <w:rStyle w:val="SubtleEmphasis"/>
                <w:lang w:val="sk-SK"/>
              </w:rPr>
              <w:t xml:space="preserve">Dodatok k UAT používa inú službu na získanie schémy formulára oproti DIZ, taktiež bola upravená implementácia funkcionality získavania zmien formulárov a služba pre podanie žiadosti o vytvorenie repliky údajov sa nevyužíva. </w:t>
            </w:r>
          </w:p>
          <w:p w14:paraId="5822DDBB" w14:textId="77777777" w:rsidR="00D5193A" w:rsidRPr="00EB5DC4" w:rsidRDefault="001622EB">
            <w:pPr>
              <w:pStyle w:val="TabText"/>
              <w:numPr>
                <w:ilvl w:val="0"/>
                <w:numId w:val="9"/>
              </w:numPr>
              <w:rPr>
                <w:rStyle w:val="SubtleEmphasis"/>
                <w:lang w:val="sk-SK"/>
              </w:rPr>
            </w:pPr>
            <w:r w:rsidRPr="001622EB">
              <w:rPr>
                <w:rStyle w:val="SubtleEmphasis"/>
                <w:lang w:val="sk-SK"/>
              </w:rPr>
              <w:t xml:space="preserve">UPOZORNENIE: </w:t>
            </w:r>
            <w:r w:rsidR="00EB5DC4" w:rsidRPr="00EB5DC4">
              <w:rPr>
                <w:rStyle w:val="SubtleEmphasis"/>
                <w:lang w:val="sk-SK"/>
              </w:rPr>
              <w:t>balíkové</w:t>
            </w:r>
            <w:r w:rsidRPr="001622EB">
              <w:rPr>
                <w:rStyle w:val="SubtleEmphasis"/>
                <w:lang w:val="sk-SK"/>
              </w:rPr>
              <w:t xml:space="preserve"> </w:t>
            </w:r>
            <w:r w:rsidR="00EB5DC4" w:rsidRPr="00EB5DC4">
              <w:rPr>
                <w:rStyle w:val="SubtleEmphasis"/>
                <w:lang w:val="sk-SK"/>
              </w:rPr>
              <w:t>riešenie</w:t>
            </w:r>
            <w:r w:rsidRPr="001622EB">
              <w:rPr>
                <w:rStyle w:val="SubtleEmphasis"/>
                <w:lang w:val="sk-SK"/>
              </w:rPr>
              <w:t xml:space="preserve"> </w:t>
            </w:r>
            <w:r w:rsidR="00EB5DC4" w:rsidRPr="00EB5DC4">
              <w:rPr>
                <w:rStyle w:val="SubtleEmphasis"/>
                <w:lang w:val="sk-SK"/>
              </w:rPr>
              <w:t>nevykonáva</w:t>
            </w:r>
            <w:r w:rsidR="00EB5DC4">
              <w:rPr>
                <w:rStyle w:val="SubtleEmphasis"/>
                <w:lang w:val="sk-SK"/>
              </w:rPr>
              <w:t xml:space="preserve"> v rozpore s</w:t>
            </w:r>
            <w:r w:rsidR="00C63A45">
              <w:rPr>
                <w:rStyle w:val="SubtleEmphasis"/>
                <w:lang w:val="sk-SK"/>
              </w:rPr>
              <w:t> </w:t>
            </w:r>
            <w:r w:rsidR="00EB5DC4">
              <w:rPr>
                <w:rStyle w:val="SubtleEmphasis"/>
                <w:lang w:val="sk-SK"/>
              </w:rPr>
              <w:t>DIZ</w:t>
            </w:r>
            <w:r w:rsidR="00C63A45">
              <w:rPr>
                <w:rStyle w:val="SubtleEmphasis"/>
                <w:lang w:val="sk-SK"/>
              </w:rPr>
              <w:t xml:space="preserve"> všetky</w:t>
            </w:r>
            <w:r w:rsidRPr="001622EB">
              <w:rPr>
                <w:rStyle w:val="SubtleEmphasis"/>
                <w:lang w:val="sk-SK"/>
              </w:rPr>
              <w:t xml:space="preserve"> povinn</w:t>
            </w:r>
            <w:r w:rsidR="00EB5DC4">
              <w:rPr>
                <w:lang w:val="sk-SK"/>
              </w:rPr>
              <w:t>é</w:t>
            </w:r>
            <w:r w:rsidRPr="001622EB">
              <w:rPr>
                <w:rStyle w:val="SubtleEmphasis"/>
                <w:lang w:val="sk-SK"/>
              </w:rPr>
              <w:t xml:space="preserve"> </w:t>
            </w:r>
            <w:r w:rsidR="00EB5DC4" w:rsidRPr="00EB5DC4">
              <w:rPr>
                <w:rStyle w:val="SubtleEmphasis"/>
                <w:lang w:val="sk-SK"/>
              </w:rPr>
              <w:t>validácie</w:t>
            </w:r>
            <w:r w:rsidRPr="001622EB">
              <w:rPr>
                <w:rStyle w:val="SubtleEmphasis"/>
                <w:lang w:val="sk-SK"/>
              </w:rPr>
              <w:t xml:space="preserve"> pri </w:t>
            </w:r>
            <w:r w:rsidR="00EB5DC4">
              <w:rPr>
                <w:rStyle w:val="SubtleEmphasis"/>
                <w:lang w:val="sk-SK"/>
              </w:rPr>
              <w:t>pre</w:t>
            </w:r>
            <w:r w:rsidR="00EB5DC4" w:rsidRPr="00EB5DC4">
              <w:rPr>
                <w:rStyle w:val="SubtleEmphasis"/>
                <w:lang w:val="sk-SK"/>
              </w:rPr>
              <w:t>posielaní</w:t>
            </w:r>
            <w:r w:rsidRPr="001622EB">
              <w:rPr>
                <w:rStyle w:val="SubtleEmphasis"/>
                <w:lang w:val="sk-SK"/>
              </w:rPr>
              <w:t xml:space="preserve"> </w:t>
            </w:r>
            <w:r w:rsidR="00EB5DC4" w:rsidRPr="00EB5DC4">
              <w:rPr>
                <w:rStyle w:val="SubtleEmphasis"/>
                <w:lang w:val="sk-SK"/>
              </w:rPr>
              <w:t>Podaní</w:t>
            </w:r>
            <w:r w:rsidRPr="001622EB">
              <w:rPr>
                <w:rStyle w:val="SubtleEmphasis"/>
                <w:lang w:val="sk-SK"/>
              </w:rPr>
              <w:t xml:space="preserve"> na </w:t>
            </w:r>
            <w:r w:rsidR="00EB5DC4" w:rsidRPr="00EB5DC4">
              <w:rPr>
                <w:rStyle w:val="SubtleEmphasis"/>
                <w:lang w:val="sk-SK"/>
              </w:rPr>
              <w:t>inštitúcie</w:t>
            </w:r>
            <w:r w:rsidRPr="001622EB">
              <w:rPr>
                <w:rStyle w:val="SubtleEmphasis"/>
                <w:lang w:val="sk-SK"/>
              </w:rPr>
              <w:t xml:space="preserve">. </w:t>
            </w:r>
            <w:r w:rsidR="00EB5DC4" w:rsidRPr="00EB5DC4">
              <w:rPr>
                <w:rStyle w:val="SubtleEmphasis"/>
                <w:lang w:val="sk-SK"/>
              </w:rPr>
              <w:t>Dodávateľ</w:t>
            </w:r>
            <w:r w:rsidRPr="001622EB">
              <w:rPr>
                <w:rStyle w:val="SubtleEmphasis"/>
                <w:lang w:val="sk-SK"/>
              </w:rPr>
              <w:t xml:space="preserve">/Konzument bol </w:t>
            </w:r>
            <w:r w:rsidR="00EB5DC4" w:rsidRPr="00EB5DC4">
              <w:rPr>
                <w:rStyle w:val="SubtleEmphasis"/>
                <w:lang w:val="sk-SK"/>
              </w:rPr>
              <w:t>upozornený</w:t>
            </w:r>
            <w:r w:rsidRPr="001622EB">
              <w:rPr>
                <w:rStyle w:val="SubtleEmphasis"/>
                <w:lang w:val="sk-SK"/>
              </w:rPr>
              <w:t xml:space="preserve"> a berie na vedomie na </w:t>
            </w:r>
            <w:r w:rsidR="00EB5DC4" w:rsidRPr="00EB5DC4">
              <w:rPr>
                <w:rStyle w:val="SubtleEmphasis"/>
                <w:lang w:val="sk-SK"/>
              </w:rPr>
              <w:t>možné</w:t>
            </w:r>
            <w:r w:rsidRPr="001622EB">
              <w:rPr>
                <w:rStyle w:val="SubtleEmphasis"/>
                <w:lang w:val="sk-SK"/>
              </w:rPr>
              <w:t xml:space="preserve"> konsekvencie</w:t>
            </w:r>
            <w:r w:rsidR="00EB5DC4">
              <w:rPr>
                <w:rStyle w:val="SubtleEmphasis"/>
                <w:lang w:val="sk-SK"/>
              </w:rPr>
              <w:t xml:space="preserve"> spojene s prípadnými prevádzkovými problémami</w:t>
            </w:r>
            <w:r w:rsidRPr="001622EB">
              <w:rPr>
                <w:rStyle w:val="SubtleEmphasis"/>
                <w:lang w:val="sk-SK"/>
              </w:rPr>
              <w:t>.</w:t>
            </w:r>
          </w:p>
        </w:tc>
      </w:tr>
    </w:tbl>
    <w:p w14:paraId="5FC26D49" w14:textId="77777777" w:rsidR="00D63242" w:rsidRPr="00EB5DC4" w:rsidRDefault="00D63242" w:rsidP="00D63242">
      <w:pPr>
        <w:pStyle w:val="NoSpacing"/>
      </w:pPr>
    </w:p>
    <w:p w14:paraId="40E781C8" w14:textId="77777777" w:rsidR="00CD0C08" w:rsidRPr="00EB5DC4" w:rsidRDefault="00B4694E" w:rsidP="00B4694E">
      <w:pPr>
        <w:pStyle w:val="Heading1"/>
        <w:rPr>
          <w:lang w:val="sk-SK"/>
        </w:rPr>
      </w:pPr>
      <w:r w:rsidRPr="00EB5DC4">
        <w:rPr>
          <w:lang w:val="sk-SK"/>
        </w:rPr>
        <w:t>Akceptačný protokol</w:t>
      </w:r>
    </w:p>
    <w:p w14:paraId="0C6A9D97" w14:textId="77777777" w:rsidR="00B4694E" w:rsidRPr="00EB5DC4" w:rsidRDefault="00B4694E" w:rsidP="00B4694E">
      <w:pPr>
        <w:rPr>
          <w:lang w:val="sk-SK"/>
        </w:rPr>
      </w:pPr>
    </w:p>
    <w:tbl>
      <w:tblPr>
        <w:tblW w:w="10686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3"/>
        <w:gridCol w:w="5310"/>
        <w:gridCol w:w="1890"/>
        <w:gridCol w:w="2453"/>
      </w:tblGrid>
      <w:tr w:rsidR="001F1FD3" w:rsidRPr="00EB5DC4" w14:paraId="72CC00C4" w14:textId="77777777" w:rsidTr="18317869">
        <w:trPr>
          <w:trHeight w:val="489"/>
        </w:trPr>
        <w:tc>
          <w:tcPr>
            <w:tcW w:w="1033" w:type="dxa"/>
          </w:tcPr>
          <w:p w14:paraId="712C6BB7" w14:textId="77777777" w:rsidR="001F1FD3" w:rsidRPr="00EB5DC4" w:rsidRDefault="00965420" w:rsidP="003B09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Predmet akceptácie:</w:t>
            </w:r>
          </w:p>
        </w:tc>
        <w:tc>
          <w:tcPr>
            <w:tcW w:w="9653" w:type="dxa"/>
            <w:gridSpan w:val="3"/>
            <w:vAlign w:val="center"/>
          </w:tcPr>
          <w:p w14:paraId="502D3EB8" w14:textId="77777777" w:rsidR="001F1FD3" w:rsidRPr="00EB5DC4" w:rsidRDefault="255551DB" w:rsidP="255551DB">
            <w:pPr>
              <w:pStyle w:val="TableMedium"/>
              <w:rPr>
                <w:rFonts w:ascii="Arial Narrow" w:hAnsi="Arial Narrow" w:cs="Arial"/>
                <w:sz w:val="20"/>
                <w:lang w:val="sk-SK"/>
              </w:rPr>
            </w:pPr>
            <w:r w:rsidRPr="00EB5DC4">
              <w:rPr>
                <w:rFonts w:ascii="Arial Narrow" w:hAnsi="Arial Narrow" w:cs="Arial"/>
                <w:sz w:val="20"/>
                <w:lang w:val="sk-SK"/>
              </w:rPr>
              <w:t xml:space="preserve">Prebratie / odovzdanie protokolu overenia implementácie integrácie  </w:t>
            </w:r>
            <w:proofErr w:type="spellStart"/>
            <w:r w:rsidRPr="00EB5DC4">
              <w:rPr>
                <w:rFonts w:ascii="Arial Narrow" w:hAnsi="Arial Narrow" w:cs="Arial"/>
                <w:sz w:val="20"/>
                <w:lang w:val="sk-SK"/>
              </w:rPr>
              <w:t>PodaaS</w:t>
            </w:r>
            <w:proofErr w:type="spellEnd"/>
            <w:r w:rsidRPr="00EB5DC4">
              <w:rPr>
                <w:rFonts w:ascii="Arial Narrow" w:hAnsi="Arial Narrow" w:cs="Arial"/>
                <w:sz w:val="20"/>
                <w:lang w:val="sk-SK"/>
              </w:rPr>
              <w:t xml:space="preserve"> vykonaním UAT testovania.</w:t>
            </w:r>
          </w:p>
        </w:tc>
      </w:tr>
      <w:tr w:rsidR="001F1FD3" w:rsidRPr="00EB5DC4" w14:paraId="318169A6" w14:textId="77777777" w:rsidTr="18317869">
        <w:trPr>
          <w:trHeight w:val="7094"/>
        </w:trPr>
        <w:tc>
          <w:tcPr>
            <w:tcW w:w="1033" w:type="dxa"/>
          </w:tcPr>
          <w:p w14:paraId="17465CF0" w14:textId="77777777" w:rsidR="001F1FD3" w:rsidRPr="00EB5DC4" w:rsidRDefault="00965420" w:rsidP="0022082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Popis integračných </w:t>
            </w:r>
            <w:r w:rsidR="0022082F" w:rsidRPr="00EB5DC4">
              <w:rPr>
                <w:rFonts w:ascii="Arial Narrow" w:hAnsi="Arial Narrow"/>
                <w:lang w:val="sk-SK"/>
              </w:rPr>
              <w:t>testovacích scenárov v zmysle schválenej DIZ / Dodatku</w:t>
            </w:r>
            <w:r w:rsidR="001F1FD3" w:rsidRPr="00EB5DC4">
              <w:rPr>
                <w:rFonts w:ascii="Arial Narrow" w:hAnsi="Arial Narrow"/>
                <w:lang w:val="sk-SK"/>
              </w:rPr>
              <w:t>:</w:t>
            </w:r>
          </w:p>
        </w:tc>
        <w:tc>
          <w:tcPr>
            <w:tcW w:w="9653" w:type="dxa"/>
            <w:gridSpan w:val="3"/>
          </w:tcPr>
          <w:p w14:paraId="01680EE0" w14:textId="77777777" w:rsidR="00113460" w:rsidRPr="00EB5DC4" w:rsidRDefault="00113460" w:rsidP="002066C3">
            <w:pPr>
              <w:pStyle w:val="TableMedium"/>
              <w:rPr>
                <w:rFonts w:ascii="Arial Narrow" w:hAnsi="Arial Narrow"/>
                <w:lang w:val="sk-SK"/>
              </w:rPr>
            </w:pPr>
          </w:p>
          <w:tbl>
            <w:tblPr>
              <w:tblW w:w="9372" w:type="dxa"/>
              <w:tblInd w:w="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99"/>
              <w:gridCol w:w="1828"/>
              <w:gridCol w:w="1620"/>
              <w:gridCol w:w="675"/>
              <w:gridCol w:w="360"/>
              <w:gridCol w:w="900"/>
              <w:gridCol w:w="900"/>
              <w:gridCol w:w="1350"/>
              <w:gridCol w:w="1440"/>
            </w:tblGrid>
            <w:tr w:rsidR="00252238" w:rsidRPr="00EB5DC4" w14:paraId="17B46EF8" w14:textId="77777777" w:rsidTr="18317869">
              <w:trPr>
                <w:trHeight w:val="475"/>
              </w:trPr>
              <w:tc>
                <w:tcPr>
                  <w:tcW w:w="299" w:type="dxa"/>
                  <w:shd w:val="clear" w:color="auto" w:fill="D9D9D9" w:themeFill="background1" w:themeFillShade="D9"/>
                  <w:vAlign w:val="center"/>
                  <w:hideMark/>
                </w:tcPr>
                <w:p w14:paraId="100F56E2" w14:textId="77777777" w:rsidR="00D23AF3" w:rsidRPr="00EB5DC4" w:rsidRDefault="00D23AF3" w:rsidP="00457044">
                  <w:pPr>
                    <w:jc w:val="center"/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</w:pPr>
                  <w:proofErr w:type="spellStart"/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>P.č</w:t>
                  </w:r>
                  <w:proofErr w:type="spellEnd"/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>.</w:t>
                  </w:r>
                </w:p>
              </w:tc>
              <w:tc>
                <w:tcPr>
                  <w:tcW w:w="1828" w:type="dxa"/>
                  <w:shd w:val="clear" w:color="auto" w:fill="D9D9D9" w:themeFill="background1" w:themeFillShade="D9"/>
                  <w:vAlign w:val="center"/>
                  <w:hideMark/>
                </w:tcPr>
                <w:p w14:paraId="3784D5B9" w14:textId="77777777" w:rsidR="00D23AF3" w:rsidRPr="00EB5DC4" w:rsidRDefault="00D23AF3" w:rsidP="00457044">
                  <w:pPr>
                    <w:jc w:val="center"/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</w:pPr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>Integračný scenár</w:t>
                  </w:r>
                  <w:r w:rsidR="00833116"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 xml:space="preserve"> </w:t>
                  </w:r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>/</w:t>
                  </w:r>
                  <w:r w:rsidR="00833116"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 xml:space="preserve"> Identifikátor</w:t>
                  </w:r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 xml:space="preserve"> služby</w:t>
                  </w:r>
                </w:p>
              </w:tc>
              <w:tc>
                <w:tcPr>
                  <w:tcW w:w="1620" w:type="dxa"/>
                  <w:shd w:val="clear" w:color="auto" w:fill="D9D9D9" w:themeFill="background1" w:themeFillShade="D9"/>
                  <w:vAlign w:val="center"/>
                  <w:hideMark/>
                </w:tcPr>
                <w:p w14:paraId="7E07F355" w14:textId="77777777" w:rsidR="00D23AF3" w:rsidRPr="00EB5DC4" w:rsidRDefault="00D23AF3" w:rsidP="00457044">
                  <w:pPr>
                    <w:jc w:val="center"/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</w:pPr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 xml:space="preserve">Prenášaná správa / </w:t>
                  </w:r>
                  <w:r w:rsidR="00833116"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>metóda</w:t>
                  </w:r>
                </w:p>
              </w:tc>
              <w:tc>
                <w:tcPr>
                  <w:tcW w:w="675" w:type="dxa"/>
                  <w:shd w:val="clear" w:color="auto" w:fill="D9D9D9" w:themeFill="background1" w:themeFillShade="D9"/>
                  <w:vAlign w:val="center"/>
                  <w:hideMark/>
                </w:tcPr>
                <w:p w14:paraId="120EF33A" w14:textId="77777777" w:rsidR="00D23AF3" w:rsidRPr="00EB5DC4" w:rsidRDefault="00D23AF3" w:rsidP="00457044">
                  <w:pPr>
                    <w:jc w:val="center"/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</w:pPr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>IS 1</w:t>
                  </w:r>
                </w:p>
              </w:tc>
              <w:tc>
                <w:tcPr>
                  <w:tcW w:w="360" w:type="dxa"/>
                  <w:shd w:val="clear" w:color="auto" w:fill="D9D9D9" w:themeFill="background1" w:themeFillShade="D9"/>
                  <w:vAlign w:val="center"/>
                  <w:hideMark/>
                </w:tcPr>
                <w:p w14:paraId="6295A88C" w14:textId="77777777" w:rsidR="00D23AF3" w:rsidRPr="00EB5DC4" w:rsidRDefault="00D23AF3" w:rsidP="00457044">
                  <w:pPr>
                    <w:jc w:val="center"/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</w:pPr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>Smer</w:t>
                  </w:r>
                </w:p>
              </w:tc>
              <w:tc>
                <w:tcPr>
                  <w:tcW w:w="900" w:type="dxa"/>
                  <w:shd w:val="clear" w:color="auto" w:fill="D9D9D9" w:themeFill="background1" w:themeFillShade="D9"/>
                  <w:vAlign w:val="center"/>
                  <w:hideMark/>
                </w:tcPr>
                <w:p w14:paraId="226FF0B5" w14:textId="77777777" w:rsidR="00D23AF3" w:rsidRPr="00EB5DC4" w:rsidRDefault="00D23AF3" w:rsidP="00457044">
                  <w:pPr>
                    <w:jc w:val="center"/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</w:pPr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>IS 2</w:t>
                  </w:r>
                </w:p>
              </w:tc>
              <w:tc>
                <w:tcPr>
                  <w:tcW w:w="900" w:type="dxa"/>
                  <w:shd w:val="clear" w:color="auto" w:fill="D9D9D9" w:themeFill="background1" w:themeFillShade="D9"/>
                  <w:vAlign w:val="center"/>
                </w:tcPr>
                <w:p w14:paraId="3B720E2B" w14:textId="77777777" w:rsidR="00D23AF3" w:rsidRPr="00EB5DC4" w:rsidRDefault="00D23AF3" w:rsidP="00457044">
                  <w:pPr>
                    <w:jc w:val="center"/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</w:pPr>
                  <w:proofErr w:type="spellStart"/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>Xsd</w:t>
                  </w:r>
                  <w:proofErr w:type="spellEnd"/>
                </w:p>
                <w:p w14:paraId="21966D3A" w14:textId="77777777" w:rsidR="00D23AF3" w:rsidRPr="00EB5DC4" w:rsidRDefault="00D23AF3" w:rsidP="00457044">
                  <w:pPr>
                    <w:jc w:val="center"/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</w:pPr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>Štruktúra</w:t>
                  </w:r>
                </w:p>
              </w:tc>
              <w:tc>
                <w:tcPr>
                  <w:tcW w:w="1350" w:type="dxa"/>
                  <w:shd w:val="clear" w:color="auto" w:fill="D9D9D9" w:themeFill="background1" w:themeFillShade="D9"/>
                  <w:vAlign w:val="center"/>
                  <w:hideMark/>
                </w:tcPr>
                <w:p w14:paraId="22E9093D" w14:textId="77777777" w:rsidR="00D23AF3" w:rsidRPr="00EB5DC4" w:rsidRDefault="00D23AF3" w:rsidP="00457044">
                  <w:pPr>
                    <w:jc w:val="center"/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</w:pPr>
                  <w:proofErr w:type="spellStart"/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>Wsdl</w:t>
                  </w:r>
                  <w:proofErr w:type="spellEnd"/>
                </w:p>
                <w:p w14:paraId="6114215B" w14:textId="77777777" w:rsidR="00D23AF3" w:rsidRPr="00EB5DC4" w:rsidRDefault="00D23AF3" w:rsidP="00457044">
                  <w:pPr>
                    <w:jc w:val="center"/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</w:pPr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>definícia</w:t>
                  </w:r>
                </w:p>
              </w:tc>
              <w:tc>
                <w:tcPr>
                  <w:tcW w:w="1440" w:type="dxa"/>
                  <w:shd w:val="clear" w:color="auto" w:fill="D9D9D9" w:themeFill="background1" w:themeFillShade="D9"/>
                  <w:vAlign w:val="center"/>
                </w:tcPr>
                <w:p w14:paraId="5C5082BD" w14:textId="77777777" w:rsidR="00D23AF3" w:rsidRPr="00EB5DC4" w:rsidRDefault="00D23AF3" w:rsidP="00457044">
                  <w:pPr>
                    <w:tabs>
                      <w:tab w:val="left" w:pos="2270"/>
                    </w:tabs>
                    <w:jc w:val="center"/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</w:pPr>
                  <w:r w:rsidRPr="00EB5DC4">
                    <w:rPr>
                      <w:rFonts w:ascii="Arial Narrow" w:hAnsi="Arial Narrow"/>
                      <w:b/>
                      <w:bCs/>
                      <w:sz w:val="14"/>
                      <w:szCs w:val="18"/>
                      <w:lang w:val="sk-SK" w:eastAsia="sk-SK"/>
                    </w:rPr>
                    <w:t>URL</w:t>
                  </w:r>
                </w:p>
              </w:tc>
            </w:tr>
            <w:tr w:rsidR="00833116" w:rsidRPr="00EB5DC4" w14:paraId="48714047" w14:textId="77777777" w:rsidTr="18317869">
              <w:trPr>
                <w:trHeight w:val="418"/>
              </w:trPr>
              <w:tc>
                <w:tcPr>
                  <w:tcW w:w="299" w:type="dxa"/>
                </w:tcPr>
                <w:p w14:paraId="0011DF90" w14:textId="77777777" w:rsidR="006169AA" w:rsidRPr="00EB5DC4" w:rsidRDefault="006169AA" w:rsidP="006169AA">
                  <w:pPr>
                    <w:rPr>
                      <w:rFonts w:ascii="Arial Narrow" w:hAnsi="Arial Narrow"/>
                      <w:sz w:val="14"/>
                      <w:szCs w:val="18"/>
                      <w:lang w:val="sk-SK"/>
                    </w:rPr>
                  </w:pPr>
                  <w:r w:rsidRPr="00EB5DC4">
                    <w:rPr>
                      <w:rFonts w:ascii="Arial Narrow" w:hAnsi="Arial Narrow"/>
                      <w:sz w:val="14"/>
                      <w:szCs w:val="18"/>
                      <w:lang w:val="sk-SK"/>
                    </w:rPr>
                    <w:t>1.</w:t>
                  </w:r>
                </w:p>
              </w:tc>
              <w:tc>
                <w:tcPr>
                  <w:tcW w:w="1828" w:type="dxa"/>
                </w:tcPr>
                <w:p w14:paraId="48BA4505" w14:textId="77777777" w:rsidR="006169AA" w:rsidRPr="00EB5DC4" w:rsidRDefault="255551DB" w:rsidP="255551DB">
                  <w:pPr>
                    <w:rPr>
                      <w:rFonts w:ascii="Arial Narrow" w:hAnsi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hAnsi="Arial Narrow"/>
                      <w:sz w:val="14"/>
                      <w:szCs w:val="14"/>
                      <w:lang w:val="sk-SK"/>
                    </w:rPr>
                    <w:t>TC_IAM_01</w:t>
                  </w:r>
                </w:p>
                <w:p w14:paraId="2CF6A304" w14:textId="77777777" w:rsidR="006169AA" w:rsidRPr="00EB5DC4" w:rsidRDefault="006169AA" w:rsidP="003B096F">
                  <w:pPr>
                    <w:pStyle w:val="TabText"/>
                    <w:rPr>
                      <w:rStyle w:val="SubtleEmphasis"/>
                      <w:rFonts w:cs="Calibri"/>
                      <w:sz w:val="16"/>
                      <w:lang w:val="sk-SK"/>
                    </w:rPr>
                  </w:pPr>
                </w:p>
                <w:p w14:paraId="0CD89B89" w14:textId="77777777" w:rsidR="006169AA" w:rsidRPr="00EB5DC4" w:rsidRDefault="001622EB" w:rsidP="003B096F">
                  <w:pPr>
                    <w:rPr>
                      <w:rFonts w:ascii="Arial Narrow" w:hAnsi="Arial Narrow"/>
                      <w:b/>
                      <w:sz w:val="14"/>
                      <w:szCs w:val="18"/>
                      <w:lang w:val="sk-SK"/>
                    </w:rPr>
                  </w:pPr>
                  <w:r w:rsidRPr="001622EB">
                    <w:rPr>
                      <w:rFonts w:ascii="Arial Narrow" w:hAnsi="Arial Narrow"/>
                      <w:b/>
                      <w:sz w:val="14"/>
                      <w:szCs w:val="18"/>
                      <w:lang w:val="sk-SK"/>
                    </w:rPr>
                    <w:t xml:space="preserve">sluzba_is_158 </w:t>
                  </w:r>
                </w:p>
                <w:p w14:paraId="6CD38A65" w14:textId="77777777" w:rsidR="006169AA" w:rsidRPr="00EB5DC4" w:rsidRDefault="006169AA" w:rsidP="003B096F">
                  <w:pPr>
                    <w:pStyle w:val="TabText"/>
                    <w:rPr>
                      <w:rStyle w:val="SubtleEmphasis"/>
                      <w:rFonts w:cs="Calibri"/>
                      <w:sz w:val="16"/>
                      <w:lang w:val="sk-SK"/>
                    </w:rPr>
                  </w:pPr>
                  <w:r w:rsidRPr="00EB5DC4">
                    <w:rPr>
                      <w:rStyle w:val="SubtleEmphasis"/>
                      <w:rFonts w:cs="Calibri"/>
                      <w:sz w:val="16"/>
                      <w:lang w:val="sk-SK"/>
                    </w:rPr>
                    <w:br/>
                  </w:r>
                  <w:r w:rsidRPr="00EB5DC4"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  <w:t>Poskytnutie autentifikačného rozhodnutia zo systému IAM</w:t>
                  </w:r>
                </w:p>
              </w:tc>
              <w:tc>
                <w:tcPr>
                  <w:tcW w:w="1620" w:type="dxa"/>
                  <w:shd w:val="clear" w:color="auto" w:fill="auto"/>
                  <w:noWrap/>
                </w:tcPr>
                <w:p w14:paraId="0A71244E" w14:textId="77777777" w:rsidR="006169AA" w:rsidRPr="00EB5DC4" w:rsidRDefault="006169AA" w:rsidP="003B096F">
                  <w:pPr>
                    <w:pStyle w:val="TabText"/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</w:pPr>
                  <w:r w:rsidRPr="00EB5DC4"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  <w:t>m: STS</w:t>
                  </w:r>
                </w:p>
                <w:p w14:paraId="318A6F1F" w14:textId="77777777" w:rsidR="006169AA" w:rsidRPr="00EB5DC4" w:rsidRDefault="006169AA" w:rsidP="003B096F">
                  <w:pPr>
                    <w:pStyle w:val="TabText"/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</w:pPr>
                  <w:r w:rsidRPr="00EB5DC4"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  <w:t>m: IssueTokenV13</w:t>
                  </w:r>
                </w:p>
              </w:tc>
              <w:tc>
                <w:tcPr>
                  <w:tcW w:w="675" w:type="dxa"/>
                  <w:shd w:val="clear" w:color="auto" w:fill="auto"/>
                </w:tcPr>
                <w:p w14:paraId="26D5C73D" w14:textId="77777777" w:rsidR="006169AA" w:rsidRPr="00EB5DC4" w:rsidRDefault="006169AA" w:rsidP="00833116">
                  <w:pPr>
                    <w:pStyle w:val="TabText"/>
                    <w:jc w:val="center"/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</w:pPr>
                  <w:r w:rsidRPr="00EB5DC4"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  <w:t>ÚPVS</w:t>
                  </w:r>
                </w:p>
              </w:tc>
              <w:tc>
                <w:tcPr>
                  <w:tcW w:w="360" w:type="dxa"/>
                  <w:shd w:val="clear" w:color="auto" w:fill="auto"/>
                </w:tcPr>
                <w:p w14:paraId="724933DE" w14:textId="77777777" w:rsidR="006169AA" w:rsidRPr="00EB5DC4" w:rsidRDefault="006169AA" w:rsidP="00833116">
                  <w:pPr>
                    <w:pStyle w:val="TabText"/>
                    <w:jc w:val="center"/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</w:pPr>
                  <w:r w:rsidRPr="00EB5DC4"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  <w:t>&lt;</w:t>
                  </w:r>
                  <w:r w:rsidR="003B096F" w:rsidRPr="00EB5DC4"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  <w:t>-</w:t>
                  </w:r>
                </w:p>
              </w:tc>
              <w:tc>
                <w:tcPr>
                  <w:tcW w:w="900" w:type="dxa"/>
                  <w:shd w:val="clear" w:color="auto" w:fill="auto"/>
                </w:tcPr>
                <w:p w14:paraId="7D57BB23" w14:textId="77777777" w:rsidR="006169AA" w:rsidRPr="00EB5DC4" w:rsidRDefault="255551DB" w:rsidP="255551DB">
                  <w:pPr>
                    <w:pStyle w:val="TabText"/>
                    <w:jc w:val="center"/>
                    <w:rPr>
                      <w:rFonts w:ascii="Arial Narrow" w:hAnsi="Arial Narrow" w:cs="Times New Roman"/>
                      <w:highlight w:val="yellow"/>
                      <w:lang w:val="sk-SK"/>
                    </w:rPr>
                  </w:pPr>
                  <w:proofErr w:type="spellStart"/>
                  <w:r w:rsidRPr="00EB5DC4">
                    <w:rPr>
                      <w:rFonts w:ascii="Arial Narrow" w:hAnsi="Arial Narrow"/>
                      <w:sz w:val="14"/>
                      <w:szCs w:val="14"/>
                      <w:lang w:val="sk-SK"/>
                    </w:rPr>
                    <w:t>PodaaS</w:t>
                  </w:r>
                  <w:proofErr w:type="spellEnd"/>
                </w:p>
              </w:tc>
              <w:tc>
                <w:tcPr>
                  <w:tcW w:w="900" w:type="dxa"/>
                </w:tcPr>
                <w:p w14:paraId="29B338B5" w14:textId="77777777" w:rsidR="006169AA" w:rsidRPr="00EB5DC4" w:rsidRDefault="003B096F" w:rsidP="003B096F">
                  <w:pPr>
                    <w:pStyle w:val="TabText"/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</w:pPr>
                  <w:r w:rsidRPr="00EB5DC4"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  <w:t>Vid. IM IAM v.3.8</w:t>
                  </w:r>
                </w:p>
              </w:tc>
              <w:tc>
                <w:tcPr>
                  <w:tcW w:w="1350" w:type="dxa"/>
                  <w:shd w:val="clear" w:color="auto" w:fill="auto"/>
                </w:tcPr>
                <w:p w14:paraId="5B934F7E" w14:textId="77777777" w:rsidR="006169AA" w:rsidRPr="00EB5DC4" w:rsidRDefault="006169AA" w:rsidP="003B096F">
                  <w:pPr>
                    <w:pStyle w:val="TabText"/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</w:pPr>
                  <w:r w:rsidRPr="00EB5DC4"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  <w:t>https://iamwse.slovensko.sk:8581/sts/wss11x509_wsdl</w:t>
                  </w:r>
                </w:p>
              </w:tc>
              <w:tc>
                <w:tcPr>
                  <w:tcW w:w="1440" w:type="dxa"/>
                </w:tcPr>
                <w:p w14:paraId="3D5D8983" w14:textId="77777777" w:rsidR="006169AA" w:rsidRPr="00EB5DC4" w:rsidRDefault="00747AD1" w:rsidP="003B096F">
                  <w:pPr>
                    <w:pStyle w:val="TabText"/>
                    <w:rPr>
                      <w:rFonts w:ascii="Arial Narrow" w:hAnsi="Arial Narrow" w:cs="Times New Roman"/>
                      <w:sz w:val="14"/>
                      <w:szCs w:val="18"/>
                      <w:lang w:val="sk-SK"/>
                    </w:rPr>
                  </w:pPr>
                  <w:hyperlink r:id="rId14" w:history="1">
                    <w:r w:rsidR="006169AA" w:rsidRPr="00EB5DC4">
                      <w:rPr>
                        <w:rFonts w:ascii="Arial Narrow" w:hAnsi="Arial Narrow" w:cs="Times New Roman"/>
                        <w:sz w:val="14"/>
                        <w:szCs w:val="18"/>
                        <w:lang w:val="sk-SK"/>
                      </w:rPr>
                      <w:t>https://iamwse.slovensko.sk:8581/sts/wss11x509</w:t>
                    </w:r>
                  </w:hyperlink>
                </w:p>
              </w:tc>
            </w:tr>
            <w:tr w:rsidR="00833116" w:rsidRPr="00EB5DC4" w14:paraId="13FBF016" w14:textId="77777777" w:rsidTr="18317869">
              <w:trPr>
                <w:trHeight w:val="418"/>
              </w:trPr>
              <w:tc>
                <w:tcPr>
                  <w:tcW w:w="299" w:type="dxa"/>
                </w:tcPr>
                <w:p w14:paraId="3BBBCDE4" w14:textId="77777777" w:rsidR="003B096F" w:rsidRPr="00EB5DC4" w:rsidRDefault="003B096F" w:rsidP="003B096F">
                  <w:pPr>
                    <w:rPr>
                      <w:rFonts w:ascii="Arial Narrow" w:hAnsi="Arial Narrow"/>
                      <w:sz w:val="14"/>
                      <w:szCs w:val="18"/>
                      <w:lang w:val="sk-SK"/>
                    </w:rPr>
                  </w:pPr>
                  <w:r w:rsidRPr="00EB5DC4">
                    <w:rPr>
                      <w:rFonts w:ascii="Arial Narrow" w:hAnsi="Arial Narrow"/>
                      <w:sz w:val="14"/>
                      <w:szCs w:val="18"/>
                      <w:lang w:val="sk-SK"/>
                    </w:rPr>
                    <w:t>2</w:t>
                  </w:r>
                </w:p>
              </w:tc>
              <w:tc>
                <w:tcPr>
                  <w:tcW w:w="1828" w:type="dxa"/>
                </w:tcPr>
                <w:p w14:paraId="2ED68576" w14:textId="77777777" w:rsidR="255551DB" w:rsidRPr="00EB5DC4" w:rsidRDefault="255551DB" w:rsidP="255551DB">
                  <w:pPr>
                    <w:spacing w:line="259" w:lineRule="auto"/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TC_IAM_02</w:t>
                  </w:r>
                </w:p>
                <w:p w14:paraId="76CACD57" w14:textId="77777777" w:rsidR="255551DB" w:rsidRPr="00EB5DC4" w:rsidRDefault="255551DB" w:rsidP="255551DB">
                  <w:pPr>
                    <w:spacing w:line="259" w:lineRule="auto"/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TC_IAM_03</w:t>
                  </w:r>
                </w:p>
                <w:p w14:paraId="5D347BC3" w14:textId="77777777" w:rsidR="003B096F" w:rsidRPr="00EB5DC4" w:rsidRDefault="003B096F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</w:p>
                <w:p w14:paraId="417CDD1A" w14:textId="77777777" w:rsidR="003B096F" w:rsidRPr="00EB5DC4" w:rsidRDefault="255551DB" w:rsidP="255551DB">
                  <w:pPr>
                    <w:rPr>
                      <w:rFonts w:ascii="Arial Narrow" w:eastAsia="Arial Narrow" w:hAnsi="Arial Narrow" w:cs="Arial Narrow"/>
                      <w:b/>
                      <w:bCs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b/>
                      <w:bCs/>
                      <w:sz w:val="14"/>
                      <w:szCs w:val="14"/>
                      <w:lang w:val="sk-SK"/>
                    </w:rPr>
                    <w:t>Sluzba_is_3399</w:t>
                  </w:r>
                  <w:r w:rsidR="003F54B6" w:rsidRPr="00EB5DC4">
                    <w:rPr>
                      <w:rFonts w:ascii="Arial Narrow" w:eastAsia="Arial Narrow" w:hAnsi="Arial Narrow" w:cs="Arial Narrow"/>
                      <w:b/>
                      <w:bCs/>
                      <w:sz w:val="14"/>
                      <w:szCs w:val="14"/>
                      <w:lang w:val="sk-SK"/>
                    </w:rPr>
                    <w:t>8</w:t>
                  </w:r>
                </w:p>
                <w:p w14:paraId="6E3B128C" w14:textId="77777777" w:rsidR="003B096F" w:rsidRPr="00EB5DC4" w:rsidRDefault="003B096F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</w:p>
                <w:p w14:paraId="6B437879" w14:textId="77777777" w:rsidR="003B096F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 xml:space="preserve">Prihlásenie do elektronickej komunikačnej schránky </w:t>
                  </w:r>
                </w:p>
              </w:tc>
              <w:tc>
                <w:tcPr>
                  <w:tcW w:w="1620" w:type="dxa"/>
                  <w:shd w:val="clear" w:color="auto" w:fill="auto"/>
                  <w:noWrap/>
                </w:tcPr>
                <w:p w14:paraId="16719E4A" w14:textId="77777777" w:rsidR="003B096F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proofErr w:type="spellStart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WebSSO</w:t>
                  </w:r>
                  <w:proofErr w:type="spellEnd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/</w:t>
                  </w:r>
                  <w:proofErr w:type="spellStart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saml</w:t>
                  </w:r>
                  <w:proofErr w:type="spellEnd"/>
                </w:p>
              </w:tc>
              <w:tc>
                <w:tcPr>
                  <w:tcW w:w="675" w:type="dxa"/>
                  <w:shd w:val="clear" w:color="auto" w:fill="auto"/>
                </w:tcPr>
                <w:p w14:paraId="1FD238C1" w14:textId="77777777" w:rsidR="003B096F" w:rsidRPr="00EB5DC4" w:rsidRDefault="255551DB" w:rsidP="255551DB">
                  <w:pPr>
                    <w:jc w:val="center"/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ÚPVS</w:t>
                  </w:r>
                </w:p>
              </w:tc>
              <w:tc>
                <w:tcPr>
                  <w:tcW w:w="360" w:type="dxa"/>
                  <w:shd w:val="clear" w:color="auto" w:fill="auto"/>
                </w:tcPr>
                <w:p w14:paraId="5ED7FC9C" w14:textId="77777777" w:rsidR="003B096F" w:rsidRPr="00EB5DC4" w:rsidRDefault="255551DB" w:rsidP="255551DB">
                  <w:pPr>
                    <w:jc w:val="center"/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&lt;-</w:t>
                  </w:r>
                </w:p>
              </w:tc>
              <w:tc>
                <w:tcPr>
                  <w:tcW w:w="900" w:type="dxa"/>
                  <w:shd w:val="clear" w:color="auto" w:fill="auto"/>
                </w:tcPr>
                <w:p w14:paraId="1F02C4DD" w14:textId="77777777" w:rsidR="003B096F" w:rsidRPr="00EB5DC4" w:rsidRDefault="255551DB" w:rsidP="255551DB">
                  <w:pPr>
                    <w:jc w:val="center"/>
                    <w:rPr>
                      <w:rFonts w:ascii="Arial Narrow" w:eastAsia="Arial Narrow" w:hAnsi="Arial Narrow" w:cs="Arial Narrow"/>
                      <w:sz w:val="14"/>
                      <w:szCs w:val="14"/>
                      <w:highlight w:val="yellow"/>
                      <w:lang w:val="sk-SK"/>
                    </w:rPr>
                  </w:pPr>
                  <w:proofErr w:type="spellStart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PodaaS</w:t>
                  </w:r>
                  <w:proofErr w:type="spellEnd"/>
                </w:p>
              </w:tc>
              <w:tc>
                <w:tcPr>
                  <w:tcW w:w="900" w:type="dxa"/>
                </w:tcPr>
                <w:p w14:paraId="4847241B" w14:textId="77777777" w:rsidR="003B096F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Vid. IM IAM v.3.8</w:t>
                  </w:r>
                </w:p>
              </w:tc>
              <w:tc>
                <w:tcPr>
                  <w:tcW w:w="1350" w:type="dxa"/>
                  <w:shd w:val="clear" w:color="auto" w:fill="auto"/>
                </w:tcPr>
                <w:p w14:paraId="6C410722" w14:textId="77777777" w:rsidR="003B096F" w:rsidRPr="00EB5DC4" w:rsidRDefault="003B096F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</w:p>
              </w:tc>
              <w:tc>
                <w:tcPr>
                  <w:tcW w:w="1440" w:type="dxa"/>
                </w:tcPr>
                <w:p w14:paraId="15BB8FB3" w14:textId="77777777" w:rsidR="003B096F" w:rsidRPr="00EB5DC4" w:rsidRDefault="00747AD1" w:rsidP="255551DB">
                  <w:pPr>
                    <w:spacing w:before="60" w:after="60"/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hyperlink r:id="rId15">
                    <w:r w:rsidR="255551DB" w:rsidRPr="00EB5DC4">
                      <w:rPr>
                        <w:rStyle w:val="Hyperlink"/>
                        <w:rFonts w:ascii="Arial Narrow" w:eastAsia="Arial Narrow" w:hAnsi="Arial Narrow" w:cs="Arial Narrow"/>
                        <w:sz w:val="14"/>
                        <w:szCs w:val="14"/>
                        <w:lang w:val="sk-SK"/>
                      </w:rPr>
                      <w:t>https://prihlasenie.slovensko.sk/</w:t>
                    </w:r>
                  </w:hyperlink>
                </w:p>
                <w:p w14:paraId="578492AE" w14:textId="77777777" w:rsidR="003B096F" w:rsidRPr="00EB5DC4" w:rsidRDefault="003B096F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</w:p>
              </w:tc>
            </w:tr>
            <w:tr w:rsidR="00833116" w:rsidRPr="00EB5DC4" w14:paraId="7591B8C9" w14:textId="77777777" w:rsidTr="18317869">
              <w:trPr>
                <w:trHeight w:val="1151"/>
              </w:trPr>
              <w:tc>
                <w:tcPr>
                  <w:tcW w:w="299" w:type="dxa"/>
                </w:tcPr>
                <w:p w14:paraId="43362B6C" w14:textId="77777777" w:rsidR="00833116" w:rsidRPr="00EB5DC4" w:rsidRDefault="255551DB" w:rsidP="255551DB">
                  <w:pPr>
                    <w:rPr>
                      <w:rFonts w:ascii="Arial Narrow" w:hAnsi="Arial Narrow"/>
                      <w:sz w:val="14"/>
                      <w:szCs w:val="14"/>
                      <w:lang w:val="sk-SK" w:eastAsia="sk-SK"/>
                    </w:rPr>
                  </w:pPr>
                  <w:r w:rsidRPr="00EB5DC4">
                    <w:rPr>
                      <w:rFonts w:ascii="Arial Narrow" w:hAnsi="Arial Narrow"/>
                      <w:sz w:val="14"/>
                      <w:szCs w:val="14"/>
                      <w:lang w:val="sk-SK" w:eastAsia="sk-SK"/>
                    </w:rPr>
                    <w:t>3</w:t>
                  </w:r>
                </w:p>
              </w:tc>
              <w:tc>
                <w:tcPr>
                  <w:tcW w:w="1828" w:type="dxa"/>
                  <w:vAlign w:val="center"/>
                </w:tcPr>
                <w:p w14:paraId="102CA741" w14:textId="77777777" w:rsidR="255551DB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TC_G2G_01</w:t>
                  </w:r>
                </w:p>
                <w:p w14:paraId="1C191400" w14:textId="77777777" w:rsidR="00833116" w:rsidRPr="00EB5DC4" w:rsidRDefault="00833116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</w:p>
                <w:p w14:paraId="0920FE00" w14:textId="77777777" w:rsidR="00833116" w:rsidRPr="00EB5DC4" w:rsidRDefault="00EF57F8" w:rsidP="255551DB">
                  <w:pPr>
                    <w:rPr>
                      <w:rFonts w:ascii="Arial Narrow" w:eastAsia="Arial Narrow" w:hAnsi="Arial Narrow" w:cs="Arial Narrow"/>
                      <w:b/>
                      <w:bCs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b/>
                      <w:bCs/>
                      <w:sz w:val="14"/>
                      <w:szCs w:val="14"/>
                      <w:lang w:val="sk-SK"/>
                    </w:rPr>
                    <w:t>sluzba_is_51738</w:t>
                  </w:r>
                </w:p>
                <w:p w14:paraId="51BCE9BD" w14:textId="77777777" w:rsidR="00833116" w:rsidRPr="00EB5DC4" w:rsidRDefault="001622E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1622EB">
                    <w:rPr>
                      <w:lang w:val="sk-SK"/>
                    </w:rPr>
                    <w:br/>
                  </w:r>
                  <w:r w:rsidR="255551DB"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Zápis správy určenej na doručenie do modulu elektronického doručovania</w:t>
                  </w:r>
                </w:p>
              </w:tc>
              <w:tc>
                <w:tcPr>
                  <w:tcW w:w="1620" w:type="dxa"/>
                  <w:shd w:val="clear" w:color="auto" w:fill="auto"/>
                  <w:noWrap/>
                </w:tcPr>
                <w:p w14:paraId="575FEA26" w14:textId="77777777" w:rsidR="00152800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 xml:space="preserve">m: </w:t>
                  </w:r>
                  <w:proofErr w:type="spellStart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Receive</w:t>
                  </w:r>
                  <w:proofErr w:type="spellEnd"/>
                </w:p>
                <w:p w14:paraId="15A6A2A0" w14:textId="77777777" w:rsidR="00152800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 xml:space="preserve">m: </w:t>
                  </w:r>
                  <w:proofErr w:type="spellStart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eDesk</w:t>
                  </w:r>
                  <w:proofErr w:type="spellEnd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/</w:t>
                  </w:r>
                  <w:proofErr w:type="spellStart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SaveApplicationToOutbox</w:t>
                  </w:r>
                  <w:proofErr w:type="spellEnd"/>
                </w:p>
              </w:tc>
              <w:tc>
                <w:tcPr>
                  <w:tcW w:w="675" w:type="dxa"/>
                  <w:shd w:val="clear" w:color="auto" w:fill="auto"/>
                </w:tcPr>
                <w:p w14:paraId="34B9A067" w14:textId="77777777" w:rsidR="00833116" w:rsidRPr="00EB5DC4" w:rsidRDefault="255551DB" w:rsidP="255551DB">
                  <w:pPr>
                    <w:jc w:val="center"/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ÚPVS</w:t>
                  </w:r>
                </w:p>
              </w:tc>
              <w:tc>
                <w:tcPr>
                  <w:tcW w:w="360" w:type="dxa"/>
                  <w:shd w:val="clear" w:color="auto" w:fill="auto"/>
                </w:tcPr>
                <w:p w14:paraId="504B65CF" w14:textId="77777777" w:rsidR="00833116" w:rsidRPr="00EB5DC4" w:rsidRDefault="255551DB" w:rsidP="255551DB">
                  <w:pPr>
                    <w:jc w:val="center"/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&lt;-</w:t>
                  </w:r>
                </w:p>
              </w:tc>
              <w:tc>
                <w:tcPr>
                  <w:tcW w:w="900" w:type="dxa"/>
                  <w:shd w:val="clear" w:color="auto" w:fill="auto"/>
                </w:tcPr>
                <w:p w14:paraId="778DA098" w14:textId="77777777" w:rsidR="00833116" w:rsidRPr="00EB5DC4" w:rsidRDefault="255551DB" w:rsidP="255551DB">
                  <w:pPr>
                    <w:jc w:val="center"/>
                    <w:rPr>
                      <w:rFonts w:ascii="Arial Narrow" w:eastAsia="Arial Narrow" w:hAnsi="Arial Narrow" w:cs="Arial Narrow"/>
                      <w:sz w:val="14"/>
                      <w:szCs w:val="14"/>
                      <w:highlight w:val="yellow"/>
                      <w:lang w:val="sk-SK"/>
                    </w:rPr>
                  </w:pPr>
                  <w:proofErr w:type="spellStart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PodaaS</w:t>
                  </w:r>
                  <w:proofErr w:type="spellEnd"/>
                </w:p>
              </w:tc>
              <w:tc>
                <w:tcPr>
                  <w:tcW w:w="900" w:type="dxa"/>
                </w:tcPr>
                <w:p w14:paraId="0F56E4BA" w14:textId="77777777" w:rsidR="00833116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Viď. IM UPVS G2G v 1.</w:t>
                  </w:r>
                </w:p>
              </w:tc>
              <w:tc>
                <w:tcPr>
                  <w:tcW w:w="1350" w:type="dxa"/>
                  <w:shd w:val="clear" w:color="auto" w:fill="auto"/>
                </w:tcPr>
                <w:p w14:paraId="139170A4" w14:textId="77777777" w:rsidR="00833116" w:rsidRPr="00EB5DC4" w:rsidRDefault="00747AD1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hyperlink r:id="rId16">
                    <w:r w:rsidR="255551DB" w:rsidRPr="00EB5DC4">
                      <w:rPr>
                        <w:rFonts w:ascii="Arial Narrow" w:eastAsia="Arial Narrow" w:hAnsi="Arial Narrow" w:cs="Arial Narrow"/>
                        <w:sz w:val="14"/>
                        <w:szCs w:val="14"/>
                        <w:lang w:val="sk-SK"/>
                      </w:rPr>
                      <w:t>https://uir.slovensko.sk/G2GServiceBus/ServiceSkTalk3Token.svc?singleWsdl</w:t>
                    </w:r>
                  </w:hyperlink>
                </w:p>
                <w:p w14:paraId="4D9AF87A" w14:textId="77777777" w:rsidR="00833116" w:rsidRPr="00EB5DC4" w:rsidRDefault="00833116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</w:p>
              </w:tc>
              <w:tc>
                <w:tcPr>
                  <w:tcW w:w="1440" w:type="dxa"/>
                </w:tcPr>
                <w:p w14:paraId="4D3B434D" w14:textId="77777777" w:rsidR="00833116" w:rsidRPr="00EB5DC4" w:rsidRDefault="00833116" w:rsidP="255551DB">
                  <w:pPr>
                    <w:rPr>
                      <w:rFonts w:ascii="Arial Narrow" w:hAnsi="Arial Narrow"/>
                      <w:sz w:val="16"/>
                      <w:szCs w:val="16"/>
                      <w:lang w:val="sk-SK"/>
                    </w:rPr>
                  </w:pPr>
                </w:p>
              </w:tc>
            </w:tr>
            <w:tr w:rsidR="00833116" w:rsidRPr="00EB5DC4" w14:paraId="157D5743" w14:textId="77777777" w:rsidTr="18317869">
              <w:trPr>
                <w:trHeight w:val="418"/>
              </w:trPr>
              <w:tc>
                <w:tcPr>
                  <w:tcW w:w="299" w:type="dxa"/>
                </w:tcPr>
                <w:p w14:paraId="726AF2B9" w14:textId="77777777" w:rsidR="00833116" w:rsidRPr="00EB5DC4" w:rsidRDefault="255551DB" w:rsidP="255551DB">
                  <w:pPr>
                    <w:rPr>
                      <w:rFonts w:ascii="Arial Narrow" w:hAnsi="Arial Narrow"/>
                      <w:sz w:val="14"/>
                      <w:szCs w:val="14"/>
                      <w:lang w:val="sk-SK" w:eastAsia="sk-SK"/>
                    </w:rPr>
                  </w:pPr>
                  <w:r w:rsidRPr="00EB5DC4">
                    <w:rPr>
                      <w:rFonts w:ascii="Arial Narrow" w:hAnsi="Arial Narrow"/>
                      <w:sz w:val="14"/>
                      <w:szCs w:val="14"/>
                      <w:lang w:val="sk-SK" w:eastAsia="sk-SK"/>
                    </w:rPr>
                    <w:t>4</w:t>
                  </w:r>
                </w:p>
              </w:tc>
              <w:tc>
                <w:tcPr>
                  <w:tcW w:w="1828" w:type="dxa"/>
                  <w:vAlign w:val="center"/>
                </w:tcPr>
                <w:p w14:paraId="0BEE9F38" w14:textId="77777777" w:rsidR="00833116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TC_EFORM_01</w:t>
                  </w:r>
                </w:p>
                <w:p w14:paraId="5C5ECC22" w14:textId="77777777" w:rsidR="00833116" w:rsidRPr="00EB5DC4" w:rsidRDefault="00833116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</w:p>
                <w:p w14:paraId="3BCA154F" w14:textId="77777777" w:rsidR="00833116" w:rsidRPr="00EB5DC4" w:rsidRDefault="255551DB" w:rsidP="255551DB">
                  <w:pPr>
                    <w:rPr>
                      <w:rFonts w:ascii="Arial Narrow" w:eastAsia="Arial Narrow" w:hAnsi="Arial Narrow" w:cs="Arial Narrow"/>
                      <w:b/>
                      <w:bCs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b/>
                      <w:bCs/>
                      <w:sz w:val="14"/>
                      <w:szCs w:val="14"/>
                      <w:lang w:val="sk-SK"/>
                    </w:rPr>
                    <w:t>sluzba_is_17</w:t>
                  </w:r>
                  <w:r w:rsidR="4F5D94FC" w:rsidRPr="00EB5DC4">
                    <w:rPr>
                      <w:rFonts w:ascii="Arial Narrow" w:eastAsia="Arial Narrow" w:hAnsi="Arial Narrow" w:cs="Arial Narrow"/>
                      <w:b/>
                      <w:bCs/>
                      <w:sz w:val="14"/>
                      <w:szCs w:val="14"/>
                      <w:lang w:val="sk-SK"/>
                    </w:rPr>
                    <w:t>5</w:t>
                  </w:r>
                </w:p>
                <w:p w14:paraId="52A05330" w14:textId="77777777" w:rsidR="00833116" w:rsidRPr="00EB5DC4" w:rsidRDefault="001622E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1622EB">
                    <w:rPr>
                      <w:lang w:val="sk-SK"/>
                    </w:rPr>
                    <w:br/>
                  </w:r>
                  <w:r w:rsidRPr="001622EB">
                    <w:rPr>
                      <w:rFonts w:ascii="Arial Narrow" w:eastAsia="Arial Narrow" w:hAnsi="Arial Narrow" w:cs="Arial Narrow"/>
                      <w:color w:val="333333"/>
                      <w:sz w:val="14"/>
                      <w:szCs w:val="14"/>
                      <w:lang w:val="sk-SK"/>
                    </w:rPr>
                    <w:t xml:space="preserve">Poskytnutie súvisiacich informácií a dokumentov k vzoru </w:t>
                  </w:r>
                  <w:proofErr w:type="spellStart"/>
                  <w:r w:rsidRPr="001622EB">
                    <w:rPr>
                      <w:rFonts w:ascii="Arial Narrow" w:eastAsia="Arial Narrow" w:hAnsi="Arial Narrow" w:cs="Arial Narrow"/>
                      <w:color w:val="333333"/>
                      <w:sz w:val="14"/>
                      <w:szCs w:val="14"/>
                      <w:lang w:val="sk-SK"/>
                    </w:rPr>
                    <w:t>eformulára</w:t>
                  </w:r>
                  <w:proofErr w:type="spellEnd"/>
                </w:p>
              </w:tc>
              <w:tc>
                <w:tcPr>
                  <w:tcW w:w="1620" w:type="dxa"/>
                  <w:shd w:val="clear" w:color="auto" w:fill="auto"/>
                  <w:noWrap/>
                </w:tcPr>
                <w:p w14:paraId="6BA429F5" w14:textId="77777777" w:rsidR="7F15E265" w:rsidRPr="00EB5DC4" w:rsidRDefault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m:</w:t>
                  </w:r>
                  <w:r w:rsidR="7F15E265"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 xml:space="preserve"> </w:t>
                  </w:r>
                  <w:r w:rsidR="001622EB" w:rsidRPr="001622EB">
                    <w:rPr>
                      <w:rFonts w:ascii="Arial Narrow" w:eastAsia="Arial Narrow" w:hAnsi="Arial Narrow" w:cs="Arial Narrow"/>
                      <w:color w:val="333333"/>
                      <w:sz w:val="14"/>
                      <w:szCs w:val="14"/>
                      <w:lang w:val="sk-SK"/>
                    </w:rPr>
                    <w:t>EFORM_GETRELATEDDOCUMENTBYTYPE</w:t>
                  </w:r>
                </w:p>
                <w:p w14:paraId="13EA8DD3" w14:textId="77777777" w:rsidR="00833116" w:rsidRPr="00EB5DC4" w:rsidRDefault="00833116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</w:p>
              </w:tc>
              <w:tc>
                <w:tcPr>
                  <w:tcW w:w="675" w:type="dxa"/>
                  <w:shd w:val="clear" w:color="auto" w:fill="auto"/>
                </w:tcPr>
                <w:p w14:paraId="284F87D5" w14:textId="77777777" w:rsidR="00833116" w:rsidRPr="00EB5DC4" w:rsidRDefault="255551DB" w:rsidP="255551DB">
                  <w:pPr>
                    <w:jc w:val="center"/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ÚPVS</w:t>
                  </w:r>
                </w:p>
              </w:tc>
              <w:tc>
                <w:tcPr>
                  <w:tcW w:w="360" w:type="dxa"/>
                  <w:shd w:val="clear" w:color="auto" w:fill="auto"/>
                </w:tcPr>
                <w:p w14:paraId="0E1AC85B" w14:textId="77777777" w:rsidR="00833116" w:rsidRPr="00EB5DC4" w:rsidRDefault="255551DB" w:rsidP="255551DB">
                  <w:pPr>
                    <w:jc w:val="center"/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&lt;-</w:t>
                  </w:r>
                </w:p>
              </w:tc>
              <w:tc>
                <w:tcPr>
                  <w:tcW w:w="900" w:type="dxa"/>
                  <w:shd w:val="clear" w:color="auto" w:fill="auto"/>
                </w:tcPr>
                <w:p w14:paraId="3484F399" w14:textId="77777777" w:rsidR="00833116" w:rsidRPr="00EB5DC4" w:rsidRDefault="255551DB" w:rsidP="255551DB">
                  <w:pPr>
                    <w:jc w:val="center"/>
                    <w:rPr>
                      <w:rFonts w:ascii="Arial Narrow" w:eastAsia="Arial Narrow" w:hAnsi="Arial Narrow" w:cs="Arial Narrow"/>
                      <w:sz w:val="14"/>
                      <w:szCs w:val="14"/>
                      <w:highlight w:val="yellow"/>
                      <w:lang w:val="sk-SK"/>
                    </w:rPr>
                  </w:pPr>
                  <w:proofErr w:type="spellStart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PodaaS</w:t>
                  </w:r>
                  <w:proofErr w:type="spellEnd"/>
                </w:p>
              </w:tc>
              <w:tc>
                <w:tcPr>
                  <w:tcW w:w="900" w:type="dxa"/>
                </w:tcPr>
                <w:p w14:paraId="6B81F252" w14:textId="77777777" w:rsidR="00833116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 xml:space="preserve">Viď. IM UPVS EKR – </w:t>
                  </w:r>
                  <w:proofErr w:type="spellStart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eFORM</w:t>
                  </w:r>
                  <w:proofErr w:type="spellEnd"/>
                </w:p>
              </w:tc>
              <w:tc>
                <w:tcPr>
                  <w:tcW w:w="1350" w:type="dxa"/>
                  <w:shd w:val="clear" w:color="auto" w:fill="auto"/>
                </w:tcPr>
                <w:p w14:paraId="733A2767" w14:textId="77777777" w:rsidR="00833116" w:rsidRPr="00EB5DC4" w:rsidRDefault="00747AD1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hyperlink r:id="rId17">
                    <w:r w:rsidR="255551DB" w:rsidRPr="00EB5DC4">
                      <w:rPr>
                        <w:rFonts w:ascii="Arial Narrow" w:eastAsia="Arial Narrow" w:hAnsi="Arial Narrow" w:cs="Arial Narrow"/>
                        <w:sz w:val="14"/>
                        <w:szCs w:val="14"/>
                        <w:lang w:val="sk-SK"/>
                      </w:rPr>
                      <w:t>https://usr.slovensko.sk/ServiceBus/ServiceBusToken.svc?wsdl</w:t>
                    </w:r>
                  </w:hyperlink>
                </w:p>
                <w:p w14:paraId="19067EC0" w14:textId="77777777" w:rsidR="00833116" w:rsidRPr="00EB5DC4" w:rsidRDefault="00833116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</w:p>
              </w:tc>
              <w:tc>
                <w:tcPr>
                  <w:tcW w:w="1440" w:type="dxa"/>
                </w:tcPr>
                <w:p w14:paraId="2939479F" w14:textId="77777777" w:rsidR="00833116" w:rsidRPr="00EB5DC4" w:rsidRDefault="00833116" w:rsidP="00833116">
                  <w:pPr>
                    <w:rPr>
                      <w:rFonts w:ascii="Arial Narrow" w:hAnsi="Arial Narrow"/>
                      <w:sz w:val="14"/>
                      <w:szCs w:val="18"/>
                      <w:lang w:val="sk-SK"/>
                    </w:rPr>
                  </w:pPr>
                </w:p>
              </w:tc>
            </w:tr>
            <w:tr w:rsidR="00833116" w:rsidRPr="00EB5DC4" w14:paraId="192C0275" w14:textId="77777777" w:rsidTr="18317869">
              <w:trPr>
                <w:trHeight w:val="418"/>
              </w:trPr>
              <w:tc>
                <w:tcPr>
                  <w:tcW w:w="299" w:type="dxa"/>
                </w:tcPr>
                <w:p w14:paraId="0489572C" w14:textId="77777777" w:rsidR="00833116" w:rsidRPr="00EB5DC4" w:rsidRDefault="255551DB" w:rsidP="255551DB">
                  <w:pPr>
                    <w:rPr>
                      <w:rFonts w:ascii="Arial Narrow" w:hAnsi="Arial Narrow"/>
                      <w:sz w:val="14"/>
                      <w:szCs w:val="14"/>
                      <w:lang w:val="sk-SK" w:eastAsia="sk-SK"/>
                    </w:rPr>
                  </w:pPr>
                  <w:r w:rsidRPr="00EB5DC4">
                    <w:rPr>
                      <w:rFonts w:ascii="Arial Narrow" w:hAnsi="Arial Narrow"/>
                      <w:sz w:val="14"/>
                      <w:szCs w:val="14"/>
                      <w:lang w:val="sk-SK" w:eastAsia="sk-SK"/>
                    </w:rPr>
                    <w:t>5</w:t>
                  </w:r>
                </w:p>
              </w:tc>
              <w:tc>
                <w:tcPr>
                  <w:tcW w:w="1828" w:type="dxa"/>
                  <w:vAlign w:val="center"/>
                </w:tcPr>
                <w:p w14:paraId="23E1DE72" w14:textId="77777777" w:rsidR="255551DB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TC_EFORM_02</w:t>
                  </w:r>
                </w:p>
                <w:p w14:paraId="2B1F7C61" w14:textId="77777777" w:rsidR="255551DB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</w:p>
                <w:p w14:paraId="71F35B38" w14:textId="77777777" w:rsidR="255551DB" w:rsidRPr="00EB5DC4" w:rsidRDefault="255551DB" w:rsidP="255551DB">
                  <w:pPr>
                    <w:rPr>
                      <w:rFonts w:ascii="Arial Narrow" w:eastAsia="Arial Narrow" w:hAnsi="Arial Narrow" w:cs="Arial Narrow"/>
                      <w:b/>
                      <w:bCs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b/>
                      <w:bCs/>
                      <w:sz w:val="14"/>
                      <w:szCs w:val="14"/>
                      <w:lang w:val="sk-SK"/>
                    </w:rPr>
                    <w:t>sluzba_is_185</w:t>
                  </w:r>
                </w:p>
                <w:p w14:paraId="1FFF6636" w14:textId="77777777" w:rsidR="255551DB" w:rsidRPr="00EB5DC4" w:rsidRDefault="001622EB" w:rsidP="009F1568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1622EB">
                    <w:rPr>
                      <w:lang w:val="sk-SK"/>
                    </w:rPr>
                    <w:br/>
                  </w:r>
                  <w:r w:rsidR="255551DB"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 xml:space="preserve">Poskytnutie </w:t>
                  </w:r>
                  <w:r w:rsidR="009F1568"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zoznamu</w:t>
                  </w:r>
                  <w:r w:rsidR="255551DB"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 xml:space="preserve"> </w:t>
                  </w:r>
                  <w:proofErr w:type="spellStart"/>
                  <w:r w:rsidR="255551DB"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eformulárov</w:t>
                  </w:r>
                  <w:proofErr w:type="spellEnd"/>
                  <w:r w:rsidR="255551DB"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 xml:space="preserve"> podľa zadaných kritérií pre vyhľadávanie</w:t>
                  </w:r>
                </w:p>
              </w:tc>
              <w:tc>
                <w:tcPr>
                  <w:tcW w:w="1620" w:type="dxa"/>
                  <w:shd w:val="clear" w:color="auto" w:fill="auto"/>
                  <w:noWrap/>
                </w:tcPr>
                <w:p w14:paraId="2400EAA1" w14:textId="77777777" w:rsidR="255551DB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 xml:space="preserve">m: </w:t>
                  </w:r>
                  <w:proofErr w:type="spellStart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FindFormTemplatesReq</w:t>
                  </w:r>
                  <w:proofErr w:type="spellEnd"/>
                </w:p>
                <w:p w14:paraId="5235E121" w14:textId="77777777" w:rsidR="255551DB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</w:p>
              </w:tc>
              <w:tc>
                <w:tcPr>
                  <w:tcW w:w="675" w:type="dxa"/>
                  <w:shd w:val="clear" w:color="auto" w:fill="auto"/>
                </w:tcPr>
                <w:p w14:paraId="780A8321" w14:textId="77777777" w:rsidR="255551DB" w:rsidRPr="00EB5DC4" w:rsidRDefault="255551DB" w:rsidP="255551DB">
                  <w:pPr>
                    <w:jc w:val="center"/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ÚPVS</w:t>
                  </w:r>
                </w:p>
              </w:tc>
              <w:tc>
                <w:tcPr>
                  <w:tcW w:w="360" w:type="dxa"/>
                  <w:shd w:val="clear" w:color="auto" w:fill="auto"/>
                </w:tcPr>
                <w:p w14:paraId="46558884" w14:textId="77777777" w:rsidR="255551DB" w:rsidRPr="00EB5DC4" w:rsidRDefault="255551DB" w:rsidP="255551DB">
                  <w:pPr>
                    <w:jc w:val="center"/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&lt;-</w:t>
                  </w:r>
                </w:p>
              </w:tc>
              <w:tc>
                <w:tcPr>
                  <w:tcW w:w="900" w:type="dxa"/>
                  <w:shd w:val="clear" w:color="auto" w:fill="auto"/>
                </w:tcPr>
                <w:p w14:paraId="5A630FC9" w14:textId="77777777" w:rsidR="255551DB" w:rsidRPr="00EB5DC4" w:rsidRDefault="255551DB" w:rsidP="255551DB">
                  <w:pPr>
                    <w:jc w:val="center"/>
                    <w:rPr>
                      <w:rFonts w:ascii="Arial Narrow" w:eastAsia="Arial Narrow" w:hAnsi="Arial Narrow" w:cs="Arial Narrow"/>
                      <w:sz w:val="14"/>
                      <w:szCs w:val="14"/>
                      <w:highlight w:val="yellow"/>
                      <w:lang w:val="sk-SK"/>
                    </w:rPr>
                  </w:pPr>
                  <w:proofErr w:type="spellStart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PodaaS</w:t>
                  </w:r>
                  <w:proofErr w:type="spellEnd"/>
                </w:p>
              </w:tc>
              <w:tc>
                <w:tcPr>
                  <w:tcW w:w="900" w:type="dxa"/>
                </w:tcPr>
                <w:p w14:paraId="25617813" w14:textId="77777777" w:rsidR="255551DB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 xml:space="preserve">Viď. IM UPVS EKR – </w:t>
                  </w:r>
                  <w:proofErr w:type="spellStart"/>
                  <w:r w:rsidRPr="00EB5DC4"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  <w:t>eFORM</w:t>
                  </w:r>
                  <w:proofErr w:type="spellEnd"/>
                </w:p>
              </w:tc>
              <w:tc>
                <w:tcPr>
                  <w:tcW w:w="1350" w:type="dxa"/>
                  <w:shd w:val="clear" w:color="auto" w:fill="auto"/>
                </w:tcPr>
                <w:p w14:paraId="27483384" w14:textId="77777777" w:rsidR="255551DB" w:rsidRPr="00EB5DC4" w:rsidRDefault="00747AD1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  <w:hyperlink r:id="rId18">
                    <w:r w:rsidR="255551DB" w:rsidRPr="00EB5DC4">
                      <w:rPr>
                        <w:rFonts w:ascii="Arial Narrow" w:eastAsia="Arial Narrow" w:hAnsi="Arial Narrow" w:cs="Arial Narrow"/>
                        <w:sz w:val="14"/>
                        <w:szCs w:val="14"/>
                        <w:lang w:val="sk-SK"/>
                      </w:rPr>
                      <w:t>https://usr.slovensko.sk/ServiceBus/ServiceBusToken.svc?wsdl</w:t>
                    </w:r>
                  </w:hyperlink>
                </w:p>
                <w:p w14:paraId="17ED14CA" w14:textId="77777777" w:rsidR="255551DB" w:rsidRPr="00EB5DC4" w:rsidRDefault="255551DB" w:rsidP="255551DB">
                  <w:pPr>
                    <w:rPr>
                      <w:rFonts w:ascii="Arial Narrow" w:eastAsia="Arial Narrow" w:hAnsi="Arial Narrow" w:cs="Arial Narrow"/>
                      <w:sz w:val="14"/>
                      <w:szCs w:val="14"/>
                      <w:lang w:val="sk-SK"/>
                    </w:rPr>
                  </w:pPr>
                </w:p>
              </w:tc>
              <w:tc>
                <w:tcPr>
                  <w:tcW w:w="1440" w:type="dxa"/>
                </w:tcPr>
                <w:p w14:paraId="7D4347F2" w14:textId="77777777" w:rsidR="255551DB" w:rsidRPr="00EB5DC4" w:rsidRDefault="255551DB" w:rsidP="255551DB">
                  <w:pPr>
                    <w:rPr>
                      <w:rFonts w:ascii="Arial Narrow" w:hAnsi="Arial Narrow"/>
                      <w:sz w:val="14"/>
                      <w:szCs w:val="14"/>
                      <w:lang w:val="sk-SK"/>
                    </w:rPr>
                  </w:pPr>
                </w:p>
              </w:tc>
            </w:tr>
          </w:tbl>
          <w:p w14:paraId="4866F993" w14:textId="77777777" w:rsidR="00113460" w:rsidRPr="00EB5DC4" w:rsidRDefault="00113460" w:rsidP="002066C3">
            <w:pPr>
              <w:pStyle w:val="TableMedium"/>
              <w:rPr>
                <w:rFonts w:ascii="Arial Narrow" w:hAnsi="Arial Narrow"/>
                <w:lang w:val="sk-SK"/>
              </w:rPr>
            </w:pPr>
          </w:p>
        </w:tc>
      </w:tr>
      <w:tr w:rsidR="001F1FD3" w:rsidRPr="00EB5DC4" w14:paraId="4908052C" w14:textId="77777777" w:rsidTr="18317869">
        <w:trPr>
          <w:trHeight w:val="214"/>
        </w:trPr>
        <w:tc>
          <w:tcPr>
            <w:tcW w:w="1033" w:type="dxa"/>
          </w:tcPr>
          <w:p w14:paraId="4CBED8B3" w14:textId="77777777" w:rsidR="001F1FD3" w:rsidRPr="00EB5DC4" w:rsidRDefault="0022082F" w:rsidP="001B524A">
            <w:pPr>
              <w:pStyle w:val="TableSmHeadingRigh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Podklad DIZ</w:t>
            </w:r>
          </w:p>
        </w:tc>
        <w:tc>
          <w:tcPr>
            <w:tcW w:w="5310" w:type="dxa"/>
          </w:tcPr>
          <w:p w14:paraId="508C2B3C" w14:textId="77777777" w:rsidR="001F1FD3" w:rsidRPr="00EB5DC4" w:rsidRDefault="255551DB" w:rsidP="255551DB">
            <w:pPr>
              <w:rPr>
                <w:lang w:val="sk-SK"/>
              </w:rPr>
            </w:pPr>
            <w:r w:rsidRPr="00EB5DC4">
              <w:rPr>
                <w:rFonts w:ascii="Arial Narrow" w:eastAsia="Arial Narrow" w:hAnsi="Arial Narrow" w:cs="Arial Narrow"/>
                <w:sz w:val="18"/>
                <w:szCs w:val="18"/>
                <w:lang w:val="sk-SK"/>
              </w:rPr>
              <w:t xml:space="preserve">Dohoda o integračnom zámere medzi Služby </w:t>
            </w:r>
            <w:proofErr w:type="spellStart"/>
            <w:r w:rsidRPr="00EB5DC4">
              <w:rPr>
                <w:rFonts w:ascii="Arial Narrow" w:eastAsia="Arial Narrow" w:hAnsi="Arial Narrow" w:cs="Arial Narrow"/>
                <w:sz w:val="18"/>
                <w:szCs w:val="18"/>
                <w:lang w:val="sk-SK"/>
              </w:rPr>
              <w:t>Slovensko.Digital</w:t>
            </w:r>
            <w:proofErr w:type="spellEnd"/>
            <w:r w:rsidRPr="00EB5DC4">
              <w:rPr>
                <w:rFonts w:ascii="Arial Narrow" w:eastAsia="Arial Narrow" w:hAnsi="Arial Narrow" w:cs="Arial Narrow"/>
                <w:sz w:val="18"/>
                <w:szCs w:val="18"/>
                <w:lang w:val="sk-SK"/>
              </w:rPr>
              <w:t xml:space="preserve">, </w:t>
            </w:r>
            <w:proofErr w:type="spellStart"/>
            <w:r w:rsidRPr="00EB5DC4">
              <w:rPr>
                <w:rFonts w:ascii="Arial Narrow" w:eastAsia="Arial Narrow" w:hAnsi="Arial Narrow" w:cs="Arial Narrow"/>
                <w:sz w:val="18"/>
                <w:szCs w:val="18"/>
                <w:lang w:val="sk-SK"/>
              </w:rPr>
              <w:t>s.r.o</w:t>
            </w:r>
            <w:proofErr w:type="spellEnd"/>
            <w:r w:rsidRPr="00EB5DC4">
              <w:rPr>
                <w:rFonts w:ascii="Arial Narrow" w:eastAsia="Arial Narrow" w:hAnsi="Arial Narrow" w:cs="Arial Narrow"/>
                <w:sz w:val="18"/>
                <w:szCs w:val="18"/>
                <w:lang w:val="sk-SK"/>
              </w:rPr>
              <w:t>. a NASES o prepojením modulov ÚPVS a </w:t>
            </w:r>
            <w:proofErr w:type="spellStart"/>
            <w:r w:rsidRPr="00EB5DC4">
              <w:rPr>
                <w:rFonts w:ascii="Arial Narrow" w:eastAsia="Arial Narrow" w:hAnsi="Arial Narrow" w:cs="Arial Narrow"/>
                <w:sz w:val="18"/>
                <w:szCs w:val="18"/>
                <w:lang w:val="sk-SK"/>
              </w:rPr>
              <w:t>PodaaS</w:t>
            </w:r>
            <w:proofErr w:type="spellEnd"/>
            <w:r w:rsidRPr="00EB5DC4">
              <w:rPr>
                <w:rFonts w:ascii="Arial Narrow" w:eastAsia="Arial Narrow" w:hAnsi="Arial Narrow" w:cs="Arial Narrow"/>
                <w:sz w:val="18"/>
                <w:szCs w:val="18"/>
                <w:lang w:val="sk-SK"/>
              </w:rPr>
              <w:t xml:space="preserve"> TYP – PO</w:t>
            </w:r>
          </w:p>
        </w:tc>
        <w:tc>
          <w:tcPr>
            <w:tcW w:w="1890" w:type="dxa"/>
          </w:tcPr>
          <w:p w14:paraId="2C637F54" w14:textId="77777777" w:rsidR="001F1FD3" w:rsidRPr="00EB5DC4" w:rsidRDefault="001F1FD3">
            <w:pPr>
              <w:pStyle w:val="TableSmHeadingRigh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Číslo verzie:</w:t>
            </w:r>
          </w:p>
        </w:tc>
        <w:tc>
          <w:tcPr>
            <w:tcW w:w="2453" w:type="dxa"/>
          </w:tcPr>
          <w:p w14:paraId="00188DE4" w14:textId="77777777" w:rsidR="001F1FD3" w:rsidRPr="00EB5DC4" w:rsidRDefault="00287A71">
            <w:pPr>
              <w:pStyle w:val="TableMedium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0.1</w:t>
            </w:r>
          </w:p>
        </w:tc>
      </w:tr>
      <w:tr w:rsidR="001F1FD3" w:rsidRPr="00EB5DC4" w14:paraId="779095C2" w14:textId="77777777" w:rsidTr="18317869">
        <w:trPr>
          <w:trHeight w:val="214"/>
        </w:trPr>
        <w:tc>
          <w:tcPr>
            <w:tcW w:w="1033" w:type="dxa"/>
          </w:tcPr>
          <w:p w14:paraId="53BB3C4E" w14:textId="77777777" w:rsidR="001F1FD3" w:rsidRPr="00EB5DC4" w:rsidRDefault="255551DB" w:rsidP="255551DB">
            <w:pPr>
              <w:pStyle w:val="TableSmHeadingRigh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Pripravil:</w:t>
            </w:r>
          </w:p>
        </w:tc>
        <w:tc>
          <w:tcPr>
            <w:tcW w:w="5310" w:type="dxa"/>
          </w:tcPr>
          <w:p w14:paraId="51056336" w14:textId="77777777" w:rsidR="001F1FD3" w:rsidRPr="00EB5DC4" w:rsidRDefault="255551DB" w:rsidP="255551DB">
            <w:pPr>
              <w:pStyle w:val="TableMedium"/>
              <w:rPr>
                <w:rFonts w:ascii="Arial Narrow" w:hAnsi="Arial Narrow"/>
                <w:color w:val="A6A6A6" w:themeColor="background1" w:themeShade="A6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Ján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Suchal</w:t>
            </w:r>
            <w:proofErr w:type="spellEnd"/>
          </w:p>
        </w:tc>
        <w:tc>
          <w:tcPr>
            <w:tcW w:w="1890" w:type="dxa"/>
          </w:tcPr>
          <w:p w14:paraId="56BBF784" w14:textId="77777777" w:rsidR="001F1FD3" w:rsidRPr="00EB5DC4" w:rsidRDefault="255551DB" w:rsidP="255551DB">
            <w:pPr>
              <w:pStyle w:val="TableSmHeadingRigh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Dátum vyhotovenia:</w:t>
            </w:r>
          </w:p>
        </w:tc>
        <w:tc>
          <w:tcPr>
            <w:tcW w:w="2453" w:type="dxa"/>
          </w:tcPr>
          <w:p w14:paraId="0413682F" w14:textId="77777777" w:rsidR="001F1FD3" w:rsidRPr="00EB5DC4" w:rsidRDefault="255551DB" w:rsidP="255551DB">
            <w:pPr>
              <w:pStyle w:val="TableMedium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2.1.2019</w:t>
            </w:r>
          </w:p>
        </w:tc>
      </w:tr>
      <w:tr w:rsidR="001F1FD3" w:rsidRPr="00EB5DC4" w14:paraId="5FEC1BD5" w14:textId="77777777" w:rsidTr="18317869">
        <w:trPr>
          <w:trHeight w:val="73"/>
        </w:trPr>
        <w:tc>
          <w:tcPr>
            <w:tcW w:w="1033" w:type="dxa"/>
          </w:tcPr>
          <w:p w14:paraId="00CE26A5" w14:textId="77777777" w:rsidR="001F1FD3" w:rsidRPr="00EB5DC4" w:rsidRDefault="001F1FD3">
            <w:pPr>
              <w:pStyle w:val="TableSmHeadingRigh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Revidoval:</w:t>
            </w:r>
          </w:p>
        </w:tc>
        <w:tc>
          <w:tcPr>
            <w:tcW w:w="5310" w:type="dxa"/>
          </w:tcPr>
          <w:p w14:paraId="7FAD4275" w14:textId="77777777" w:rsidR="001F1FD3" w:rsidRPr="00EB5DC4" w:rsidRDefault="003F54B6">
            <w:pPr>
              <w:pStyle w:val="TableMedium"/>
              <w:rPr>
                <w:rFonts w:ascii="Arial Narrow" w:hAnsi="Arial Narrow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Pavel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Džuban</w:t>
            </w:r>
            <w:proofErr w:type="spellEnd"/>
            <w:r w:rsidR="00EB5DC4">
              <w:rPr>
                <w:rFonts w:ascii="Arial Narrow" w:hAnsi="Arial Narrow"/>
                <w:lang w:val="sk-SK"/>
              </w:rPr>
              <w:t xml:space="preserve">, </w:t>
            </w:r>
            <w:proofErr w:type="spellStart"/>
            <w:r w:rsidR="00EB5DC4">
              <w:rPr>
                <w:rFonts w:ascii="Arial Narrow" w:hAnsi="Arial Narrow"/>
                <w:lang w:val="sk-SK"/>
              </w:rPr>
              <w:t>Trojak</w:t>
            </w:r>
            <w:proofErr w:type="spellEnd"/>
          </w:p>
        </w:tc>
        <w:tc>
          <w:tcPr>
            <w:tcW w:w="1890" w:type="dxa"/>
          </w:tcPr>
          <w:p w14:paraId="34DB7D63" w14:textId="77777777" w:rsidR="001F1FD3" w:rsidRPr="00EB5DC4" w:rsidRDefault="001F1FD3">
            <w:pPr>
              <w:pStyle w:val="TableSmHeadingRigh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Dátum revízie:</w:t>
            </w:r>
          </w:p>
        </w:tc>
        <w:tc>
          <w:tcPr>
            <w:tcW w:w="2453" w:type="dxa"/>
          </w:tcPr>
          <w:p w14:paraId="63662025" w14:textId="77777777" w:rsidR="001F1FD3" w:rsidRPr="00EB5DC4" w:rsidRDefault="003F54B6" w:rsidP="00917511">
            <w:pPr>
              <w:pStyle w:val="TableMedium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11.01.2019</w:t>
            </w:r>
            <w:r w:rsidR="00EB5DC4">
              <w:rPr>
                <w:rFonts w:ascii="Arial Narrow" w:hAnsi="Arial Narrow"/>
                <w:lang w:val="sk-SK"/>
              </w:rPr>
              <w:t xml:space="preserve">, </w:t>
            </w:r>
            <w:r w:rsidR="00EB5DC4" w:rsidRPr="00EB5DC4">
              <w:rPr>
                <w:rFonts w:ascii="Arial Narrow" w:hAnsi="Arial Narrow"/>
                <w:lang w:val="sk-SK"/>
              </w:rPr>
              <w:t>07.02.2019</w:t>
            </w:r>
          </w:p>
        </w:tc>
      </w:tr>
      <w:bookmarkEnd w:id="0"/>
    </w:tbl>
    <w:p w14:paraId="7FF4A5E6" w14:textId="77777777" w:rsidR="00252238" w:rsidRDefault="00252238" w:rsidP="00B4694E">
      <w:pPr>
        <w:rPr>
          <w:lang w:val="sk-SK"/>
        </w:rPr>
      </w:pPr>
    </w:p>
    <w:p w14:paraId="678D5B7E" w14:textId="77777777" w:rsidR="00252238" w:rsidRPr="00EB5DC4" w:rsidRDefault="255551DB" w:rsidP="255551DB">
      <w:pPr>
        <w:rPr>
          <w:rFonts w:ascii="Arial Narrow" w:hAnsi="Arial Narrow" w:cs="Arial"/>
          <w:b/>
          <w:bCs/>
          <w:lang w:val="sk-SK"/>
        </w:rPr>
      </w:pPr>
      <w:r w:rsidRPr="00EB5DC4">
        <w:rPr>
          <w:rFonts w:ascii="Arial Narrow" w:hAnsi="Arial Narrow" w:cs="Arial"/>
          <w:b/>
          <w:bCs/>
          <w:lang w:val="sk-SK"/>
        </w:rPr>
        <w:t xml:space="preserve">Zoznam služieb </w:t>
      </w:r>
      <w:proofErr w:type="spellStart"/>
      <w:r w:rsidRPr="00EB5DC4">
        <w:rPr>
          <w:rFonts w:ascii="Arial Narrow" w:hAnsi="Arial Narrow" w:cs="Arial"/>
          <w:b/>
          <w:bCs/>
          <w:lang w:val="sk-SK"/>
        </w:rPr>
        <w:t>PodaaS</w:t>
      </w:r>
      <w:proofErr w:type="spellEnd"/>
      <w:r w:rsidRPr="00EB5DC4">
        <w:rPr>
          <w:rFonts w:ascii="Arial Narrow" w:hAnsi="Arial Narrow" w:cs="Arial"/>
          <w:b/>
          <w:bCs/>
          <w:lang w:val="sk-SK"/>
        </w:rPr>
        <w:t>, ktoré sú predmetom DIZ ale nebudú predmetom UAT testovania:</w:t>
      </w:r>
    </w:p>
    <w:p w14:paraId="34FBE331" w14:textId="77777777" w:rsidR="00252238" w:rsidRPr="00EB5DC4" w:rsidRDefault="00252238" w:rsidP="00252238">
      <w:pPr>
        <w:rPr>
          <w:bCs/>
          <w:lang w:val="sk-SK"/>
        </w:rPr>
      </w:pP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710"/>
        <w:gridCol w:w="3780"/>
        <w:gridCol w:w="5040"/>
      </w:tblGrid>
      <w:tr w:rsidR="00252238" w:rsidRPr="00EB5DC4" w14:paraId="089DD4E8" w14:textId="77777777" w:rsidTr="3986731E">
        <w:tc>
          <w:tcPr>
            <w:tcW w:w="1710" w:type="dxa"/>
            <w:shd w:val="clear" w:color="auto" w:fill="D9D9D9" w:themeFill="background1" w:themeFillShade="D9"/>
          </w:tcPr>
          <w:p w14:paraId="3E47904A" w14:textId="77777777" w:rsidR="00252238" w:rsidRPr="00EB5DC4" w:rsidRDefault="00252238" w:rsidP="00252238">
            <w:pPr>
              <w:pStyle w:val="TabNadpis"/>
              <w:widowControl/>
              <w:rPr>
                <w:rFonts w:ascii="Arial Narrow" w:hAnsi="Arial Narrow"/>
                <w:color w:val="auto"/>
                <w:sz w:val="14"/>
                <w:szCs w:val="18"/>
                <w:lang w:eastAsia="sk-SK"/>
              </w:rPr>
            </w:pPr>
            <w:r w:rsidRPr="00EB5DC4">
              <w:rPr>
                <w:rFonts w:ascii="Arial Narrow" w:hAnsi="Arial Narrow"/>
                <w:color w:val="auto"/>
                <w:sz w:val="14"/>
                <w:szCs w:val="14"/>
                <w:lang w:eastAsia="sk-SK"/>
              </w:rPr>
              <w:t>Identifikátor aplikačnej  služby poskytovateľa</w:t>
            </w:r>
          </w:p>
        </w:tc>
        <w:tc>
          <w:tcPr>
            <w:tcW w:w="3780" w:type="dxa"/>
            <w:shd w:val="clear" w:color="auto" w:fill="D9D9D9" w:themeFill="background1" w:themeFillShade="D9"/>
          </w:tcPr>
          <w:p w14:paraId="5A773748" w14:textId="77777777" w:rsidR="00252238" w:rsidRPr="00EB5DC4" w:rsidRDefault="00252238" w:rsidP="00252238">
            <w:pPr>
              <w:pStyle w:val="TabNadpis"/>
              <w:widowControl/>
              <w:rPr>
                <w:rFonts w:ascii="Arial Narrow" w:hAnsi="Arial Narrow"/>
                <w:color w:val="auto"/>
                <w:sz w:val="14"/>
                <w:szCs w:val="18"/>
                <w:lang w:eastAsia="sk-SK"/>
              </w:rPr>
            </w:pPr>
            <w:r w:rsidRPr="00EB5DC4">
              <w:rPr>
                <w:rFonts w:ascii="Arial Narrow" w:hAnsi="Arial Narrow"/>
                <w:color w:val="auto"/>
                <w:sz w:val="14"/>
                <w:szCs w:val="14"/>
                <w:lang w:eastAsia="sk-SK"/>
              </w:rPr>
              <w:t>Popis využívanej aplikačnej / IS služby poskytovateľa</w:t>
            </w:r>
          </w:p>
        </w:tc>
        <w:tc>
          <w:tcPr>
            <w:tcW w:w="5040" w:type="dxa"/>
            <w:shd w:val="clear" w:color="auto" w:fill="D9D9D9" w:themeFill="background1" w:themeFillShade="D9"/>
          </w:tcPr>
          <w:p w14:paraId="2A909B2D" w14:textId="77777777" w:rsidR="00252238" w:rsidRPr="00EB5DC4" w:rsidRDefault="00252238" w:rsidP="00252238">
            <w:pPr>
              <w:pStyle w:val="TabNadpis"/>
              <w:widowControl/>
              <w:rPr>
                <w:rFonts w:ascii="Arial Narrow" w:hAnsi="Arial Narrow"/>
                <w:color w:val="auto"/>
                <w:sz w:val="14"/>
                <w:szCs w:val="18"/>
                <w:lang w:eastAsia="sk-SK"/>
              </w:rPr>
            </w:pPr>
            <w:r w:rsidRPr="00EB5DC4">
              <w:rPr>
                <w:rFonts w:ascii="Arial Narrow" w:hAnsi="Arial Narrow"/>
                <w:color w:val="auto"/>
                <w:sz w:val="14"/>
                <w:szCs w:val="14"/>
                <w:lang w:eastAsia="sk-SK"/>
              </w:rPr>
              <w:t>Dôvod nevyužitia / netestovania služby</w:t>
            </w:r>
          </w:p>
        </w:tc>
      </w:tr>
      <w:tr w:rsidR="00252238" w:rsidRPr="00EB5DC4" w14:paraId="5DF516D9" w14:textId="77777777" w:rsidTr="3986731E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9FD8DAB" w14:textId="77777777" w:rsidR="00252238" w:rsidRPr="00EB5DC4" w:rsidRDefault="255551DB" w:rsidP="255551DB">
            <w:pPr>
              <w:rPr>
                <w:b/>
                <w:bCs/>
                <w:sz w:val="16"/>
                <w:szCs w:val="16"/>
                <w:lang w:val="sk-SK"/>
              </w:rPr>
            </w:pPr>
            <w:r w:rsidRPr="00EB5DC4">
              <w:rPr>
                <w:rFonts w:ascii="Arial Narrow" w:hAnsi="Arial Narrow"/>
                <w:b/>
                <w:bCs/>
                <w:sz w:val="14"/>
                <w:szCs w:val="14"/>
                <w:lang w:val="sk-SK"/>
              </w:rPr>
              <w:t>sluzba_is_183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30943C" w14:textId="77777777" w:rsidR="00252238" w:rsidRPr="00EB5DC4" w:rsidRDefault="255551DB" w:rsidP="255551DB">
            <w:pPr>
              <w:pStyle w:val="TabNadpis"/>
              <w:widowControl/>
              <w:rPr>
                <w:rFonts w:eastAsia="Arial" w:cs="Arial"/>
                <w:color w:val="000000" w:themeColor="text1"/>
              </w:rPr>
            </w:pPr>
            <w:r w:rsidRPr="00EB5DC4">
              <w:rPr>
                <w:rFonts w:ascii="Arial Narrow" w:eastAsia="Arial Narrow" w:hAnsi="Arial Narrow" w:cs="Arial Narrow"/>
                <w:b w:val="0"/>
                <w:bCs w:val="0"/>
                <w:color w:val="000000" w:themeColor="text1"/>
                <w:sz w:val="14"/>
                <w:szCs w:val="14"/>
              </w:rPr>
              <w:t xml:space="preserve">Podanie žiadosti o vytvorenie repliky údajov pre podriadený modul správy </w:t>
            </w:r>
            <w:proofErr w:type="spellStart"/>
            <w:r w:rsidRPr="00EB5DC4">
              <w:rPr>
                <w:rFonts w:ascii="Arial Narrow" w:eastAsia="Arial Narrow" w:hAnsi="Arial Narrow" w:cs="Arial Narrow"/>
                <w:b w:val="0"/>
                <w:bCs w:val="0"/>
                <w:color w:val="000000" w:themeColor="text1"/>
                <w:sz w:val="14"/>
                <w:szCs w:val="14"/>
              </w:rPr>
              <w:t>eformulárov</w:t>
            </w:r>
            <w:proofErr w:type="spellEnd"/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5B3CE11" w14:textId="77777777" w:rsidR="00252238" w:rsidRPr="00EB5DC4" w:rsidRDefault="255551DB" w:rsidP="255551DB">
            <w:pPr>
              <w:pStyle w:val="TabNadpis"/>
              <w:widowControl/>
              <w:rPr>
                <w:rFonts w:ascii="Arial Narrow" w:hAnsi="Arial Narrow"/>
                <w:b w:val="0"/>
                <w:bCs w:val="0"/>
                <w:i/>
                <w:iCs/>
                <w:color w:val="A6A6A6" w:themeColor="background1" w:themeShade="A6"/>
                <w:sz w:val="14"/>
                <w:szCs w:val="14"/>
                <w:lang w:eastAsia="en-US"/>
              </w:rPr>
            </w:pPr>
            <w:r w:rsidRPr="3986731E">
              <w:rPr>
                <w:rFonts w:ascii="Arial Narrow" w:hAnsi="Arial Narrow"/>
                <w:b w:val="0"/>
                <w:bCs w:val="0"/>
                <w:i/>
                <w:iCs/>
                <w:color w:val="auto"/>
                <w:sz w:val="14"/>
                <w:szCs w:val="14"/>
                <w:lang w:eastAsia="en-US"/>
              </w:rPr>
              <w:t>Korekcia implementácie</w:t>
            </w:r>
          </w:p>
        </w:tc>
      </w:tr>
    </w:tbl>
    <w:p w14:paraId="1E7A7746" w14:textId="77777777" w:rsidR="003F54B6" w:rsidRPr="00EB5DC4" w:rsidRDefault="003F54B6" w:rsidP="00B4694E">
      <w:pPr>
        <w:rPr>
          <w:sz w:val="24"/>
          <w:lang w:val="sk-SK"/>
        </w:rPr>
      </w:pPr>
    </w:p>
    <w:p w14:paraId="5B3E763F" w14:textId="77777777" w:rsidR="007526EF" w:rsidRPr="00EB5DC4" w:rsidRDefault="001622EB">
      <w:pPr>
        <w:rPr>
          <w:lang w:val="sk-SK"/>
        </w:rPr>
      </w:pPr>
      <w:r w:rsidRPr="001622EB">
        <w:rPr>
          <w:rFonts w:ascii="Arial Narrow" w:hAnsi="Arial Narrow"/>
          <w:lang w:val="sk-SK"/>
        </w:rPr>
        <w:t xml:space="preserve">Namiesto </w:t>
      </w:r>
      <w:proofErr w:type="spellStart"/>
      <w:r w:rsidRPr="001622EB">
        <w:rPr>
          <w:rFonts w:ascii="Arial Narrow" w:hAnsi="Arial Narrow"/>
          <w:lang w:val="sk-SK"/>
        </w:rPr>
        <w:t>GetEFormPackage</w:t>
      </w:r>
      <w:proofErr w:type="spellEnd"/>
      <w:r w:rsidRPr="001622EB">
        <w:rPr>
          <w:rFonts w:ascii="Arial Narrow" w:hAnsi="Arial Narrow"/>
          <w:lang w:val="sk-SK"/>
        </w:rPr>
        <w:t xml:space="preserve"> je využitá </w:t>
      </w:r>
      <w:proofErr w:type="spellStart"/>
      <w:r w:rsidRPr="001622EB">
        <w:rPr>
          <w:rFonts w:ascii="Arial Narrow" w:hAnsi="Arial Narrow"/>
          <w:lang w:val="sk-SK"/>
        </w:rPr>
        <w:t>GetRelatedDocumentByType</w:t>
      </w:r>
      <w:proofErr w:type="spellEnd"/>
      <w:r w:rsidRPr="001622EB">
        <w:rPr>
          <w:rFonts w:ascii="Arial Narrow" w:hAnsi="Arial Narrow"/>
          <w:lang w:val="sk-SK"/>
        </w:rPr>
        <w:t>.</w:t>
      </w:r>
    </w:p>
    <w:p w14:paraId="064B231C" w14:textId="77777777" w:rsidR="00C63A45" w:rsidRDefault="00C63A45">
      <w:pPr>
        <w:rPr>
          <w:lang w:val="sk-SK"/>
        </w:rPr>
      </w:pPr>
    </w:p>
    <w:p w14:paraId="0B8EA2F2" w14:textId="77777777" w:rsidR="00567FB9" w:rsidRDefault="00567FB9">
      <w:pPr>
        <w:rPr>
          <w:lang w:val="sk-SK"/>
        </w:rPr>
      </w:pPr>
      <w:r>
        <w:rPr>
          <w:lang w:val="sk-SK"/>
        </w:rPr>
        <w:t>UPOZORNENIE:</w:t>
      </w:r>
    </w:p>
    <w:p w14:paraId="7A0DD31C" w14:textId="77777777" w:rsidR="00B072F9" w:rsidRDefault="001622EB">
      <w:pPr>
        <w:jc w:val="both"/>
        <w:rPr>
          <w:lang w:val="sk-SK"/>
        </w:rPr>
      </w:pPr>
      <w:r w:rsidRPr="001622EB">
        <w:rPr>
          <w:rFonts w:ascii="Arial Narrow" w:hAnsi="Arial Narrow"/>
          <w:lang w:val="sk-SK"/>
        </w:rPr>
        <w:t>Konzument v zmysle doplnených informácii k TC-G2G-01 berie na vedomie, že v súlade s podmienkami na odosielaných požiadaviek a správ sú zástupcovia prevádzky UPVS oprávnení v prípade identifikovania aktivít Konzumenta</w:t>
      </w:r>
      <w:r w:rsidR="00294569">
        <w:rPr>
          <w:rFonts w:ascii="Arial Narrow" w:hAnsi="Arial Narrow"/>
          <w:lang w:val="sk-SK"/>
        </w:rPr>
        <w:t>,</w:t>
      </w:r>
      <w:r w:rsidRPr="001622EB">
        <w:rPr>
          <w:rFonts w:ascii="Arial Narrow" w:hAnsi="Arial Narrow"/>
          <w:lang w:val="sk-SK"/>
        </w:rPr>
        <w:t xml:space="preserve"> obmedzujúcich resp. ohrozujúcich plynulú prevádzku služieb UPVS</w:t>
      </w:r>
      <w:r w:rsidR="00294569">
        <w:rPr>
          <w:rFonts w:ascii="Arial Narrow" w:hAnsi="Arial Narrow"/>
          <w:lang w:val="sk-SK"/>
        </w:rPr>
        <w:t>,</w:t>
      </w:r>
      <w:r w:rsidRPr="001622EB">
        <w:rPr>
          <w:rFonts w:ascii="Arial Narrow" w:hAnsi="Arial Narrow"/>
          <w:lang w:val="sk-SK"/>
        </w:rPr>
        <w:t xml:space="preserve"> vykonať opatrenia, ktoré obmedzia</w:t>
      </w:r>
      <w:r w:rsidR="00294569">
        <w:rPr>
          <w:rFonts w:ascii="Arial Narrow" w:hAnsi="Arial Narrow"/>
          <w:lang w:val="sk-SK"/>
        </w:rPr>
        <w:t>,</w:t>
      </w:r>
      <w:r w:rsidRPr="001622EB">
        <w:rPr>
          <w:rFonts w:ascii="Arial Narrow" w:hAnsi="Arial Narrow"/>
          <w:lang w:val="sk-SK"/>
        </w:rPr>
        <w:t xml:space="preserve"> pr</w:t>
      </w:r>
      <w:r w:rsidR="00294569">
        <w:rPr>
          <w:rFonts w:ascii="Arial Narrow" w:hAnsi="Arial Narrow"/>
          <w:lang w:val="sk-SK"/>
        </w:rPr>
        <w:t>í</w:t>
      </w:r>
      <w:r w:rsidRPr="001622EB">
        <w:rPr>
          <w:rFonts w:ascii="Arial Narrow" w:hAnsi="Arial Narrow"/>
          <w:lang w:val="sk-SK"/>
        </w:rPr>
        <w:t xml:space="preserve">padne znemožnia odosielanie nesprávne vytvorených </w:t>
      </w:r>
      <w:r w:rsidRPr="001622EB">
        <w:rPr>
          <w:rFonts w:ascii="Arial Narrow" w:hAnsi="Arial Narrow"/>
          <w:lang w:val="sk-SK"/>
        </w:rPr>
        <w:lastRenderedPageBreak/>
        <w:t>el</w:t>
      </w:r>
      <w:r w:rsidR="00294569">
        <w:rPr>
          <w:rFonts w:ascii="Arial Narrow" w:hAnsi="Arial Narrow"/>
          <w:lang w:val="sk-SK"/>
        </w:rPr>
        <w:t>ektronických</w:t>
      </w:r>
      <w:r w:rsidRPr="001622EB">
        <w:rPr>
          <w:rFonts w:ascii="Arial Narrow" w:hAnsi="Arial Narrow"/>
          <w:lang w:val="sk-SK"/>
        </w:rPr>
        <w:t xml:space="preserve"> spr</w:t>
      </w:r>
      <w:r w:rsidR="00294569">
        <w:rPr>
          <w:rFonts w:ascii="Arial Narrow" w:hAnsi="Arial Narrow"/>
          <w:lang w:val="sk-SK"/>
        </w:rPr>
        <w:t>á</w:t>
      </w:r>
      <w:r w:rsidRPr="001622EB">
        <w:rPr>
          <w:rFonts w:ascii="Arial Narrow" w:hAnsi="Arial Narrow"/>
          <w:lang w:val="sk-SK"/>
        </w:rPr>
        <w:t>v</w:t>
      </w:r>
      <w:r w:rsidR="00294569">
        <w:rPr>
          <w:rFonts w:ascii="Arial Narrow" w:hAnsi="Arial Narrow"/>
          <w:lang w:val="sk-SK"/>
        </w:rPr>
        <w:t>,</w:t>
      </w:r>
      <w:r w:rsidRPr="001622EB">
        <w:rPr>
          <w:rFonts w:ascii="Arial Narrow" w:hAnsi="Arial Narrow"/>
          <w:lang w:val="sk-SK"/>
        </w:rPr>
        <w:t xml:space="preserve"> pripadne aj neúmerného zaťažovania zdrojov UPVS. Konzument sa zaviazal o týchto skutočnostiach informova</w:t>
      </w:r>
      <w:r w:rsidR="00294569">
        <w:rPr>
          <w:rFonts w:ascii="Arial Narrow" w:hAnsi="Arial Narrow"/>
          <w:lang w:val="sk-SK"/>
        </w:rPr>
        <w:t>ť</w:t>
      </w:r>
      <w:r w:rsidRPr="001622EB">
        <w:rPr>
          <w:rFonts w:ascii="Arial Narrow" w:hAnsi="Arial Narrow"/>
          <w:lang w:val="sk-SK"/>
        </w:rPr>
        <w:t xml:space="preserve"> Koncových konzumentov</w:t>
      </w:r>
      <w:r w:rsidR="00294569">
        <w:rPr>
          <w:rFonts w:ascii="Arial Narrow" w:hAnsi="Arial Narrow"/>
          <w:lang w:val="sk-SK"/>
        </w:rPr>
        <w:t>,</w:t>
      </w:r>
      <w:r w:rsidRPr="001622EB">
        <w:rPr>
          <w:rFonts w:ascii="Arial Narrow" w:hAnsi="Arial Narrow"/>
          <w:lang w:val="sk-SK"/>
        </w:rPr>
        <w:t xml:space="preserve"> využívajúcich jeho balíkové riešenie.</w:t>
      </w:r>
      <w:r w:rsidR="00C63A45">
        <w:rPr>
          <w:lang w:val="sk-SK"/>
        </w:rPr>
        <w:t xml:space="preserve"> </w:t>
      </w:r>
      <w:r w:rsidR="003F54B6" w:rsidRPr="00EB5DC4">
        <w:rPr>
          <w:lang w:val="sk-SK"/>
        </w:rPr>
        <w:br w:type="page"/>
      </w:r>
    </w:p>
    <w:p w14:paraId="7F68D806" w14:textId="77777777" w:rsidR="0039538F" w:rsidRPr="00EB5DC4" w:rsidRDefault="00710262" w:rsidP="00B4694E">
      <w:pPr>
        <w:pStyle w:val="Heading2"/>
        <w:rPr>
          <w:lang w:val="sk-SK"/>
        </w:rPr>
      </w:pPr>
      <w:r w:rsidRPr="00EB5DC4">
        <w:rPr>
          <w:lang w:val="sk-SK"/>
        </w:rPr>
        <w:lastRenderedPageBreak/>
        <w:t xml:space="preserve">Prebratie / odovzdanie </w:t>
      </w:r>
    </w:p>
    <w:p w14:paraId="74344BF2" w14:textId="77777777" w:rsidR="00FF18B5" w:rsidRPr="00EB5DC4" w:rsidRDefault="00FF18B5" w:rsidP="0039538F">
      <w:pPr>
        <w:jc w:val="both"/>
        <w:rPr>
          <w:rFonts w:ascii="Arial Narrow" w:hAnsi="Arial Narrow"/>
          <w:lang w:val="sk-SK"/>
        </w:rPr>
      </w:pPr>
    </w:p>
    <w:p w14:paraId="1552872A" w14:textId="77777777" w:rsidR="000C049E" w:rsidRPr="00EB5DC4" w:rsidRDefault="00C75E69" w:rsidP="00B60B6F">
      <w:p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 xml:space="preserve">Zmluvné strany </w:t>
      </w:r>
      <w:r w:rsidR="00F463EE" w:rsidRPr="00EB5DC4">
        <w:rPr>
          <w:rFonts w:ascii="Arial Narrow" w:hAnsi="Arial Narrow"/>
          <w:lang w:val="sk-SK"/>
        </w:rPr>
        <w:t>v súlade s</w:t>
      </w:r>
      <w:r w:rsidR="00FF18B5" w:rsidRPr="00EB5DC4">
        <w:rPr>
          <w:rFonts w:ascii="Arial Narrow" w:hAnsi="Arial Narrow"/>
          <w:lang w:val="sk-SK"/>
        </w:rPr>
        <w:t> </w:t>
      </w:r>
      <w:r w:rsidR="00F463EE" w:rsidRPr="00EB5DC4">
        <w:rPr>
          <w:rFonts w:ascii="Arial Narrow" w:hAnsi="Arial Narrow"/>
          <w:lang w:val="sk-SK"/>
        </w:rPr>
        <w:t>harmonogramom</w:t>
      </w:r>
      <w:r w:rsidR="00FF18B5" w:rsidRPr="00EB5DC4">
        <w:rPr>
          <w:rFonts w:ascii="Arial Narrow" w:hAnsi="Arial Narrow"/>
          <w:lang w:val="sk-SK"/>
        </w:rPr>
        <w:t xml:space="preserve"> uvedom v DIZ</w:t>
      </w:r>
      <w:r w:rsidR="00F463EE" w:rsidRPr="00EB5DC4">
        <w:rPr>
          <w:rFonts w:ascii="Arial Narrow" w:hAnsi="Arial Narrow"/>
          <w:lang w:val="sk-SK"/>
        </w:rPr>
        <w:t xml:space="preserve"> a vykonanými </w:t>
      </w:r>
      <w:r w:rsidR="00FF18B5" w:rsidRPr="00EB5DC4">
        <w:rPr>
          <w:rFonts w:ascii="Arial Narrow" w:hAnsi="Arial Narrow"/>
          <w:lang w:val="sk-SK"/>
        </w:rPr>
        <w:t>aplikačno-integračnými testami</w:t>
      </w:r>
      <w:r w:rsidR="00F463EE" w:rsidRPr="00EB5DC4">
        <w:rPr>
          <w:rFonts w:ascii="Arial Narrow" w:hAnsi="Arial Narrow"/>
          <w:lang w:val="sk-SK"/>
        </w:rPr>
        <w:t xml:space="preserve"> </w:t>
      </w:r>
      <w:r w:rsidR="00FF18B5" w:rsidRPr="00EB5DC4">
        <w:rPr>
          <w:rFonts w:ascii="Arial Narrow" w:hAnsi="Arial Narrow"/>
          <w:lang w:val="sk-SK"/>
        </w:rPr>
        <w:t>zodpovedajúc</w:t>
      </w:r>
      <w:r w:rsidR="00B510F2" w:rsidRPr="00EB5DC4">
        <w:rPr>
          <w:rFonts w:ascii="Arial Narrow" w:hAnsi="Arial Narrow"/>
          <w:lang w:val="sk-SK"/>
        </w:rPr>
        <w:t>imi</w:t>
      </w:r>
      <w:r w:rsidR="00FF18B5" w:rsidRPr="00EB5DC4">
        <w:rPr>
          <w:rFonts w:ascii="Arial Narrow" w:hAnsi="Arial Narrow"/>
          <w:lang w:val="sk-SK"/>
        </w:rPr>
        <w:t xml:space="preserve"> procesnému modelu z DIZ</w:t>
      </w:r>
      <w:r w:rsidR="0002038F" w:rsidRPr="00EB5DC4">
        <w:rPr>
          <w:rFonts w:ascii="Arial Narrow" w:hAnsi="Arial Narrow"/>
          <w:lang w:val="sk-SK"/>
        </w:rPr>
        <w:t xml:space="preserve"> </w:t>
      </w:r>
      <w:r w:rsidRPr="00EB5DC4">
        <w:rPr>
          <w:rFonts w:ascii="Arial Narrow" w:hAnsi="Arial Narrow"/>
          <w:lang w:val="sk-SK"/>
        </w:rPr>
        <w:t>súhlasia s</w:t>
      </w:r>
      <w:r w:rsidR="00F463EE" w:rsidRPr="00EB5DC4">
        <w:rPr>
          <w:rFonts w:ascii="Arial Narrow" w:hAnsi="Arial Narrow"/>
          <w:lang w:val="sk-SK"/>
        </w:rPr>
        <w:t> </w:t>
      </w:r>
      <w:r w:rsidR="00710262" w:rsidRPr="00EB5DC4">
        <w:rPr>
          <w:rFonts w:ascii="Arial Narrow" w:hAnsi="Arial Narrow"/>
          <w:lang w:val="sk-SK"/>
        </w:rPr>
        <w:t>prebratím</w:t>
      </w:r>
      <w:r w:rsidR="00F463EE" w:rsidRPr="00EB5DC4">
        <w:rPr>
          <w:rFonts w:ascii="Arial Narrow" w:hAnsi="Arial Narrow"/>
          <w:lang w:val="sk-SK"/>
        </w:rPr>
        <w:t xml:space="preserve"> / odovzdaním</w:t>
      </w:r>
      <w:r w:rsidR="00710262" w:rsidRPr="00EB5DC4">
        <w:rPr>
          <w:rFonts w:ascii="Arial Narrow" w:hAnsi="Arial Narrow"/>
          <w:lang w:val="sk-SK"/>
        </w:rPr>
        <w:t xml:space="preserve"> </w:t>
      </w:r>
      <w:r w:rsidR="0098220E" w:rsidRPr="00EB5DC4">
        <w:rPr>
          <w:rFonts w:ascii="Arial Narrow" w:hAnsi="Arial Narrow"/>
          <w:lang w:val="sk-SK"/>
        </w:rPr>
        <w:t>plnenia</w:t>
      </w:r>
      <w:r w:rsidR="0002038F" w:rsidRPr="00EB5DC4">
        <w:rPr>
          <w:rFonts w:ascii="Arial Narrow" w:hAnsi="Arial Narrow"/>
          <w:lang w:val="sk-SK"/>
        </w:rPr>
        <w:t xml:space="preserve"> </w:t>
      </w:r>
      <w:r w:rsidR="0098220E" w:rsidRPr="00EB5DC4">
        <w:rPr>
          <w:rFonts w:ascii="Arial Narrow" w:hAnsi="Arial Narrow"/>
          <w:lang w:val="sk-SK"/>
        </w:rPr>
        <w:t>bez výhrad</w:t>
      </w:r>
      <w:r w:rsidR="00B510F2" w:rsidRPr="00EB5DC4">
        <w:rPr>
          <w:rFonts w:ascii="Arial Narrow" w:hAnsi="Arial Narrow"/>
          <w:lang w:val="sk-SK"/>
        </w:rPr>
        <w:t xml:space="preserve"> a postúpením integračného projektu Konzumenta do prevádzky</w:t>
      </w:r>
      <w:r w:rsidR="0098220E" w:rsidRPr="00EB5DC4">
        <w:rPr>
          <w:rFonts w:ascii="Arial Narrow" w:hAnsi="Arial Narrow"/>
          <w:lang w:val="sk-SK"/>
        </w:rPr>
        <w:t>.</w:t>
      </w:r>
    </w:p>
    <w:p w14:paraId="1A1820AA" w14:textId="77777777" w:rsidR="00995FF9" w:rsidRPr="00EB5DC4" w:rsidRDefault="00995FF9" w:rsidP="00B60B6F">
      <w:pPr>
        <w:jc w:val="both"/>
        <w:rPr>
          <w:rFonts w:ascii="Arial Narrow" w:hAnsi="Arial Narrow"/>
          <w:lang w:val="sk-SK"/>
        </w:rPr>
      </w:pPr>
    </w:p>
    <w:p w14:paraId="2AA9DB66" w14:textId="77777777" w:rsidR="00FF18B5" w:rsidRPr="00EB5DC4" w:rsidRDefault="7F30CC58" w:rsidP="7F30CC58">
      <w:p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 xml:space="preserve">Zmluvné strany ÚPVS / Služby </w:t>
      </w:r>
      <w:proofErr w:type="spellStart"/>
      <w:r w:rsidRPr="00EB5DC4">
        <w:rPr>
          <w:rFonts w:ascii="Arial Narrow" w:hAnsi="Arial Narrow"/>
          <w:lang w:val="sk-SK"/>
        </w:rPr>
        <w:t>Slovensko.Digital</w:t>
      </w:r>
      <w:proofErr w:type="spellEnd"/>
      <w:r w:rsidRPr="00EB5DC4">
        <w:rPr>
          <w:rFonts w:ascii="Arial Narrow" w:hAnsi="Arial Narrow"/>
          <w:lang w:val="sk-SK"/>
        </w:rPr>
        <w:t xml:space="preserve">, </w:t>
      </w:r>
      <w:proofErr w:type="spellStart"/>
      <w:r w:rsidRPr="00EB5DC4">
        <w:rPr>
          <w:rFonts w:ascii="Arial Narrow" w:hAnsi="Arial Narrow"/>
          <w:lang w:val="sk-SK"/>
        </w:rPr>
        <w:t>s.r.o</w:t>
      </w:r>
      <w:proofErr w:type="spellEnd"/>
      <w:r w:rsidRPr="00EB5DC4">
        <w:rPr>
          <w:rFonts w:ascii="Arial Narrow" w:hAnsi="Arial Narrow"/>
          <w:lang w:val="sk-SK"/>
        </w:rPr>
        <w:t xml:space="preserve">. súhlasia s nasadením riešenia do </w:t>
      </w:r>
      <w:r w:rsidRPr="00EB5DC4">
        <w:rPr>
          <w:rFonts w:ascii="Arial Narrow" w:hAnsi="Arial Narrow"/>
          <w:b/>
          <w:bCs/>
          <w:lang w:val="sk-SK"/>
        </w:rPr>
        <w:t>produkčného</w:t>
      </w:r>
      <w:r w:rsidRPr="00EB5DC4">
        <w:rPr>
          <w:rFonts w:ascii="Arial Narrow" w:hAnsi="Arial Narrow"/>
          <w:lang w:val="sk-SK"/>
        </w:rPr>
        <w:t xml:space="preserve"> prostredia ku dňu:  </w:t>
      </w:r>
      <w:r w:rsidR="00EB5DC4">
        <w:rPr>
          <w:rFonts w:ascii="Arial Narrow" w:hAnsi="Arial Narrow"/>
          <w:b/>
          <w:bCs/>
          <w:lang w:val="sk-SK"/>
        </w:rPr>
        <w:t>11</w:t>
      </w:r>
      <w:r w:rsidRPr="00EB5DC4">
        <w:rPr>
          <w:rFonts w:ascii="Arial Narrow" w:hAnsi="Arial Narrow"/>
          <w:b/>
          <w:bCs/>
          <w:lang w:val="sk-SK"/>
        </w:rPr>
        <w:t>.</w:t>
      </w:r>
      <w:r w:rsidR="001622EB" w:rsidRPr="001622EB">
        <w:rPr>
          <w:rFonts w:ascii="Arial Narrow" w:hAnsi="Arial Narrow"/>
          <w:b/>
          <w:bCs/>
          <w:lang w:val="sk-SK"/>
        </w:rPr>
        <w:t>02</w:t>
      </w:r>
      <w:r w:rsidRPr="00EB5DC4">
        <w:rPr>
          <w:rFonts w:ascii="Arial Narrow" w:hAnsi="Arial Narrow"/>
          <w:b/>
          <w:bCs/>
          <w:lang w:val="sk-SK"/>
        </w:rPr>
        <w:t>.2019.</w:t>
      </w:r>
      <w:r w:rsidRPr="00EB5DC4">
        <w:rPr>
          <w:rFonts w:ascii="Arial Narrow" w:hAnsi="Arial Narrow"/>
          <w:lang w:val="sk-SK"/>
        </w:rPr>
        <w:t xml:space="preserve"> </w:t>
      </w:r>
    </w:p>
    <w:p w14:paraId="51529007" w14:textId="77777777" w:rsidR="00BA49FC" w:rsidRPr="00EB5DC4" w:rsidRDefault="00FF18B5" w:rsidP="00B60B6F">
      <w:p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Uvedený dátum je možné upresniť / pozmeniť v dokumente „Protokol o prechode integračného riešenia do prevádzky“ UPVS (PPP).</w:t>
      </w:r>
    </w:p>
    <w:p w14:paraId="676C2A51" w14:textId="77777777" w:rsidR="0002038F" w:rsidRPr="00EB5DC4" w:rsidRDefault="0002038F" w:rsidP="0039538F">
      <w:pPr>
        <w:jc w:val="both"/>
        <w:rPr>
          <w:rFonts w:ascii="Arial Narrow" w:hAnsi="Arial Narrow"/>
          <w:lang w:val="sk-SK"/>
        </w:rPr>
      </w:pPr>
    </w:p>
    <w:p w14:paraId="3BA05418" w14:textId="77777777" w:rsidR="0002038F" w:rsidRPr="00EB5DC4" w:rsidRDefault="0002038F" w:rsidP="0039538F">
      <w:pPr>
        <w:jc w:val="both"/>
        <w:rPr>
          <w:rFonts w:ascii="Arial Narrow" w:hAnsi="Arial Narrow"/>
          <w:b/>
          <w:u w:val="single"/>
          <w:lang w:val="sk-SK"/>
        </w:rPr>
      </w:pPr>
      <w:r w:rsidRPr="00EB5DC4">
        <w:rPr>
          <w:rFonts w:ascii="Arial Narrow" w:hAnsi="Arial Narrow"/>
          <w:b/>
          <w:u w:val="single"/>
          <w:lang w:val="sk-SK"/>
        </w:rPr>
        <w:t>Prílohy:</w:t>
      </w:r>
    </w:p>
    <w:p w14:paraId="10C7016D" w14:textId="77777777" w:rsidR="00FF18B5" w:rsidRPr="00EB5DC4" w:rsidRDefault="00FF18B5" w:rsidP="0039538F">
      <w:pPr>
        <w:jc w:val="both"/>
        <w:rPr>
          <w:rFonts w:ascii="Arial Narrow" w:hAnsi="Arial Narrow"/>
          <w:b/>
          <w:u w:val="single"/>
          <w:lang w:val="sk-SK"/>
        </w:rPr>
      </w:pPr>
    </w:p>
    <w:p w14:paraId="3D8E6ADF" w14:textId="77777777" w:rsidR="00142CD5" w:rsidRPr="00EB5DC4" w:rsidRDefault="00CC6863" w:rsidP="0002038F">
      <w:pPr>
        <w:numPr>
          <w:ilvl w:val="0"/>
          <w:numId w:val="5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Integračné testovacie scenáre / integračné testy</w:t>
      </w:r>
    </w:p>
    <w:p w14:paraId="1BA6B04D" w14:textId="77777777" w:rsidR="00652752" w:rsidRPr="00EB5DC4" w:rsidRDefault="00CC6863" w:rsidP="0002038F">
      <w:pPr>
        <w:numPr>
          <w:ilvl w:val="0"/>
          <w:numId w:val="5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Výsledky testovania</w:t>
      </w:r>
      <w:r w:rsidR="005B1147" w:rsidRPr="00EB5DC4">
        <w:rPr>
          <w:rFonts w:ascii="Arial Narrow" w:hAnsi="Arial Narrow"/>
          <w:lang w:val="sk-SK"/>
        </w:rPr>
        <w:t xml:space="preserve"> </w:t>
      </w:r>
      <w:r w:rsidR="00FF18B5" w:rsidRPr="00EB5DC4">
        <w:rPr>
          <w:rFonts w:ascii="Arial Narrow" w:hAnsi="Arial Narrow"/>
          <w:lang w:val="sk-SK"/>
        </w:rPr>
        <w:t>–</w:t>
      </w:r>
      <w:r w:rsidR="005B1147" w:rsidRPr="00EB5DC4">
        <w:rPr>
          <w:rFonts w:ascii="Arial Narrow" w:hAnsi="Arial Narrow"/>
          <w:lang w:val="sk-SK"/>
        </w:rPr>
        <w:t xml:space="preserve"> </w:t>
      </w:r>
      <w:proofErr w:type="spellStart"/>
      <w:r w:rsidR="005B1147" w:rsidRPr="00EB5DC4">
        <w:rPr>
          <w:rFonts w:ascii="Arial Narrow" w:hAnsi="Arial Narrow"/>
          <w:lang w:val="sk-SK"/>
        </w:rPr>
        <w:t>screenshoty</w:t>
      </w:r>
      <w:proofErr w:type="spellEnd"/>
      <w:r w:rsidR="00FF18B5" w:rsidRPr="00EB5DC4">
        <w:rPr>
          <w:rFonts w:ascii="Arial Narrow" w:hAnsi="Arial Narrow"/>
          <w:lang w:val="sk-SK"/>
        </w:rPr>
        <w:t>, volania / odpovede (XML súbory) odoslaných a prijatých spr</w:t>
      </w:r>
      <w:r w:rsidR="00A25807" w:rsidRPr="00EB5DC4">
        <w:rPr>
          <w:rFonts w:ascii="Arial Narrow" w:hAnsi="Arial Narrow"/>
          <w:lang w:val="sk-SK"/>
        </w:rPr>
        <w:t>á</w:t>
      </w:r>
      <w:r w:rsidR="00FF18B5" w:rsidRPr="00EB5DC4">
        <w:rPr>
          <w:rFonts w:ascii="Arial Narrow" w:hAnsi="Arial Narrow"/>
          <w:lang w:val="sk-SK"/>
        </w:rPr>
        <w:t>v, výsledný report</w:t>
      </w:r>
    </w:p>
    <w:p w14:paraId="64C631CB" w14:textId="77777777" w:rsidR="002043A8" w:rsidRPr="00EB5DC4" w:rsidRDefault="002043A8" w:rsidP="002043A8">
      <w:pPr>
        <w:rPr>
          <w:rFonts w:ascii="Arial Narrow" w:hAnsi="Arial Narrow"/>
          <w:lang w:val="sk-SK"/>
        </w:rPr>
      </w:pPr>
    </w:p>
    <w:p w14:paraId="22711EF3" w14:textId="77777777" w:rsidR="009325F6" w:rsidRPr="00EB5DC4" w:rsidRDefault="009325F6" w:rsidP="00B4694E">
      <w:pPr>
        <w:pStyle w:val="Heading2"/>
        <w:rPr>
          <w:lang w:val="sk-SK"/>
        </w:rPr>
      </w:pPr>
      <w:r w:rsidRPr="00EB5DC4">
        <w:rPr>
          <w:lang w:val="sk-SK"/>
        </w:rPr>
        <w:t xml:space="preserve">Súhlas / Potvrdenie </w:t>
      </w:r>
    </w:p>
    <w:p w14:paraId="68BD20D3" w14:textId="77777777" w:rsidR="00B60B6F" w:rsidRPr="00EB5DC4" w:rsidRDefault="00B60B6F" w:rsidP="00B60B6F">
      <w:pPr>
        <w:rPr>
          <w:lang w:val="sk-SK"/>
        </w:rPr>
      </w:pPr>
    </w:p>
    <w:p w14:paraId="3AA1229B" w14:textId="77777777" w:rsidR="00652752" w:rsidRPr="00EB5DC4" w:rsidRDefault="00652752" w:rsidP="00652752">
      <w:pPr>
        <w:rPr>
          <w:rFonts w:ascii="Arial Narrow" w:hAnsi="Arial Narrow"/>
          <w:b/>
          <w:sz w:val="16"/>
          <w:szCs w:val="16"/>
          <w:lang w:val="sk-SK"/>
        </w:rPr>
      </w:pPr>
    </w:p>
    <w:p w14:paraId="52B979FC" w14:textId="77777777" w:rsidR="00652752" w:rsidRPr="00EB5DC4" w:rsidRDefault="00652752" w:rsidP="00652752">
      <w:pPr>
        <w:rPr>
          <w:rFonts w:ascii="Arial Narrow" w:hAnsi="Arial Narrow"/>
          <w:b/>
          <w:u w:val="single"/>
          <w:lang w:val="sk-SK"/>
        </w:rPr>
      </w:pPr>
      <w:r w:rsidRPr="00EB5DC4">
        <w:rPr>
          <w:rFonts w:ascii="Arial Narrow" w:hAnsi="Arial Narrow"/>
          <w:b/>
          <w:u w:val="single"/>
          <w:lang w:val="sk-SK"/>
        </w:rPr>
        <w:t>ZA</w:t>
      </w:r>
      <w:r w:rsidR="00FF18B5" w:rsidRPr="00EB5DC4">
        <w:rPr>
          <w:rFonts w:ascii="Arial Narrow" w:hAnsi="Arial Narrow"/>
          <w:b/>
          <w:u w:val="single"/>
          <w:lang w:val="sk-SK"/>
        </w:rPr>
        <w:t xml:space="preserve"> </w:t>
      </w:r>
      <w:r w:rsidR="005B1147" w:rsidRPr="00EB5DC4">
        <w:rPr>
          <w:rFonts w:ascii="Arial Narrow" w:hAnsi="Arial Narrow"/>
          <w:b/>
          <w:u w:val="single"/>
          <w:lang w:val="sk-SK"/>
        </w:rPr>
        <w:t>ÚPVS</w:t>
      </w:r>
      <w:r w:rsidR="00FF18B5" w:rsidRPr="00EB5DC4">
        <w:rPr>
          <w:rFonts w:ascii="Arial Narrow" w:hAnsi="Arial Narrow"/>
          <w:b/>
          <w:u w:val="single"/>
          <w:lang w:val="sk-SK"/>
        </w:rPr>
        <w:t xml:space="preserve"> </w:t>
      </w:r>
      <w:r w:rsidR="00E207AC" w:rsidRPr="00EB5DC4">
        <w:rPr>
          <w:rFonts w:ascii="Arial Narrow" w:hAnsi="Arial Narrow"/>
          <w:b/>
          <w:u w:val="single"/>
          <w:lang w:val="sk-SK"/>
        </w:rPr>
        <w:t>/</w:t>
      </w:r>
      <w:r w:rsidR="00FF18B5" w:rsidRPr="00EB5DC4">
        <w:rPr>
          <w:rFonts w:ascii="Arial Narrow" w:hAnsi="Arial Narrow"/>
          <w:b/>
          <w:u w:val="single"/>
          <w:lang w:val="sk-SK"/>
        </w:rPr>
        <w:t xml:space="preserve"> </w:t>
      </w:r>
      <w:r w:rsidR="00E207AC" w:rsidRPr="00EB5DC4">
        <w:rPr>
          <w:rFonts w:ascii="Arial Narrow" w:hAnsi="Arial Narrow"/>
          <w:b/>
          <w:u w:val="single"/>
          <w:lang w:val="sk-SK"/>
        </w:rPr>
        <w:t>NASES</w:t>
      </w:r>
      <w:r w:rsidRPr="00EB5DC4">
        <w:rPr>
          <w:rFonts w:ascii="Arial Narrow" w:hAnsi="Arial Narrow"/>
          <w:b/>
          <w:u w:val="single"/>
          <w:lang w:val="sk-SK"/>
        </w:rPr>
        <w:t>:</w:t>
      </w:r>
    </w:p>
    <w:p w14:paraId="3089A50B" w14:textId="77777777" w:rsidR="00142CD5" w:rsidRPr="00EB5DC4" w:rsidRDefault="00142CD5" w:rsidP="00911069">
      <w:pPr>
        <w:rPr>
          <w:rFonts w:ascii="Arial Narrow" w:hAnsi="Arial Narrow"/>
          <w:b/>
          <w:lang w:val="sk-SK"/>
        </w:rPr>
      </w:pPr>
    </w:p>
    <w:tbl>
      <w:tblPr>
        <w:tblW w:w="10036" w:type="dxa"/>
        <w:tblLayout w:type="fixed"/>
        <w:tblLook w:val="0000" w:firstRow="0" w:lastRow="0" w:firstColumn="0" w:lastColumn="0" w:noHBand="0" w:noVBand="0"/>
      </w:tblPr>
      <w:tblGrid>
        <w:gridCol w:w="1188"/>
        <w:gridCol w:w="3830"/>
        <w:gridCol w:w="1210"/>
        <w:gridCol w:w="3808"/>
      </w:tblGrid>
      <w:tr w:rsidR="00B60B6F" w:rsidRPr="00EB5DC4" w14:paraId="440D7206" w14:textId="77777777" w:rsidTr="00C40794">
        <w:trPr>
          <w:trHeight w:val="467"/>
        </w:trPr>
        <w:tc>
          <w:tcPr>
            <w:tcW w:w="5018" w:type="dxa"/>
            <w:gridSpan w:val="2"/>
          </w:tcPr>
          <w:p w14:paraId="2B8D7170" w14:textId="77777777" w:rsidR="00B60B6F" w:rsidRPr="00EB5DC4" w:rsidRDefault="00B60B6F" w:rsidP="0087534B">
            <w:pPr>
              <w:pStyle w:val="Table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b/>
                <w:lang w:val="sk-SK"/>
              </w:rPr>
              <w:t>Schválil za NASES (Poskytovateľ z DIZ):</w:t>
            </w:r>
          </w:p>
        </w:tc>
        <w:tc>
          <w:tcPr>
            <w:tcW w:w="5018" w:type="dxa"/>
            <w:gridSpan w:val="2"/>
          </w:tcPr>
          <w:p w14:paraId="6C459261" w14:textId="77777777" w:rsidR="00B60B6F" w:rsidRPr="00EB5DC4" w:rsidRDefault="00B60B6F" w:rsidP="001A730A">
            <w:pPr>
              <w:pStyle w:val="Table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b/>
                <w:lang w:val="sk-SK"/>
              </w:rPr>
              <w:t>Prevzal a overil za dodávateľa</w:t>
            </w:r>
          </w:p>
        </w:tc>
      </w:tr>
      <w:tr w:rsidR="00B60B6F" w:rsidRPr="00EB5DC4" w14:paraId="227AB7B7" w14:textId="77777777" w:rsidTr="00C40794">
        <w:trPr>
          <w:trHeight w:val="270"/>
        </w:trPr>
        <w:tc>
          <w:tcPr>
            <w:tcW w:w="1188" w:type="dxa"/>
          </w:tcPr>
          <w:p w14:paraId="52DC217A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Meno:</w:t>
            </w:r>
          </w:p>
        </w:tc>
        <w:tc>
          <w:tcPr>
            <w:tcW w:w="3830" w:type="dxa"/>
          </w:tcPr>
          <w:p w14:paraId="61FD223B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 w:cs="Tahoma"/>
                <w:lang w:val="sk-SK"/>
              </w:rPr>
              <w:t xml:space="preserve">Mgr. Michaela </w:t>
            </w:r>
            <w:proofErr w:type="spellStart"/>
            <w:r w:rsidRPr="00EB5DC4">
              <w:rPr>
                <w:rFonts w:ascii="Arial Narrow" w:hAnsi="Arial Narrow" w:cs="Tahoma"/>
                <w:lang w:val="sk-SK"/>
              </w:rPr>
              <w:t>Haťapková</w:t>
            </w:r>
            <w:proofErr w:type="spellEnd"/>
          </w:p>
        </w:tc>
        <w:tc>
          <w:tcPr>
            <w:tcW w:w="1210" w:type="dxa"/>
          </w:tcPr>
          <w:p w14:paraId="47171444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Meno:</w:t>
            </w:r>
          </w:p>
        </w:tc>
        <w:tc>
          <w:tcPr>
            <w:tcW w:w="3808" w:type="dxa"/>
          </w:tcPr>
          <w:p w14:paraId="5B713E95" w14:textId="77777777" w:rsidR="00B60B6F" w:rsidRPr="00EB5DC4" w:rsidRDefault="003440B4" w:rsidP="00B60B6F">
            <w:pPr>
              <w:pStyle w:val="Table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Ing. </w:t>
            </w:r>
            <w:r w:rsidR="00B60B6F" w:rsidRPr="00EB5DC4">
              <w:rPr>
                <w:rFonts w:ascii="Arial Narrow" w:hAnsi="Arial Narrow"/>
                <w:lang w:val="sk-SK"/>
              </w:rPr>
              <w:t xml:space="preserve">Vladimír </w:t>
            </w:r>
            <w:proofErr w:type="spellStart"/>
            <w:r w:rsidR="00B60B6F" w:rsidRPr="00EB5DC4">
              <w:rPr>
                <w:rFonts w:ascii="Arial Narrow" w:hAnsi="Arial Narrow"/>
                <w:lang w:val="sk-SK"/>
              </w:rPr>
              <w:t>Kratochvíl</w:t>
            </w:r>
            <w:proofErr w:type="spellEnd"/>
          </w:p>
        </w:tc>
      </w:tr>
      <w:tr w:rsidR="00B60B6F" w:rsidRPr="00EB5DC4" w14:paraId="53A7C2FF" w14:textId="77777777" w:rsidTr="00C40794">
        <w:trPr>
          <w:trHeight w:val="270"/>
        </w:trPr>
        <w:tc>
          <w:tcPr>
            <w:tcW w:w="1188" w:type="dxa"/>
          </w:tcPr>
          <w:p w14:paraId="58E6BC4C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Funkcia:</w:t>
            </w:r>
          </w:p>
        </w:tc>
        <w:tc>
          <w:tcPr>
            <w:tcW w:w="3830" w:type="dxa"/>
          </w:tcPr>
          <w:p w14:paraId="26D2A121" w14:textId="77777777" w:rsidR="00B60B6F" w:rsidRPr="00EB5DC4" w:rsidRDefault="00B60B6F" w:rsidP="002120A6">
            <w:pPr>
              <w:pStyle w:val="Table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Riaditeľka </w:t>
            </w:r>
            <w:r w:rsidR="002120A6" w:rsidRPr="00EB5DC4">
              <w:rPr>
                <w:rFonts w:ascii="Arial Narrow" w:hAnsi="Arial Narrow"/>
                <w:lang w:val="sk-SK"/>
              </w:rPr>
              <w:t>sekcie prevádzky aplikácií</w:t>
            </w:r>
          </w:p>
        </w:tc>
        <w:tc>
          <w:tcPr>
            <w:tcW w:w="1210" w:type="dxa"/>
          </w:tcPr>
          <w:p w14:paraId="797C2994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Funkcia:</w:t>
            </w:r>
          </w:p>
        </w:tc>
        <w:tc>
          <w:tcPr>
            <w:tcW w:w="3808" w:type="dxa"/>
          </w:tcPr>
          <w:p w14:paraId="2B54149E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Programový manažér</w:t>
            </w:r>
          </w:p>
        </w:tc>
      </w:tr>
      <w:tr w:rsidR="00B60B6F" w:rsidRPr="00EB5DC4" w14:paraId="0D7928C6" w14:textId="77777777" w:rsidTr="00C40794">
        <w:trPr>
          <w:trHeight w:val="270"/>
        </w:trPr>
        <w:tc>
          <w:tcPr>
            <w:tcW w:w="1188" w:type="dxa"/>
          </w:tcPr>
          <w:p w14:paraId="65F0830E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Dátum:</w:t>
            </w:r>
          </w:p>
        </w:tc>
        <w:tc>
          <w:tcPr>
            <w:tcW w:w="3830" w:type="dxa"/>
          </w:tcPr>
          <w:p w14:paraId="56E0A8CB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</w:p>
        </w:tc>
        <w:tc>
          <w:tcPr>
            <w:tcW w:w="1210" w:type="dxa"/>
          </w:tcPr>
          <w:p w14:paraId="03B8657E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Dátum:</w:t>
            </w:r>
          </w:p>
        </w:tc>
        <w:tc>
          <w:tcPr>
            <w:tcW w:w="3808" w:type="dxa"/>
          </w:tcPr>
          <w:p w14:paraId="541A3BE8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</w:p>
        </w:tc>
      </w:tr>
      <w:tr w:rsidR="00B60B6F" w:rsidRPr="00EB5DC4" w14:paraId="2B335A26" w14:textId="77777777" w:rsidTr="00C40794">
        <w:trPr>
          <w:trHeight w:val="611"/>
        </w:trPr>
        <w:tc>
          <w:tcPr>
            <w:tcW w:w="1188" w:type="dxa"/>
          </w:tcPr>
          <w:p w14:paraId="7C1DE035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</w:p>
          <w:p w14:paraId="212F5EDF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Podpis:</w:t>
            </w:r>
          </w:p>
        </w:tc>
        <w:tc>
          <w:tcPr>
            <w:tcW w:w="3830" w:type="dxa"/>
          </w:tcPr>
          <w:p w14:paraId="3157502D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</w:p>
          <w:p w14:paraId="7DABACE7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</w:p>
          <w:p w14:paraId="3E1522F6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.......................................</w:t>
            </w:r>
          </w:p>
        </w:tc>
        <w:tc>
          <w:tcPr>
            <w:tcW w:w="1210" w:type="dxa"/>
          </w:tcPr>
          <w:p w14:paraId="4BEB19BF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</w:p>
          <w:p w14:paraId="1547A12F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Podpis:</w:t>
            </w:r>
          </w:p>
        </w:tc>
        <w:tc>
          <w:tcPr>
            <w:tcW w:w="3808" w:type="dxa"/>
          </w:tcPr>
          <w:p w14:paraId="77FF5805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</w:p>
          <w:p w14:paraId="19E0B0C1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</w:p>
          <w:p w14:paraId="5BE9962E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.......................................</w:t>
            </w:r>
          </w:p>
        </w:tc>
      </w:tr>
    </w:tbl>
    <w:p w14:paraId="6C162BCF" w14:textId="77777777" w:rsidR="00995FF9" w:rsidRPr="00EB5DC4" w:rsidRDefault="00995FF9" w:rsidP="004845C0">
      <w:pPr>
        <w:rPr>
          <w:rFonts w:ascii="Arial Narrow" w:hAnsi="Arial Narrow"/>
          <w:b/>
          <w:sz w:val="16"/>
          <w:szCs w:val="16"/>
          <w:lang w:val="sk-SK"/>
        </w:rPr>
      </w:pPr>
    </w:p>
    <w:p w14:paraId="299B9365" w14:textId="77777777" w:rsidR="00B60B6F" w:rsidRPr="00EB5DC4" w:rsidRDefault="00B60B6F" w:rsidP="004F71E7">
      <w:pPr>
        <w:rPr>
          <w:rFonts w:ascii="Arial Narrow" w:hAnsi="Arial Narrow"/>
          <w:b/>
          <w:lang w:val="sk-SK"/>
        </w:rPr>
      </w:pPr>
    </w:p>
    <w:p w14:paraId="50725272" w14:textId="77777777" w:rsidR="004F71E7" w:rsidRPr="00EB5DC4" w:rsidRDefault="00B60B6F" w:rsidP="255551DB">
      <w:pPr>
        <w:rPr>
          <w:rFonts w:ascii="Arial Narrow" w:hAnsi="Arial Narrow"/>
          <w:b/>
          <w:bCs/>
          <w:u w:val="single"/>
          <w:lang w:val="sk-SK"/>
        </w:rPr>
      </w:pPr>
      <w:r w:rsidRPr="00EB5DC4">
        <w:rPr>
          <w:rFonts w:ascii="Arial Narrow" w:hAnsi="Arial Narrow"/>
          <w:b/>
          <w:bCs/>
          <w:u w:val="single"/>
          <w:lang w:val="sk-SK"/>
        </w:rPr>
        <w:t xml:space="preserve">ZA Služby </w:t>
      </w:r>
      <w:proofErr w:type="spellStart"/>
      <w:r w:rsidRPr="00EB5DC4">
        <w:rPr>
          <w:rFonts w:ascii="Arial Narrow" w:hAnsi="Arial Narrow"/>
          <w:b/>
          <w:bCs/>
          <w:u w:val="single"/>
          <w:lang w:val="sk-SK"/>
        </w:rPr>
        <w:t>Slovensko.Digital</w:t>
      </w:r>
      <w:proofErr w:type="spellEnd"/>
      <w:r w:rsidRPr="00EB5DC4">
        <w:rPr>
          <w:rFonts w:ascii="Arial Narrow" w:hAnsi="Arial Narrow"/>
          <w:b/>
          <w:bCs/>
          <w:u w:val="single"/>
          <w:lang w:val="sk-SK"/>
        </w:rPr>
        <w:t xml:space="preserve">, </w:t>
      </w:r>
      <w:proofErr w:type="spellStart"/>
      <w:r w:rsidRPr="00EB5DC4">
        <w:rPr>
          <w:rFonts w:ascii="Arial Narrow" w:hAnsi="Arial Narrow"/>
          <w:b/>
          <w:bCs/>
          <w:u w:val="single"/>
          <w:lang w:val="sk-SK"/>
        </w:rPr>
        <w:t>s.r.o</w:t>
      </w:r>
      <w:proofErr w:type="spellEnd"/>
      <w:r w:rsidRPr="00EB5DC4">
        <w:rPr>
          <w:rFonts w:ascii="Arial Narrow" w:hAnsi="Arial Narrow"/>
          <w:b/>
          <w:bCs/>
          <w:lang w:val="sk-SK"/>
        </w:rPr>
        <w:t>:</w:t>
      </w:r>
      <w:r w:rsidR="004F71E7" w:rsidRPr="00EB5DC4">
        <w:rPr>
          <w:rFonts w:ascii="Arial Narrow" w:hAnsi="Arial Narrow"/>
          <w:b/>
          <w:lang w:val="sk-SK"/>
        </w:rPr>
        <w:tab/>
      </w:r>
      <w:r w:rsidR="004F71E7" w:rsidRPr="00EB5DC4">
        <w:rPr>
          <w:rFonts w:ascii="Arial Narrow" w:hAnsi="Arial Narrow"/>
          <w:b/>
          <w:lang w:val="sk-SK"/>
        </w:rPr>
        <w:tab/>
      </w:r>
      <w:r w:rsidR="004F71E7" w:rsidRPr="00EB5DC4">
        <w:rPr>
          <w:rFonts w:ascii="Arial Narrow" w:hAnsi="Arial Narrow"/>
          <w:b/>
          <w:lang w:val="sk-SK"/>
        </w:rPr>
        <w:tab/>
      </w:r>
      <w:r w:rsidR="004F71E7" w:rsidRPr="00EB5DC4">
        <w:rPr>
          <w:rFonts w:ascii="Arial Narrow" w:hAnsi="Arial Narrow"/>
          <w:b/>
          <w:lang w:val="sk-SK"/>
        </w:rPr>
        <w:tab/>
      </w:r>
      <w:r w:rsidR="00142CD5" w:rsidRPr="00EB5DC4">
        <w:rPr>
          <w:rFonts w:ascii="Arial Narrow" w:hAnsi="Arial Narrow"/>
          <w:b/>
          <w:lang w:val="sk-SK"/>
        </w:rPr>
        <w:tab/>
      </w:r>
    </w:p>
    <w:p w14:paraId="4CD1C790" w14:textId="77777777" w:rsidR="00142CD5" w:rsidRPr="00EB5DC4" w:rsidRDefault="00142CD5" w:rsidP="004F71E7">
      <w:pPr>
        <w:rPr>
          <w:rFonts w:ascii="Arial Narrow" w:hAnsi="Arial Narrow"/>
          <w:b/>
          <w:lang w:val="sk-SK"/>
        </w:rPr>
      </w:pPr>
    </w:p>
    <w:tbl>
      <w:tblPr>
        <w:tblW w:w="10036" w:type="dxa"/>
        <w:tblLayout w:type="fixed"/>
        <w:tblLook w:val="0000" w:firstRow="0" w:lastRow="0" w:firstColumn="0" w:lastColumn="0" w:noHBand="0" w:noVBand="0"/>
      </w:tblPr>
      <w:tblGrid>
        <w:gridCol w:w="1188"/>
        <w:gridCol w:w="3830"/>
        <w:gridCol w:w="1210"/>
        <w:gridCol w:w="3808"/>
      </w:tblGrid>
      <w:tr w:rsidR="00B60B6F" w:rsidRPr="00EB5DC4" w14:paraId="61837899" w14:textId="77777777" w:rsidTr="255551DB">
        <w:trPr>
          <w:trHeight w:val="467"/>
        </w:trPr>
        <w:tc>
          <w:tcPr>
            <w:tcW w:w="5018" w:type="dxa"/>
            <w:gridSpan w:val="2"/>
          </w:tcPr>
          <w:p w14:paraId="26E1CB96" w14:textId="77777777" w:rsidR="00B60B6F" w:rsidRPr="00EB5DC4" w:rsidRDefault="00B60B6F" w:rsidP="00B60B6F">
            <w:pPr>
              <w:rPr>
                <w:rFonts w:ascii="Arial Narrow" w:hAnsi="Arial Narrow"/>
                <w:highlight w:val="yellow"/>
                <w:lang w:val="sk-SK"/>
              </w:rPr>
            </w:pPr>
            <w:r w:rsidRPr="00EB5DC4">
              <w:rPr>
                <w:rFonts w:ascii="Arial Narrow" w:hAnsi="Arial Narrow"/>
                <w:b/>
                <w:lang w:val="sk-SK"/>
              </w:rPr>
              <w:t>Odovzdal (Konzument z DIZ):</w:t>
            </w:r>
          </w:p>
        </w:tc>
        <w:tc>
          <w:tcPr>
            <w:tcW w:w="5018" w:type="dxa"/>
            <w:gridSpan w:val="2"/>
          </w:tcPr>
          <w:p w14:paraId="3F4BFF07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b/>
                <w:lang w:val="sk-SK"/>
              </w:rPr>
              <w:t>Vypracoval a dodal za Dodávateľa (Dodávateľ z DIZ):</w:t>
            </w:r>
          </w:p>
        </w:tc>
      </w:tr>
      <w:tr w:rsidR="00B60B6F" w:rsidRPr="00EB5DC4" w14:paraId="262791C4" w14:textId="77777777" w:rsidTr="255551DB">
        <w:trPr>
          <w:trHeight w:val="270"/>
        </w:trPr>
        <w:tc>
          <w:tcPr>
            <w:tcW w:w="1188" w:type="dxa"/>
          </w:tcPr>
          <w:p w14:paraId="0BB6633F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Meno:</w:t>
            </w:r>
          </w:p>
        </w:tc>
        <w:tc>
          <w:tcPr>
            <w:tcW w:w="3830" w:type="dxa"/>
          </w:tcPr>
          <w:p w14:paraId="6F0A1D4F" w14:textId="77777777" w:rsidR="00B60B6F" w:rsidRPr="00EB5DC4" w:rsidRDefault="255551DB" w:rsidP="255551DB">
            <w:pPr>
              <w:pStyle w:val="Table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Ján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Suchal</w:t>
            </w:r>
            <w:proofErr w:type="spellEnd"/>
          </w:p>
        </w:tc>
        <w:tc>
          <w:tcPr>
            <w:tcW w:w="1210" w:type="dxa"/>
          </w:tcPr>
          <w:p w14:paraId="72134D17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Meno:</w:t>
            </w:r>
          </w:p>
        </w:tc>
        <w:tc>
          <w:tcPr>
            <w:tcW w:w="3808" w:type="dxa"/>
          </w:tcPr>
          <w:p w14:paraId="6981730C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</w:p>
        </w:tc>
      </w:tr>
      <w:tr w:rsidR="00B60B6F" w:rsidRPr="00EB5DC4" w14:paraId="52A70B90" w14:textId="77777777" w:rsidTr="255551DB">
        <w:trPr>
          <w:trHeight w:val="270"/>
        </w:trPr>
        <w:tc>
          <w:tcPr>
            <w:tcW w:w="1188" w:type="dxa"/>
          </w:tcPr>
          <w:p w14:paraId="570FD016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Funkcia:</w:t>
            </w:r>
          </w:p>
        </w:tc>
        <w:tc>
          <w:tcPr>
            <w:tcW w:w="3830" w:type="dxa"/>
          </w:tcPr>
          <w:p w14:paraId="14AECB90" w14:textId="77777777" w:rsidR="00B60B6F" w:rsidRPr="00EB5DC4" w:rsidRDefault="255551DB" w:rsidP="255551DB">
            <w:pPr>
              <w:pStyle w:val="Table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Projektový manažér</w:t>
            </w:r>
          </w:p>
        </w:tc>
        <w:tc>
          <w:tcPr>
            <w:tcW w:w="1210" w:type="dxa"/>
          </w:tcPr>
          <w:p w14:paraId="10C4188D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Funkcia:</w:t>
            </w:r>
          </w:p>
        </w:tc>
        <w:tc>
          <w:tcPr>
            <w:tcW w:w="3808" w:type="dxa"/>
          </w:tcPr>
          <w:p w14:paraId="4DEE8667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</w:p>
        </w:tc>
      </w:tr>
      <w:tr w:rsidR="00B60B6F" w:rsidRPr="00EB5DC4" w14:paraId="74A03723" w14:textId="77777777" w:rsidTr="255551DB">
        <w:trPr>
          <w:trHeight w:val="270"/>
        </w:trPr>
        <w:tc>
          <w:tcPr>
            <w:tcW w:w="1188" w:type="dxa"/>
          </w:tcPr>
          <w:p w14:paraId="6D736D99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Dátum:</w:t>
            </w:r>
          </w:p>
        </w:tc>
        <w:tc>
          <w:tcPr>
            <w:tcW w:w="3830" w:type="dxa"/>
          </w:tcPr>
          <w:p w14:paraId="00408211" w14:textId="77777777" w:rsidR="00B60B6F" w:rsidRPr="00EB5DC4" w:rsidRDefault="255551DB" w:rsidP="255551DB">
            <w:pPr>
              <w:pStyle w:val="Table"/>
              <w:rPr>
                <w:rFonts w:ascii="Arial Narrow" w:hAnsi="Arial Narrow"/>
                <w:highlight w:val="yell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2.1.2019</w:t>
            </w:r>
          </w:p>
        </w:tc>
        <w:tc>
          <w:tcPr>
            <w:tcW w:w="1210" w:type="dxa"/>
          </w:tcPr>
          <w:p w14:paraId="45CA86D7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Dátum:</w:t>
            </w:r>
          </w:p>
        </w:tc>
        <w:tc>
          <w:tcPr>
            <w:tcW w:w="3808" w:type="dxa"/>
          </w:tcPr>
          <w:p w14:paraId="05A3B695" w14:textId="77777777" w:rsidR="00B60B6F" w:rsidRPr="00EB5DC4" w:rsidRDefault="001622EB" w:rsidP="00B60B6F">
            <w:pPr>
              <w:pStyle w:val="Table"/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t>DD.MM.20RR</w:t>
            </w:r>
          </w:p>
        </w:tc>
      </w:tr>
      <w:tr w:rsidR="00B60B6F" w:rsidRPr="00EB5DC4" w14:paraId="4A7EC48D" w14:textId="77777777" w:rsidTr="255551DB">
        <w:trPr>
          <w:trHeight w:val="539"/>
        </w:trPr>
        <w:tc>
          <w:tcPr>
            <w:tcW w:w="1188" w:type="dxa"/>
          </w:tcPr>
          <w:p w14:paraId="41701EB8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</w:p>
          <w:p w14:paraId="05574CFE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Podpis:</w:t>
            </w:r>
          </w:p>
        </w:tc>
        <w:tc>
          <w:tcPr>
            <w:tcW w:w="3830" w:type="dxa"/>
          </w:tcPr>
          <w:p w14:paraId="01315F14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highlight w:val="yellow"/>
                <w:lang w:val="sk-SK"/>
              </w:rPr>
            </w:pPr>
          </w:p>
          <w:p w14:paraId="5E193B96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highlight w:val="yellow"/>
                <w:lang w:val="sk-SK"/>
              </w:rPr>
            </w:pPr>
          </w:p>
          <w:p w14:paraId="090FC19D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highlight w:val="yell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.......................................</w:t>
            </w:r>
          </w:p>
        </w:tc>
        <w:tc>
          <w:tcPr>
            <w:tcW w:w="1210" w:type="dxa"/>
          </w:tcPr>
          <w:p w14:paraId="3C8353FD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</w:p>
          <w:p w14:paraId="1539F458" w14:textId="77777777" w:rsidR="00B60B6F" w:rsidRPr="00EB5DC4" w:rsidRDefault="00B60B6F" w:rsidP="00B60B6F">
            <w:pPr>
              <w:pStyle w:val="TableSmHeadingRight"/>
              <w:jc w:val="left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Podpis:</w:t>
            </w:r>
          </w:p>
        </w:tc>
        <w:tc>
          <w:tcPr>
            <w:tcW w:w="3808" w:type="dxa"/>
          </w:tcPr>
          <w:p w14:paraId="6B5F88DE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</w:p>
          <w:p w14:paraId="4B128FA1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</w:p>
          <w:p w14:paraId="221CEB62" w14:textId="77777777" w:rsidR="00B60B6F" w:rsidRPr="00EB5DC4" w:rsidRDefault="00B60B6F" w:rsidP="00B60B6F">
            <w:pPr>
              <w:pStyle w:val="Table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.......................................</w:t>
            </w:r>
          </w:p>
        </w:tc>
      </w:tr>
    </w:tbl>
    <w:p w14:paraId="7C4726AB" w14:textId="77777777" w:rsidR="004F71E7" w:rsidRPr="00EB5DC4" w:rsidRDefault="004F71E7" w:rsidP="004F71E7">
      <w:pPr>
        <w:rPr>
          <w:rFonts w:ascii="Arial Narrow" w:hAnsi="Arial Narrow"/>
          <w:b/>
          <w:sz w:val="16"/>
          <w:szCs w:val="16"/>
          <w:lang w:val="sk-SK"/>
        </w:rPr>
      </w:pPr>
    </w:p>
    <w:p w14:paraId="50A358F8" w14:textId="77777777" w:rsidR="00B60B6F" w:rsidRPr="00EB5DC4" w:rsidRDefault="00B60B6F" w:rsidP="004A7B5A">
      <w:pPr>
        <w:rPr>
          <w:lang w:val="sk-SK"/>
        </w:rPr>
      </w:pPr>
    </w:p>
    <w:p w14:paraId="2598FCD5" w14:textId="77777777" w:rsidR="001E04DD" w:rsidRPr="00EB5DC4" w:rsidRDefault="001E04DD" w:rsidP="001E04DD">
      <w:pPr>
        <w:pStyle w:val="Heading2"/>
        <w:rPr>
          <w:lang w:val="sk-SK"/>
        </w:rPr>
      </w:pPr>
      <w:r w:rsidRPr="00EB5DC4">
        <w:rPr>
          <w:lang w:val="sk-SK"/>
        </w:rPr>
        <w:t>Vyhlásenie</w:t>
      </w:r>
    </w:p>
    <w:p w14:paraId="79284FF1" w14:textId="77777777" w:rsidR="00E169FC" w:rsidRPr="00EB5DC4" w:rsidRDefault="00E169FC" w:rsidP="004A7B5A">
      <w:pPr>
        <w:rPr>
          <w:lang w:val="sk-SK"/>
        </w:rPr>
      </w:pPr>
    </w:p>
    <w:p w14:paraId="1A8FC537" w14:textId="77777777" w:rsidR="004A7B5A" w:rsidRPr="00EB5DC4" w:rsidRDefault="001E04DD" w:rsidP="001E04DD">
      <w:p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Zástupca Konzumenta vyhlasuje, že integračné testovanie vykonal svedomite v</w:t>
      </w:r>
      <w:r w:rsidR="00B510F2" w:rsidRPr="00EB5DC4">
        <w:rPr>
          <w:rFonts w:ascii="Arial Narrow" w:hAnsi="Arial Narrow"/>
          <w:lang w:val="sk-SK"/>
        </w:rPr>
        <w:t> </w:t>
      </w:r>
      <w:r w:rsidRPr="00EB5DC4">
        <w:rPr>
          <w:rFonts w:ascii="Arial Narrow" w:hAnsi="Arial Narrow"/>
          <w:lang w:val="sk-SK"/>
        </w:rPr>
        <w:t>zmysle</w:t>
      </w:r>
      <w:r w:rsidR="00B510F2" w:rsidRPr="00EB5DC4">
        <w:rPr>
          <w:rFonts w:ascii="Arial Narrow" w:hAnsi="Arial Narrow"/>
          <w:lang w:val="sk-SK"/>
        </w:rPr>
        <w:t xml:space="preserve"> informácií a</w:t>
      </w:r>
      <w:r w:rsidRPr="00EB5DC4">
        <w:rPr>
          <w:rFonts w:ascii="Arial Narrow" w:hAnsi="Arial Narrow"/>
          <w:lang w:val="sk-SK"/>
        </w:rPr>
        <w:t xml:space="preserve"> podmienok uvedených v podpísanej Dohode o integračnom zámere (v súčinnosti s Dodávateľom) vo vlastnom testovacom prostredí zodpovedajúcom pre-produkčnému prostrediu Konzumenta.  </w:t>
      </w:r>
    </w:p>
    <w:p w14:paraId="188DA1C7" w14:textId="77777777" w:rsidR="004A7B5A" w:rsidRPr="00EB5DC4" w:rsidRDefault="004A7B5A" w:rsidP="004A7B5A">
      <w:pPr>
        <w:rPr>
          <w:lang w:val="sk-SK"/>
        </w:rPr>
      </w:pPr>
    </w:p>
    <w:p w14:paraId="0C841E1F" w14:textId="77777777" w:rsidR="00106E8B" w:rsidRPr="00EB5DC4" w:rsidRDefault="00106E8B" w:rsidP="00B4694E">
      <w:pPr>
        <w:pStyle w:val="Heading1"/>
        <w:rPr>
          <w:lang w:val="sk-SK"/>
        </w:rPr>
      </w:pPr>
      <w:r w:rsidRPr="00EB5DC4">
        <w:rPr>
          <w:lang w:val="sk-SK"/>
        </w:rPr>
        <w:lastRenderedPageBreak/>
        <w:t>Príloha č.1</w:t>
      </w:r>
    </w:p>
    <w:p w14:paraId="43844209" w14:textId="77777777" w:rsidR="00106E8B" w:rsidRPr="00EB5DC4" w:rsidRDefault="00106E8B" w:rsidP="00B4694E">
      <w:pPr>
        <w:pStyle w:val="Heading2"/>
        <w:rPr>
          <w:lang w:val="sk-SK"/>
        </w:rPr>
      </w:pPr>
      <w:r w:rsidRPr="00EB5DC4">
        <w:rPr>
          <w:lang w:val="sk-SK"/>
        </w:rPr>
        <w:t>Integračné testovacie scenáre</w:t>
      </w:r>
    </w:p>
    <w:p w14:paraId="43E624A4" w14:textId="77777777" w:rsidR="00AA414E" w:rsidRPr="00EB5DC4" w:rsidRDefault="00AA414E" w:rsidP="00E376F4">
      <w:pPr>
        <w:jc w:val="both"/>
        <w:rPr>
          <w:lang w:val="sk-SK"/>
        </w:rPr>
      </w:pPr>
    </w:p>
    <w:p w14:paraId="6F188B74" w14:textId="77777777" w:rsidR="004842AA" w:rsidRPr="00EB5DC4" w:rsidRDefault="255551DB" w:rsidP="255551DB">
      <w:p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Dokument slúži výslovne pre potreby overenia funkčnosti a relevantnosti neimplementovanej funkcionality IS Konzumenta popísanej dohodou o integračnom zámere (DIZ) v časti identifikované závislosti na službách Poskytovateľa. Všetky testovacie scenáre zodpovedajúcimi procesom uvedeným v DIZ v kap. Procesný model integrácie.</w:t>
      </w:r>
    </w:p>
    <w:p w14:paraId="1BAAE637" w14:textId="77777777" w:rsidR="00681F6C" w:rsidRPr="00EB5DC4" w:rsidRDefault="00681F6C" w:rsidP="00106E8B">
      <w:pPr>
        <w:jc w:val="both"/>
        <w:rPr>
          <w:lang w:val="sk-SK"/>
        </w:rPr>
      </w:pPr>
    </w:p>
    <w:tbl>
      <w:tblPr>
        <w:tblW w:w="98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480"/>
        <w:gridCol w:w="4100"/>
        <w:gridCol w:w="4230"/>
      </w:tblGrid>
      <w:tr w:rsidR="00E376F4" w:rsidRPr="00EB5DC4" w14:paraId="3D575E87" w14:textId="77777777" w:rsidTr="3986731E">
        <w:trPr>
          <w:trHeight w:val="359"/>
        </w:trPr>
        <w:tc>
          <w:tcPr>
            <w:tcW w:w="1480" w:type="dxa"/>
            <w:shd w:val="clear" w:color="auto" w:fill="D9D9D9" w:themeFill="background1" w:themeFillShade="D9"/>
            <w:vAlign w:val="center"/>
          </w:tcPr>
          <w:p w14:paraId="064E963D" w14:textId="77777777" w:rsidR="00E376F4" w:rsidRPr="00EB5DC4" w:rsidRDefault="00E376F4" w:rsidP="00E376F4">
            <w:pPr>
              <w:pStyle w:val="TabNadpis"/>
              <w:widowControl/>
              <w:rPr>
                <w:rFonts w:ascii="Arial Narrow" w:hAnsi="Arial Narrow"/>
                <w:color w:val="auto"/>
                <w:sz w:val="14"/>
                <w:szCs w:val="18"/>
                <w:lang w:eastAsia="sk-SK"/>
              </w:rPr>
            </w:pPr>
            <w:r w:rsidRPr="00EB5DC4">
              <w:rPr>
                <w:rFonts w:ascii="Arial Narrow" w:hAnsi="Arial Narrow"/>
                <w:color w:val="auto"/>
                <w:sz w:val="14"/>
                <w:szCs w:val="14"/>
                <w:lang w:eastAsia="sk-SK"/>
              </w:rPr>
              <w:t>Číslo kapitoly v DIZ</w:t>
            </w:r>
          </w:p>
        </w:tc>
        <w:tc>
          <w:tcPr>
            <w:tcW w:w="4100" w:type="dxa"/>
            <w:shd w:val="clear" w:color="auto" w:fill="D9D9D9" w:themeFill="background1" w:themeFillShade="D9"/>
            <w:vAlign w:val="center"/>
          </w:tcPr>
          <w:p w14:paraId="0FE655DD" w14:textId="77777777" w:rsidR="00E376F4" w:rsidRPr="00EB5DC4" w:rsidRDefault="00E376F4" w:rsidP="00E376F4">
            <w:pPr>
              <w:pStyle w:val="TabNadpis"/>
              <w:widowControl/>
              <w:rPr>
                <w:rFonts w:ascii="Arial Narrow" w:hAnsi="Arial Narrow"/>
                <w:color w:val="auto"/>
                <w:sz w:val="14"/>
                <w:szCs w:val="18"/>
                <w:lang w:eastAsia="sk-SK"/>
              </w:rPr>
            </w:pPr>
            <w:r w:rsidRPr="00EB5DC4">
              <w:rPr>
                <w:rFonts w:ascii="Arial Narrow" w:hAnsi="Arial Narrow"/>
                <w:color w:val="auto"/>
                <w:sz w:val="14"/>
                <w:szCs w:val="14"/>
                <w:lang w:eastAsia="sk-SK"/>
              </w:rPr>
              <w:t>Názov kapitoly v DIZ</w:t>
            </w:r>
          </w:p>
        </w:tc>
        <w:tc>
          <w:tcPr>
            <w:tcW w:w="4230" w:type="dxa"/>
            <w:shd w:val="clear" w:color="auto" w:fill="D9D9D9" w:themeFill="background1" w:themeFillShade="D9"/>
            <w:vAlign w:val="center"/>
          </w:tcPr>
          <w:p w14:paraId="1278BF80" w14:textId="77777777" w:rsidR="00E376F4" w:rsidRPr="00EB5DC4" w:rsidRDefault="00E376F4" w:rsidP="00E376F4">
            <w:pPr>
              <w:pStyle w:val="TabNadpis"/>
              <w:widowControl/>
              <w:rPr>
                <w:rFonts w:ascii="Arial Narrow" w:hAnsi="Arial Narrow"/>
                <w:color w:val="auto"/>
                <w:sz w:val="14"/>
                <w:szCs w:val="18"/>
                <w:lang w:eastAsia="sk-SK"/>
              </w:rPr>
            </w:pPr>
            <w:r w:rsidRPr="00EB5DC4">
              <w:rPr>
                <w:rFonts w:ascii="Arial Narrow" w:hAnsi="Arial Narrow"/>
                <w:color w:val="auto"/>
                <w:sz w:val="14"/>
                <w:szCs w:val="14"/>
                <w:lang w:eastAsia="sk-SK"/>
              </w:rPr>
              <w:t>ID zodpovedajúceho testovacieho scenára v UAT protokole</w:t>
            </w:r>
          </w:p>
        </w:tc>
      </w:tr>
      <w:tr w:rsidR="00E376F4" w:rsidRPr="00EB5DC4" w14:paraId="31D315A1" w14:textId="77777777" w:rsidTr="3986731E">
        <w:trPr>
          <w:trHeight w:val="300"/>
        </w:trPr>
        <w:tc>
          <w:tcPr>
            <w:tcW w:w="1480" w:type="dxa"/>
            <w:noWrap/>
            <w:vAlign w:val="center"/>
          </w:tcPr>
          <w:p w14:paraId="5BD23064" w14:textId="77777777" w:rsidR="00E376F4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1.5.1</w:t>
            </w:r>
          </w:p>
        </w:tc>
        <w:tc>
          <w:tcPr>
            <w:tcW w:w="4100" w:type="dxa"/>
            <w:vAlign w:val="center"/>
          </w:tcPr>
          <w:p w14:paraId="299753E1" w14:textId="77777777" w:rsidR="00E376F4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Získanie SAML tokenu</w:t>
            </w:r>
          </w:p>
        </w:tc>
        <w:tc>
          <w:tcPr>
            <w:tcW w:w="4230" w:type="dxa"/>
            <w:vAlign w:val="center"/>
          </w:tcPr>
          <w:p w14:paraId="2D79B9A1" w14:textId="77777777" w:rsidR="00E376F4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TC_IAM_01</w:t>
            </w:r>
          </w:p>
        </w:tc>
      </w:tr>
      <w:tr w:rsidR="00E376F4" w:rsidRPr="00EB5DC4" w14:paraId="58C82EB6" w14:textId="77777777" w:rsidTr="3986731E">
        <w:trPr>
          <w:trHeight w:val="300"/>
        </w:trPr>
        <w:tc>
          <w:tcPr>
            <w:tcW w:w="1480" w:type="dxa"/>
            <w:noWrap/>
            <w:vAlign w:val="center"/>
          </w:tcPr>
          <w:p w14:paraId="09F1878D" w14:textId="77777777" w:rsidR="00E376F4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1.5.2.</w:t>
            </w:r>
          </w:p>
        </w:tc>
        <w:tc>
          <w:tcPr>
            <w:tcW w:w="4100" w:type="dxa"/>
            <w:vAlign w:val="center"/>
          </w:tcPr>
          <w:p w14:paraId="11E9D955" w14:textId="77777777" w:rsidR="00E376F4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Prihlásenie cez WEBSSO</w:t>
            </w:r>
          </w:p>
        </w:tc>
        <w:tc>
          <w:tcPr>
            <w:tcW w:w="4230" w:type="dxa"/>
            <w:vAlign w:val="center"/>
          </w:tcPr>
          <w:p w14:paraId="534352B1" w14:textId="77777777" w:rsidR="00E376F4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TC_IAM_02, TC_IAM_03</w:t>
            </w:r>
          </w:p>
        </w:tc>
      </w:tr>
      <w:tr w:rsidR="255551DB" w:rsidRPr="00EB5DC4" w14:paraId="6F868398" w14:textId="77777777" w:rsidTr="3986731E">
        <w:trPr>
          <w:trHeight w:val="300"/>
        </w:trPr>
        <w:tc>
          <w:tcPr>
            <w:tcW w:w="1480" w:type="dxa"/>
            <w:noWrap/>
            <w:vAlign w:val="center"/>
          </w:tcPr>
          <w:p w14:paraId="12B4D0DD" w14:textId="77777777" w:rsidR="255551DB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1.5.3</w:t>
            </w:r>
          </w:p>
        </w:tc>
        <w:tc>
          <w:tcPr>
            <w:tcW w:w="4100" w:type="dxa"/>
            <w:vAlign w:val="center"/>
          </w:tcPr>
          <w:p w14:paraId="3DBD7278" w14:textId="77777777" w:rsidR="255551DB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Podanie</w:t>
            </w:r>
          </w:p>
        </w:tc>
        <w:tc>
          <w:tcPr>
            <w:tcW w:w="4230" w:type="dxa"/>
            <w:vAlign w:val="center"/>
          </w:tcPr>
          <w:p w14:paraId="27DD4AAC" w14:textId="77777777" w:rsidR="255551DB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TC_G2G_01</w:t>
            </w:r>
          </w:p>
        </w:tc>
      </w:tr>
      <w:tr w:rsidR="255551DB" w:rsidRPr="00EB5DC4" w14:paraId="6668D09F" w14:textId="77777777" w:rsidTr="3986731E">
        <w:trPr>
          <w:trHeight w:val="300"/>
        </w:trPr>
        <w:tc>
          <w:tcPr>
            <w:tcW w:w="1480" w:type="dxa"/>
            <w:noWrap/>
            <w:vAlign w:val="center"/>
          </w:tcPr>
          <w:p w14:paraId="167359A1" w14:textId="77777777" w:rsidR="255551DB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1.5.4.</w:t>
            </w:r>
          </w:p>
        </w:tc>
        <w:tc>
          <w:tcPr>
            <w:tcW w:w="4100" w:type="dxa"/>
            <w:vAlign w:val="center"/>
          </w:tcPr>
          <w:p w14:paraId="62422F42" w14:textId="77777777" w:rsidR="255551DB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Inicializácia formulárov</w:t>
            </w:r>
          </w:p>
        </w:tc>
        <w:tc>
          <w:tcPr>
            <w:tcW w:w="4230" w:type="dxa"/>
            <w:vAlign w:val="center"/>
          </w:tcPr>
          <w:p w14:paraId="201BD28B" w14:textId="77777777" w:rsidR="255551DB" w:rsidRPr="00EB5DC4" w:rsidRDefault="72598219" w:rsidP="72598219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TC_EFORM_01, TC_EFORM_02</w:t>
            </w:r>
          </w:p>
        </w:tc>
      </w:tr>
      <w:tr w:rsidR="255551DB" w:rsidRPr="00EB5DC4" w14:paraId="04B3C558" w14:textId="77777777" w:rsidTr="3986731E">
        <w:trPr>
          <w:trHeight w:val="300"/>
        </w:trPr>
        <w:tc>
          <w:tcPr>
            <w:tcW w:w="1480" w:type="dxa"/>
            <w:noWrap/>
            <w:vAlign w:val="center"/>
          </w:tcPr>
          <w:p w14:paraId="5E185175" w14:textId="77777777" w:rsidR="255551DB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1.5.5</w:t>
            </w:r>
          </w:p>
        </w:tc>
        <w:tc>
          <w:tcPr>
            <w:tcW w:w="4100" w:type="dxa"/>
            <w:vAlign w:val="center"/>
          </w:tcPr>
          <w:p w14:paraId="65F9CC58" w14:textId="77777777" w:rsidR="255551DB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 xml:space="preserve">Prihlásenie k odberu zmien v </w:t>
            </w:r>
            <w:proofErr w:type="spellStart"/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eForm</w:t>
            </w:r>
            <w:proofErr w:type="spellEnd"/>
          </w:p>
        </w:tc>
        <w:tc>
          <w:tcPr>
            <w:tcW w:w="4230" w:type="dxa"/>
            <w:vAlign w:val="center"/>
          </w:tcPr>
          <w:p w14:paraId="3B2139D0" w14:textId="77777777" w:rsidR="255551DB" w:rsidRPr="00EB5DC4" w:rsidRDefault="255551DB" w:rsidP="255551DB">
            <w:pPr>
              <w:rPr>
                <w:rFonts w:ascii="Arial Narrow" w:hAnsi="Arial Narrow"/>
                <w:sz w:val="14"/>
                <w:szCs w:val="14"/>
                <w:lang w:val="sk-SK"/>
              </w:rPr>
            </w:pPr>
            <w:r w:rsidRPr="00EB5DC4">
              <w:rPr>
                <w:rFonts w:ascii="Arial Narrow" w:hAnsi="Arial Narrow"/>
                <w:sz w:val="14"/>
                <w:szCs w:val="14"/>
                <w:lang w:val="sk-SK"/>
              </w:rPr>
              <w:t>N/A</w:t>
            </w:r>
          </w:p>
        </w:tc>
      </w:tr>
    </w:tbl>
    <w:p w14:paraId="7FA68034" w14:textId="77777777" w:rsidR="00AA414E" w:rsidRPr="00EB5DC4" w:rsidRDefault="0025378F" w:rsidP="00AA414E">
      <w:pPr>
        <w:pStyle w:val="Heading2"/>
        <w:rPr>
          <w:lang w:val="sk-SK"/>
        </w:rPr>
      </w:pPr>
      <w:r w:rsidRPr="00EB5DC4">
        <w:rPr>
          <w:lang w:val="sk-SK"/>
        </w:rPr>
        <w:t>Všeobecné</w:t>
      </w:r>
      <w:r w:rsidR="00AA414E" w:rsidRPr="00EB5DC4">
        <w:rPr>
          <w:lang w:val="sk-SK"/>
        </w:rPr>
        <w:t xml:space="preserve"> predpoklady a podmienky vykonania </w:t>
      </w:r>
      <w:r w:rsidRPr="00EB5DC4">
        <w:rPr>
          <w:lang w:val="sk-SK"/>
        </w:rPr>
        <w:t>testovacích</w:t>
      </w:r>
      <w:r w:rsidR="00AA414E" w:rsidRPr="00EB5DC4">
        <w:rPr>
          <w:lang w:val="sk-SK"/>
        </w:rPr>
        <w:t xml:space="preserve"> </w:t>
      </w:r>
      <w:r w:rsidRPr="00EB5DC4">
        <w:rPr>
          <w:lang w:val="sk-SK"/>
        </w:rPr>
        <w:t>scenárov</w:t>
      </w:r>
    </w:p>
    <w:p w14:paraId="319156C8" w14:textId="77777777" w:rsidR="00AA414E" w:rsidRPr="00EB5DC4" w:rsidRDefault="00AA414E" w:rsidP="00AA414E">
      <w:pPr>
        <w:rPr>
          <w:rFonts w:ascii="Arial Narrow" w:hAnsi="Arial Narrow"/>
          <w:lang w:val="sk-SK"/>
        </w:rPr>
      </w:pPr>
    </w:p>
    <w:p w14:paraId="2FBB154B" w14:textId="77777777" w:rsidR="00146575" w:rsidRPr="00EB5DC4" w:rsidRDefault="00A90BA7" w:rsidP="00AA414E">
      <w:pPr>
        <w:pStyle w:val="ListParagraph"/>
        <w:numPr>
          <w:ilvl w:val="0"/>
          <w:numId w:val="37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Nakonfigurované</w:t>
      </w:r>
      <w:r w:rsidR="003B2D64" w:rsidRPr="00EB5DC4">
        <w:rPr>
          <w:rFonts w:ascii="Arial Narrow" w:hAnsi="Arial Narrow"/>
          <w:lang w:val="sk-SK"/>
        </w:rPr>
        <w:t xml:space="preserve"> a funkčné</w:t>
      </w:r>
      <w:r w:rsidRPr="00EB5DC4">
        <w:rPr>
          <w:rFonts w:ascii="Arial Narrow" w:hAnsi="Arial Narrow"/>
          <w:lang w:val="sk-SK"/>
        </w:rPr>
        <w:t xml:space="preserve"> infraštruktúrne prepojenie</w:t>
      </w:r>
      <w:r w:rsidR="003B2D64" w:rsidRPr="00EB5DC4">
        <w:rPr>
          <w:rFonts w:ascii="Arial Narrow" w:hAnsi="Arial Narrow"/>
          <w:lang w:val="sk-SK"/>
        </w:rPr>
        <w:t xml:space="preserve"> (VPN)</w:t>
      </w:r>
      <w:r w:rsidRPr="00EB5DC4">
        <w:rPr>
          <w:rFonts w:ascii="Arial Narrow" w:hAnsi="Arial Narrow"/>
          <w:lang w:val="sk-SK"/>
        </w:rPr>
        <w:t xml:space="preserve"> na FIX prostredí medzi Poskytovateľom a Konzumentom</w:t>
      </w:r>
    </w:p>
    <w:p w14:paraId="372CA188" w14:textId="77777777" w:rsidR="00AA414E" w:rsidRPr="00EB5DC4" w:rsidRDefault="003B2D64" w:rsidP="003B2D64">
      <w:pPr>
        <w:pStyle w:val="ListParagraph"/>
        <w:numPr>
          <w:ilvl w:val="0"/>
          <w:numId w:val="37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Nakonfigurovaná</w:t>
      </w:r>
      <w:r w:rsidR="00A90BA7" w:rsidRPr="00EB5DC4">
        <w:rPr>
          <w:rFonts w:ascii="Arial Narrow" w:hAnsi="Arial Narrow"/>
          <w:lang w:val="sk-SK"/>
        </w:rPr>
        <w:t xml:space="preserve"> IP GW </w:t>
      </w:r>
      <w:r w:rsidRPr="00EB5DC4">
        <w:rPr>
          <w:rFonts w:ascii="Arial Narrow" w:hAnsi="Arial Narrow"/>
          <w:lang w:val="sk-SK"/>
        </w:rPr>
        <w:t xml:space="preserve">pre prístup k GUI Portálu (https://portal.upvsfixnew.gov.sk) a testovanej </w:t>
      </w:r>
      <w:proofErr w:type="spellStart"/>
      <w:r w:rsidRPr="00EB5DC4">
        <w:rPr>
          <w:rFonts w:ascii="Arial Narrow" w:hAnsi="Arial Narrow"/>
          <w:lang w:val="sk-SK"/>
        </w:rPr>
        <w:t>eDesk</w:t>
      </w:r>
      <w:proofErr w:type="spellEnd"/>
      <w:r w:rsidRPr="00EB5DC4">
        <w:rPr>
          <w:rFonts w:ascii="Arial Narrow" w:hAnsi="Arial Narrow"/>
          <w:lang w:val="sk-SK"/>
        </w:rPr>
        <w:t xml:space="preserve"> schránke</w:t>
      </w:r>
    </w:p>
    <w:p w14:paraId="463DBC97" w14:textId="77777777" w:rsidR="00FF436B" w:rsidRPr="00EB5DC4" w:rsidRDefault="00FF436B" w:rsidP="00FF436B">
      <w:pPr>
        <w:pStyle w:val="ListParagraph"/>
        <w:numPr>
          <w:ilvl w:val="0"/>
          <w:numId w:val="37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Dostupné integračné rozhrania FIX prostredia a závisle služby v zmysle DIZ</w:t>
      </w:r>
    </w:p>
    <w:p w14:paraId="4978D30F" w14:textId="77777777" w:rsidR="00AA414E" w:rsidRPr="00EB5DC4" w:rsidRDefault="003B2D64" w:rsidP="00AA414E">
      <w:pPr>
        <w:pStyle w:val="ListParagraph"/>
        <w:numPr>
          <w:ilvl w:val="0"/>
          <w:numId w:val="37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Zaregistrovaný</w:t>
      </w:r>
      <w:r w:rsidR="00C564C8" w:rsidRPr="00EB5DC4">
        <w:rPr>
          <w:rFonts w:ascii="Arial Narrow" w:hAnsi="Arial Narrow"/>
          <w:lang w:val="sk-SK"/>
        </w:rPr>
        <w:t xml:space="preserve"> technick</w:t>
      </w:r>
      <w:r w:rsidR="00A25807" w:rsidRPr="00EB5DC4">
        <w:rPr>
          <w:rFonts w:ascii="Arial Narrow" w:hAnsi="Arial Narrow"/>
          <w:lang w:val="sk-SK"/>
        </w:rPr>
        <w:t>ý</w:t>
      </w:r>
      <w:r w:rsidRPr="00EB5DC4">
        <w:rPr>
          <w:rFonts w:ascii="Arial Narrow" w:hAnsi="Arial Narrow"/>
          <w:lang w:val="sk-SK"/>
        </w:rPr>
        <w:t xml:space="preserve"> certifikát technického používateľa s nastaveným zastupovaním vo FIX prostredí </w:t>
      </w:r>
      <w:r w:rsidR="00F74307" w:rsidRPr="00EB5DC4">
        <w:rPr>
          <w:rFonts w:ascii="Arial Narrow" w:hAnsi="Arial Narrow"/>
          <w:lang w:val="sk-SK"/>
        </w:rPr>
        <w:t>Ú</w:t>
      </w:r>
      <w:r w:rsidRPr="00EB5DC4">
        <w:rPr>
          <w:rFonts w:ascii="Arial Narrow" w:hAnsi="Arial Narrow"/>
          <w:lang w:val="sk-SK"/>
        </w:rPr>
        <w:t>PVS</w:t>
      </w:r>
    </w:p>
    <w:p w14:paraId="3B45B6FF" w14:textId="77777777" w:rsidR="00AA414E" w:rsidRPr="00EB5DC4" w:rsidRDefault="00C564C8" w:rsidP="00F96ED3">
      <w:pPr>
        <w:pStyle w:val="ListParagraph"/>
        <w:numPr>
          <w:ilvl w:val="0"/>
          <w:numId w:val="37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Zaregistrovan</w:t>
      </w:r>
      <w:r w:rsidR="00FF436B" w:rsidRPr="00EB5DC4">
        <w:rPr>
          <w:rFonts w:ascii="Arial Narrow" w:hAnsi="Arial Narrow"/>
          <w:lang w:val="sk-SK"/>
        </w:rPr>
        <w:t>é</w:t>
      </w:r>
      <w:r w:rsidRPr="00EB5DC4">
        <w:rPr>
          <w:rFonts w:ascii="Arial Narrow" w:hAnsi="Arial Narrow"/>
          <w:lang w:val="sk-SK"/>
        </w:rPr>
        <w:t xml:space="preserve"> testovacie</w:t>
      </w:r>
      <w:r w:rsidR="00A25807" w:rsidRPr="00EB5DC4">
        <w:rPr>
          <w:rFonts w:ascii="Arial Narrow" w:hAnsi="Arial Narrow"/>
          <w:lang w:val="sk-SK"/>
        </w:rPr>
        <w:t xml:space="preserve"> identity (FO / PO / OVM) a k ní</w:t>
      </w:r>
      <w:r w:rsidRPr="00EB5DC4">
        <w:rPr>
          <w:rFonts w:ascii="Arial Narrow" w:hAnsi="Arial Narrow"/>
          <w:lang w:val="sk-SK"/>
        </w:rPr>
        <w:t>m dostupné prihlasovacie údaje</w:t>
      </w:r>
    </w:p>
    <w:p w14:paraId="7C8A3896" w14:textId="77777777" w:rsidR="002F26E9" w:rsidRPr="00EB5DC4" w:rsidRDefault="002F26E9" w:rsidP="00A90BA7">
      <w:pPr>
        <w:pStyle w:val="ListParagraph"/>
        <w:numPr>
          <w:ilvl w:val="0"/>
          <w:numId w:val="37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Priraden</w:t>
      </w:r>
      <w:r w:rsidR="00A25807" w:rsidRPr="00EB5DC4">
        <w:rPr>
          <w:rFonts w:ascii="Arial Narrow" w:hAnsi="Arial Narrow"/>
          <w:lang w:val="sk-SK"/>
        </w:rPr>
        <w:t>é</w:t>
      </w:r>
      <w:r w:rsidRPr="00EB5DC4">
        <w:rPr>
          <w:rFonts w:ascii="Arial Narrow" w:hAnsi="Arial Narrow"/>
          <w:lang w:val="sk-SK"/>
        </w:rPr>
        <w:t xml:space="preserve"> role v zmysle predpokladov využitia príslušnej služby Poskytovateľa</w:t>
      </w:r>
    </w:p>
    <w:p w14:paraId="5DA9DE88" w14:textId="77777777" w:rsidR="002F26E9" w:rsidRPr="00EB5DC4" w:rsidRDefault="002F26E9" w:rsidP="00A90BA7">
      <w:pPr>
        <w:pStyle w:val="ListParagraph"/>
        <w:numPr>
          <w:ilvl w:val="0"/>
          <w:numId w:val="37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Zaregistro</w:t>
      </w:r>
      <w:r w:rsidR="00F74307" w:rsidRPr="00EB5DC4">
        <w:rPr>
          <w:rFonts w:ascii="Arial Narrow" w:hAnsi="Arial Narrow"/>
          <w:lang w:val="sk-SK"/>
        </w:rPr>
        <w:t>vaný testovací KSC v Podateľni Ú</w:t>
      </w:r>
      <w:r w:rsidRPr="00EB5DC4">
        <w:rPr>
          <w:rFonts w:ascii="Arial Narrow" w:hAnsi="Arial Narrow"/>
          <w:lang w:val="sk-SK"/>
        </w:rPr>
        <w:t>PVS</w:t>
      </w:r>
    </w:p>
    <w:p w14:paraId="58CAF3FA" w14:textId="77777777" w:rsidR="00A21BD0" w:rsidRPr="00EB5DC4" w:rsidRDefault="007B76A6" w:rsidP="00A90BA7">
      <w:pPr>
        <w:pStyle w:val="ListParagraph"/>
        <w:numPr>
          <w:ilvl w:val="0"/>
          <w:numId w:val="37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Predpripravené</w:t>
      </w:r>
      <w:r w:rsidR="00A21BD0" w:rsidRPr="00EB5DC4">
        <w:rPr>
          <w:rFonts w:ascii="Arial Narrow" w:hAnsi="Arial Narrow"/>
          <w:lang w:val="sk-SK"/>
        </w:rPr>
        <w:t xml:space="preserve"> podklady pre vykonanie </w:t>
      </w:r>
      <w:r w:rsidRPr="00EB5DC4">
        <w:rPr>
          <w:rFonts w:ascii="Arial Narrow" w:hAnsi="Arial Narrow"/>
          <w:lang w:val="sk-SK"/>
        </w:rPr>
        <w:t>príslušných</w:t>
      </w:r>
      <w:r w:rsidR="00A21BD0" w:rsidRPr="00EB5DC4">
        <w:rPr>
          <w:rFonts w:ascii="Arial Narrow" w:hAnsi="Arial Narrow"/>
          <w:lang w:val="sk-SK"/>
        </w:rPr>
        <w:t xml:space="preserve"> </w:t>
      </w:r>
      <w:r w:rsidRPr="00EB5DC4">
        <w:rPr>
          <w:rFonts w:ascii="Arial Narrow" w:hAnsi="Arial Narrow"/>
          <w:lang w:val="sk-SK"/>
        </w:rPr>
        <w:t>testovacích</w:t>
      </w:r>
      <w:r w:rsidR="00A21BD0" w:rsidRPr="00EB5DC4">
        <w:rPr>
          <w:rFonts w:ascii="Arial Narrow" w:hAnsi="Arial Narrow"/>
          <w:lang w:val="sk-SK"/>
        </w:rPr>
        <w:t xml:space="preserve"> </w:t>
      </w:r>
      <w:r w:rsidRPr="00EB5DC4">
        <w:rPr>
          <w:rFonts w:ascii="Arial Narrow" w:hAnsi="Arial Narrow"/>
          <w:lang w:val="sk-SK"/>
        </w:rPr>
        <w:t>scenárov</w:t>
      </w:r>
      <w:r w:rsidR="00A21BD0" w:rsidRPr="00EB5DC4">
        <w:rPr>
          <w:rFonts w:ascii="Arial Narrow" w:hAnsi="Arial Narrow"/>
          <w:lang w:val="sk-SK"/>
        </w:rPr>
        <w:t xml:space="preserve"> (</w:t>
      </w:r>
      <w:r w:rsidRPr="00EB5DC4">
        <w:rPr>
          <w:rFonts w:ascii="Arial Narrow" w:hAnsi="Arial Narrow"/>
          <w:lang w:val="sk-SK"/>
        </w:rPr>
        <w:t xml:space="preserve">príklady volaní, uložené testovacie správy v </w:t>
      </w:r>
      <w:proofErr w:type="spellStart"/>
      <w:r w:rsidRPr="00EB5DC4">
        <w:rPr>
          <w:rFonts w:ascii="Arial Narrow" w:hAnsi="Arial Narrow"/>
          <w:lang w:val="sk-SK"/>
        </w:rPr>
        <w:t>eDesk</w:t>
      </w:r>
      <w:proofErr w:type="spellEnd"/>
      <w:r w:rsidRPr="00EB5DC4">
        <w:rPr>
          <w:rFonts w:ascii="Arial Narrow" w:hAnsi="Arial Narrow"/>
          <w:lang w:val="sk-SK"/>
        </w:rPr>
        <w:t xml:space="preserve"> schránke …</w:t>
      </w:r>
      <w:r w:rsidR="00A21BD0" w:rsidRPr="00EB5DC4">
        <w:rPr>
          <w:rFonts w:ascii="Arial Narrow" w:hAnsi="Arial Narrow"/>
          <w:lang w:val="sk-SK"/>
        </w:rPr>
        <w:t>)</w:t>
      </w:r>
    </w:p>
    <w:p w14:paraId="7CFE9F39" w14:textId="77777777" w:rsidR="00A90BA7" w:rsidRPr="00EB5DC4" w:rsidRDefault="002F26E9" w:rsidP="00A90BA7">
      <w:pPr>
        <w:pStyle w:val="ListParagraph"/>
        <w:numPr>
          <w:ilvl w:val="0"/>
          <w:numId w:val="37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Nai</w:t>
      </w:r>
      <w:r w:rsidR="00A90BA7" w:rsidRPr="00EB5DC4">
        <w:rPr>
          <w:rFonts w:ascii="Arial Narrow" w:hAnsi="Arial Narrow"/>
          <w:lang w:val="sk-SK"/>
        </w:rPr>
        <w:t>nštalované a</w:t>
      </w:r>
      <w:r w:rsidR="00FF436B" w:rsidRPr="00EB5DC4">
        <w:rPr>
          <w:rFonts w:ascii="Arial Narrow" w:hAnsi="Arial Narrow"/>
          <w:lang w:val="sk-SK"/>
        </w:rPr>
        <w:t xml:space="preserve"> správne </w:t>
      </w:r>
      <w:r w:rsidR="00A90BA7" w:rsidRPr="00EB5DC4">
        <w:rPr>
          <w:rFonts w:ascii="Arial Narrow" w:hAnsi="Arial Narrow"/>
          <w:lang w:val="sk-SK"/>
        </w:rPr>
        <w:t xml:space="preserve">konfigurované aplikačné prostredie </w:t>
      </w:r>
      <w:r w:rsidR="00FF436B" w:rsidRPr="00EB5DC4">
        <w:rPr>
          <w:rFonts w:ascii="Arial Narrow" w:hAnsi="Arial Narrow"/>
          <w:lang w:val="sk-SK"/>
        </w:rPr>
        <w:t>IS</w:t>
      </w:r>
      <w:r w:rsidR="00A90BA7" w:rsidRPr="00EB5DC4">
        <w:rPr>
          <w:rFonts w:ascii="Arial Narrow" w:hAnsi="Arial Narrow"/>
          <w:lang w:val="sk-SK"/>
        </w:rPr>
        <w:t xml:space="preserve"> Konzumenta</w:t>
      </w:r>
    </w:p>
    <w:p w14:paraId="4F2F5301" w14:textId="77777777" w:rsidR="002F26E9" w:rsidRPr="00EB5DC4" w:rsidRDefault="002F26E9" w:rsidP="002F26E9">
      <w:pPr>
        <w:pStyle w:val="ListParagraph"/>
        <w:numPr>
          <w:ilvl w:val="0"/>
          <w:numId w:val="37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Schválená DIZ Konzumenta, vytvorené infraštruktúrne prepojenie na základe schválenej infraštruktúrnej matice</w:t>
      </w:r>
      <w:r w:rsidR="00A25807" w:rsidRPr="00EB5DC4">
        <w:rPr>
          <w:rFonts w:ascii="Arial Narrow" w:hAnsi="Arial Narrow"/>
          <w:lang w:val="sk-SK"/>
        </w:rPr>
        <w:t xml:space="preserve"> (</w:t>
      </w:r>
      <w:proofErr w:type="spellStart"/>
      <w:r w:rsidR="00A25807" w:rsidRPr="00EB5DC4">
        <w:rPr>
          <w:rFonts w:ascii="Arial Narrow" w:hAnsi="Arial Narrow"/>
          <w:lang w:val="sk-SK"/>
        </w:rPr>
        <w:t>excel</w:t>
      </w:r>
      <w:proofErr w:type="spellEnd"/>
      <w:r w:rsidR="00A25807" w:rsidRPr="00EB5DC4">
        <w:rPr>
          <w:rFonts w:ascii="Arial Narrow" w:hAnsi="Arial Narrow"/>
          <w:lang w:val="sk-SK"/>
        </w:rPr>
        <w:t>)</w:t>
      </w:r>
    </w:p>
    <w:p w14:paraId="65902C98" w14:textId="77777777" w:rsidR="002F26E9" w:rsidRPr="00EB5DC4" w:rsidRDefault="002F26E9" w:rsidP="00A90BA7">
      <w:pPr>
        <w:pStyle w:val="ListParagraph"/>
        <w:numPr>
          <w:ilvl w:val="0"/>
          <w:numId w:val="37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Odoslaná požiadavka na dostupnosť (fixáciu) prostredia FIX prostredníctvom požiadavky na stretnutie (</w:t>
      </w:r>
      <w:proofErr w:type="spellStart"/>
      <w:r w:rsidRPr="00EB5DC4">
        <w:rPr>
          <w:rFonts w:ascii="Arial Narrow" w:hAnsi="Arial Narrow"/>
          <w:lang w:val="sk-SK"/>
        </w:rPr>
        <w:t>meeting</w:t>
      </w:r>
      <w:proofErr w:type="spellEnd"/>
      <w:r w:rsidRPr="00EB5DC4">
        <w:rPr>
          <w:rFonts w:ascii="Arial Narrow" w:hAnsi="Arial Narrow"/>
          <w:lang w:val="sk-SK"/>
        </w:rPr>
        <w:t xml:space="preserve"> </w:t>
      </w:r>
      <w:proofErr w:type="spellStart"/>
      <w:r w:rsidRPr="00EB5DC4">
        <w:rPr>
          <w:rFonts w:ascii="Arial Narrow" w:hAnsi="Arial Narrow"/>
          <w:lang w:val="sk-SK"/>
        </w:rPr>
        <w:t>request</w:t>
      </w:r>
      <w:proofErr w:type="spellEnd"/>
      <w:r w:rsidRPr="00EB5DC4">
        <w:rPr>
          <w:rFonts w:ascii="Arial Narrow" w:hAnsi="Arial Narrow"/>
          <w:lang w:val="sk-SK"/>
        </w:rPr>
        <w:t xml:space="preserve">) na adresu </w:t>
      </w:r>
      <w:r w:rsidR="00A25807" w:rsidRPr="00EB5DC4">
        <w:rPr>
          <w:rFonts w:ascii="Arial Narrow" w:hAnsi="Arial Narrow"/>
          <w:lang w:val="sk-SK"/>
        </w:rPr>
        <w:t>uat</w:t>
      </w:r>
      <w:r w:rsidRPr="00EB5DC4">
        <w:rPr>
          <w:rFonts w:ascii="Arial Narrow" w:hAnsi="Arial Narrow"/>
          <w:lang w:val="sk-SK"/>
        </w:rPr>
        <w:t>_testy@globaltel.sk</w:t>
      </w:r>
    </w:p>
    <w:p w14:paraId="670BBE40" w14:textId="77777777" w:rsidR="002F26E9" w:rsidRPr="00EB5DC4" w:rsidRDefault="002F26E9" w:rsidP="00A90BA7">
      <w:pPr>
        <w:pStyle w:val="ListParagraph"/>
        <w:numPr>
          <w:ilvl w:val="0"/>
          <w:numId w:val="37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UAT testy vykonávané v pracovných dňoch v čase 8 – 14:00 hod</w:t>
      </w:r>
      <w:r w:rsidR="00A25807" w:rsidRPr="00EB5DC4">
        <w:rPr>
          <w:rFonts w:ascii="Arial Narrow" w:hAnsi="Arial Narrow"/>
          <w:lang w:val="sk-SK"/>
        </w:rPr>
        <w:t>.</w:t>
      </w:r>
      <w:r w:rsidRPr="00EB5DC4">
        <w:rPr>
          <w:rFonts w:ascii="Arial Narrow" w:hAnsi="Arial Narrow"/>
          <w:lang w:val="sk-SK"/>
        </w:rPr>
        <w:t xml:space="preserve"> okrem pondelka </w:t>
      </w:r>
    </w:p>
    <w:p w14:paraId="488E80D4" w14:textId="77777777" w:rsidR="00B072F9" w:rsidRDefault="4459C785">
      <w:pPr>
        <w:pStyle w:val="ListParagraph"/>
        <w:numPr>
          <w:ilvl w:val="0"/>
          <w:numId w:val="37"/>
        </w:numPr>
        <w:jc w:val="both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Požiadavky na osobitnú súčinnosť napr. pri požiadavke na uloženie testovacích správ (podaní / EUD ..) odoslané v dostatočnom predstihu na adresu integracie@globaltel.sk</w:t>
      </w:r>
    </w:p>
    <w:p w14:paraId="1DF12E38" w14:textId="77777777" w:rsidR="255551DB" w:rsidRPr="00EB5DC4" w:rsidRDefault="004116EA" w:rsidP="00564997">
      <w:pPr>
        <w:pStyle w:val="Heading2"/>
        <w:rPr>
          <w:color w:val="2F5496" w:themeColor="accent5" w:themeShade="BF"/>
          <w:lang w:val="sk-SK"/>
        </w:rPr>
      </w:pPr>
      <w:r w:rsidRPr="00EB5DC4">
        <w:rPr>
          <w:color w:val="2F5496" w:themeColor="accent5" w:themeShade="BF"/>
          <w:lang w:val="sk-SK"/>
        </w:rPr>
        <w:t>TC_IAM_01 –</w:t>
      </w:r>
      <w:r w:rsidR="255551DB" w:rsidRPr="00EB5DC4">
        <w:rPr>
          <w:color w:val="2F5496" w:themeColor="accent5" w:themeShade="BF"/>
          <w:lang w:val="sk-SK"/>
        </w:rPr>
        <w:t xml:space="preserve"> Získanie SAML tokenu</w:t>
      </w: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737"/>
        <w:gridCol w:w="7353"/>
      </w:tblGrid>
      <w:tr w:rsidR="00106E8B" w:rsidRPr="00EB5DC4" w14:paraId="35451336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886CEB8" w14:textId="77777777" w:rsidR="00106E8B" w:rsidRPr="00EB5DC4" w:rsidRDefault="00106E8B" w:rsidP="004570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6B54168" w14:textId="77777777" w:rsidR="00D114A5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Cieľom testovacieho prípadu je otestovanie služby:</w:t>
            </w:r>
          </w:p>
          <w:p w14:paraId="229B2772" w14:textId="77777777" w:rsidR="00D114A5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Poskytnutie autentifikačného rozhodnutia zo systému Identity and Access Management</w:t>
            </w:r>
          </w:p>
        </w:tc>
      </w:tr>
      <w:tr w:rsidR="00106E8B" w:rsidRPr="00EB5DC4" w14:paraId="569713CF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5FECD71" w14:textId="77777777" w:rsidR="00106E8B" w:rsidRPr="00EB5DC4" w:rsidRDefault="00106E8B" w:rsidP="004570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Fáza/Verzia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0B1C4531" w14:textId="77777777" w:rsidR="00106E8B" w:rsidRPr="00EB5DC4" w:rsidRDefault="007B707A" w:rsidP="007B707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1.0</w:t>
            </w:r>
          </w:p>
        </w:tc>
      </w:tr>
      <w:tr w:rsidR="00106E8B" w:rsidRPr="00EB5DC4" w14:paraId="430DDA13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CDFD013" w14:textId="77777777" w:rsidR="00106E8B" w:rsidRPr="00EB5DC4" w:rsidRDefault="00106E8B" w:rsidP="004570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Typ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313E6DFA" w14:textId="77777777" w:rsidR="00106E8B" w:rsidRPr="00EB5DC4" w:rsidRDefault="00F96ED3" w:rsidP="004570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Netransakčná</w:t>
            </w:r>
            <w:r w:rsidR="007B707A" w:rsidRPr="00EB5DC4">
              <w:rPr>
                <w:rFonts w:ascii="Arial Narrow" w:hAnsi="Arial Narrow"/>
                <w:lang w:val="sk-SK"/>
              </w:rPr>
              <w:t xml:space="preserve"> služba</w:t>
            </w:r>
          </w:p>
        </w:tc>
      </w:tr>
      <w:tr w:rsidR="00106E8B" w:rsidRPr="00EB5DC4" w14:paraId="15F909C6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573E4F8" w14:textId="77777777" w:rsidR="00106E8B" w:rsidRPr="00EB5DC4" w:rsidRDefault="001622EB" w:rsidP="00457044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106E8B" w:rsidRPr="00EB5DC4">
              <w:rPr>
                <w:rFonts w:ascii="Arial Narrow" w:hAnsi="Arial Narrow"/>
                <w:lang w:val="sk-SK"/>
              </w:rPr>
              <w:instrText>MERGEFIELD ElemConstraint.Type</w:instrText>
            </w:r>
            <w:r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106E8B" w:rsidRPr="00EB5DC4">
              <w:rPr>
                <w:rFonts w:ascii="Arial Narrow" w:hAnsi="Arial Narrow"/>
                <w:lang w:val="sk-SK"/>
              </w:rPr>
              <w:t>Vstupná podmienka</w: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23BE4F" w14:textId="77777777" w:rsidR="00D114A5" w:rsidRPr="00EB5DC4" w:rsidRDefault="255551DB" w:rsidP="255551DB">
            <w:pPr>
              <w:pStyle w:val="ListParagraph"/>
              <w:numPr>
                <w:ilvl w:val="0"/>
                <w:numId w:val="31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Zaregistrovaný technicky používateľ – certifikát CN=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tech.upvsfix.podaas.slovensko.digital</w:t>
            </w:r>
            <w:proofErr w:type="spellEnd"/>
          </w:p>
          <w:p w14:paraId="5848A9B9" w14:textId="77777777" w:rsidR="00D114A5" w:rsidRPr="00EB5DC4" w:rsidRDefault="255551DB" w:rsidP="255551DB">
            <w:pPr>
              <w:pStyle w:val="ListParagraph"/>
              <w:numPr>
                <w:ilvl w:val="0"/>
                <w:numId w:val="31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Vytvorená testovacia identita reprezentujúca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eDESK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schránku Konzumenta</w:t>
            </w:r>
          </w:p>
          <w:p w14:paraId="76A413EB" w14:textId="77777777" w:rsidR="00D114A5" w:rsidRPr="00EB5DC4" w:rsidRDefault="00D114A5" w:rsidP="00D114A5">
            <w:pPr>
              <w:pStyle w:val="ListParagraph"/>
              <w:numPr>
                <w:ilvl w:val="0"/>
                <w:numId w:val="31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Technicky </w:t>
            </w:r>
            <w:r w:rsidR="00F96ED3" w:rsidRPr="00EB5DC4">
              <w:rPr>
                <w:rFonts w:ascii="Arial Narrow" w:hAnsi="Arial Narrow"/>
                <w:lang w:val="sk-SK"/>
              </w:rPr>
              <w:t>používateľ</w:t>
            </w:r>
            <w:r w:rsidRPr="00EB5DC4">
              <w:rPr>
                <w:rFonts w:ascii="Arial Narrow" w:hAnsi="Arial Narrow"/>
                <w:lang w:val="sk-SK"/>
              </w:rPr>
              <w:t xml:space="preserve"> ma nastavene zastupovanie</w:t>
            </w:r>
            <w:r w:rsidR="00F96ED3" w:rsidRPr="00EB5DC4">
              <w:rPr>
                <w:rFonts w:ascii="Arial Narrow" w:hAnsi="Arial Narrow"/>
                <w:lang w:val="sk-SK"/>
              </w:rPr>
              <w:t xml:space="preserve"> za testovaciu identitu</w:t>
            </w:r>
          </w:p>
          <w:p w14:paraId="0F9D05ED" w14:textId="77777777" w:rsidR="00106E8B" w:rsidRPr="00EB5DC4" w:rsidRDefault="00F96ED3" w:rsidP="00FF613D">
            <w:pPr>
              <w:pStyle w:val="ListParagraph"/>
              <w:numPr>
                <w:ilvl w:val="0"/>
                <w:numId w:val="31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Služba</w:t>
            </w:r>
            <w:r w:rsidR="00D114A5" w:rsidRPr="00EB5DC4">
              <w:rPr>
                <w:rFonts w:ascii="Arial Narrow" w:hAnsi="Arial Narrow"/>
                <w:lang w:val="sk-SK"/>
              </w:rPr>
              <w:t xml:space="preserve"> STS je </w:t>
            </w:r>
            <w:r w:rsidRPr="00EB5DC4">
              <w:rPr>
                <w:rFonts w:ascii="Arial Narrow" w:hAnsi="Arial Narrow"/>
                <w:lang w:val="sk-SK"/>
              </w:rPr>
              <w:t>funkčná</w:t>
            </w:r>
            <w:r w:rsidR="00D114A5" w:rsidRPr="00EB5DC4">
              <w:rPr>
                <w:rFonts w:ascii="Arial Narrow" w:hAnsi="Arial Narrow"/>
                <w:lang w:val="sk-SK"/>
              </w:rPr>
              <w:t xml:space="preserve"> a</w:t>
            </w:r>
            <w:r w:rsidR="00A318F9" w:rsidRPr="00EB5DC4">
              <w:rPr>
                <w:rFonts w:ascii="Arial Narrow" w:hAnsi="Arial Narrow"/>
                <w:lang w:val="sk-SK"/>
              </w:rPr>
              <w:t> </w:t>
            </w:r>
            <w:r w:rsidRPr="00EB5DC4">
              <w:rPr>
                <w:rFonts w:ascii="Arial Narrow" w:hAnsi="Arial Narrow"/>
                <w:lang w:val="sk-SK"/>
              </w:rPr>
              <w:t>dostupná</w:t>
            </w:r>
            <w:r w:rsidR="001622EB"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106E8B" w:rsidRPr="00EB5DC4">
              <w:rPr>
                <w:rFonts w:ascii="Arial Narrow" w:hAnsi="Arial Narrow"/>
                <w:lang w:val="sk-SK"/>
              </w:rPr>
              <w:instrText>MERGEFIELD ElemConstraint.Notes</w:instrText>
            </w:r>
            <w:r w:rsidR="001622EB"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</w:tr>
      <w:tr w:rsidR="00106E8B" w:rsidRPr="00EB5DC4" w14:paraId="5104E99D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DF8BF02" w14:textId="77777777" w:rsidR="00106E8B" w:rsidRPr="00EB5DC4" w:rsidRDefault="001622EB" w:rsidP="00457044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106E8B" w:rsidRPr="00EB5DC4">
              <w:rPr>
                <w:rFonts w:ascii="Arial Narrow" w:hAnsi="Arial Narrow"/>
                <w:lang w:val="sk-SK"/>
              </w:rPr>
              <w:instrText>MERGEFIELD ElemConstraint.Type</w:instrText>
            </w:r>
            <w:r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106E8B" w:rsidRPr="00EB5DC4">
              <w:rPr>
                <w:rFonts w:ascii="Arial Narrow" w:hAnsi="Arial Narrow"/>
                <w:lang w:val="sk-SK"/>
              </w:rPr>
              <w:t>Výstupná podmienka</w: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AC46D8C" w14:textId="77777777" w:rsidR="00D114A5" w:rsidRPr="00EB5DC4" w:rsidRDefault="72598219" w:rsidP="72598219">
            <w:pPr>
              <w:pStyle w:val="ListParagraph"/>
              <w:numPr>
                <w:ilvl w:val="0"/>
                <w:numId w:val="32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Prijatý SAML token ako výstup zo služby STS – platný 20 minút</w:t>
            </w:r>
          </w:p>
          <w:p w14:paraId="7CAB41B6" w14:textId="77777777" w:rsidR="00106E8B" w:rsidRPr="00EB5DC4" w:rsidRDefault="00D114A5" w:rsidP="00FF613D">
            <w:pPr>
              <w:pStyle w:val="ListParagraph"/>
              <w:numPr>
                <w:ilvl w:val="0"/>
                <w:numId w:val="32"/>
              </w:num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zo </w:t>
            </w:r>
            <w:r w:rsidR="00F96ED3" w:rsidRPr="00EB5DC4">
              <w:rPr>
                <w:rFonts w:ascii="Arial Narrow" w:hAnsi="Arial Narrow"/>
                <w:lang w:val="sk-SK"/>
              </w:rPr>
              <w:t>služby</w:t>
            </w:r>
            <w:r w:rsidRPr="00EB5DC4">
              <w:rPr>
                <w:rFonts w:ascii="Arial Narrow" w:hAnsi="Arial Narrow"/>
                <w:lang w:val="sk-SK"/>
              </w:rPr>
              <w:t xml:space="preserve"> s</w:t>
            </w:r>
            <w:r w:rsidR="008E01E1" w:rsidRPr="00EB5DC4">
              <w:rPr>
                <w:rFonts w:ascii="Arial Narrow" w:hAnsi="Arial Narrow"/>
                <w:lang w:val="sk-SK"/>
              </w:rPr>
              <w:t> 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assertion</w:t>
            </w:r>
            <w:proofErr w:type="spellEnd"/>
            <w:r w:rsidR="008E01E1" w:rsidRPr="00EB5DC4">
              <w:rPr>
                <w:rFonts w:ascii="Arial Narrow" w:hAnsi="Arial Narrow"/>
                <w:lang w:val="sk-SK"/>
              </w:rPr>
              <w:t xml:space="preserve"> štruktúrou</w:t>
            </w:r>
            <w:r w:rsidR="001622EB"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106E8B" w:rsidRPr="00EB5DC4">
              <w:rPr>
                <w:rFonts w:ascii="Arial Narrow" w:hAnsi="Arial Narrow"/>
                <w:lang w:val="sk-SK"/>
              </w:rPr>
              <w:instrText>MERGEFIELD ElemConstraint.Notes</w:instrText>
            </w:r>
            <w:r w:rsidR="001622EB"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</w:tr>
      <w:tr w:rsidR="007B707A" w:rsidRPr="00EB5DC4" w14:paraId="74C4771F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48307AC" w14:textId="77777777" w:rsidR="007B707A" w:rsidRPr="00EB5DC4" w:rsidRDefault="007B707A" w:rsidP="004570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CA30F1" w14:textId="77777777" w:rsidR="007B707A" w:rsidRPr="00EB5DC4" w:rsidRDefault="00D114A5" w:rsidP="007B707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IM – IAM</w:t>
            </w:r>
          </w:p>
        </w:tc>
      </w:tr>
      <w:tr w:rsidR="00594766" w:rsidRPr="00EB5DC4" w14:paraId="191874E6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01ADDEB" w14:textId="77777777" w:rsidR="00594766" w:rsidRPr="00EB5DC4" w:rsidRDefault="00594766" w:rsidP="004570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Vzorové testovacie dáta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C04B61" w14:textId="77777777" w:rsidR="00594766" w:rsidRPr="00EB5DC4" w:rsidRDefault="004E258F" w:rsidP="007B707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UAT log</w:t>
            </w:r>
          </w:p>
        </w:tc>
      </w:tr>
      <w:tr w:rsidR="00594766" w:rsidRPr="00EB5DC4" w14:paraId="54031BB9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A4958EB" w14:textId="77777777" w:rsidR="00594766" w:rsidRPr="00EB5DC4" w:rsidRDefault="00594766" w:rsidP="004570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lastRenderedPageBreak/>
              <w:t>Priorita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E52682" w14:textId="77777777" w:rsidR="00594766" w:rsidRPr="00EB5DC4" w:rsidRDefault="00D114A5" w:rsidP="007B707A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Very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high</w:t>
            </w:r>
            <w:proofErr w:type="spellEnd"/>
          </w:p>
        </w:tc>
      </w:tr>
    </w:tbl>
    <w:p w14:paraId="164B6186" w14:textId="77777777" w:rsidR="00106E8B" w:rsidRPr="00EB5DC4" w:rsidRDefault="00106E8B" w:rsidP="00106E8B">
      <w:pPr>
        <w:rPr>
          <w:rFonts w:ascii="Arial Narrow" w:hAnsi="Arial Narrow"/>
          <w:lang w:val="sk-SK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47"/>
        <w:gridCol w:w="2610"/>
        <w:gridCol w:w="1530"/>
        <w:gridCol w:w="2250"/>
        <w:gridCol w:w="1953"/>
      </w:tblGrid>
      <w:tr w:rsidR="007B707A" w:rsidRPr="00EB5DC4" w14:paraId="5D6E7F0F" w14:textId="77777777" w:rsidTr="72598219">
        <w:trPr>
          <w:cantSplit/>
          <w:trHeight w:val="418"/>
        </w:trPr>
        <w:tc>
          <w:tcPr>
            <w:tcW w:w="909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4E918EF" w14:textId="77777777" w:rsidR="007B707A" w:rsidRPr="00EB5DC4" w:rsidRDefault="007B707A" w:rsidP="007B707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b/>
                <w:lang w:val="sk-SK"/>
              </w:rPr>
              <w:t>Popis aktivít testovacieho scenára</w:t>
            </w:r>
          </w:p>
        </w:tc>
      </w:tr>
      <w:tr w:rsidR="00106E8B" w:rsidRPr="00EB5DC4" w14:paraId="6DCF4562" w14:textId="77777777" w:rsidTr="72598219">
        <w:trPr>
          <w:trHeight w:val="401"/>
        </w:trPr>
        <w:tc>
          <w:tcPr>
            <w:tcW w:w="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30D546A" w14:textId="77777777" w:rsidR="00106E8B" w:rsidRPr="00EB5DC4" w:rsidRDefault="00106E8B" w:rsidP="004570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Krok</w:t>
            </w:r>
          </w:p>
        </w:tc>
        <w:tc>
          <w:tcPr>
            <w:tcW w:w="26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16C4AE9" w14:textId="77777777" w:rsidR="00106E8B" w:rsidRPr="00EB5DC4" w:rsidRDefault="00106E8B" w:rsidP="004570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Aktivita</w:t>
            </w:r>
          </w:p>
        </w:tc>
        <w:tc>
          <w:tcPr>
            <w:tcW w:w="15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282B5C6" w14:textId="77777777" w:rsidR="00106E8B" w:rsidRPr="00EB5DC4" w:rsidRDefault="00106E8B" w:rsidP="004570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Vstupné údaje</w:t>
            </w:r>
          </w:p>
        </w:tc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B841A56" w14:textId="77777777" w:rsidR="00106E8B" w:rsidRPr="00EB5DC4" w:rsidRDefault="00106E8B" w:rsidP="004570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Očakávaný výsledok</w:t>
            </w:r>
          </w:p>
        </w:tc>
        <w:tc>
          <w:tcPr>
            <w:tcW w:w="19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5F331ED" w14:textId="77777777" w:rsidR="00106E8B" w:rsidRPr="00EB5DC4" w:rsidRDefault="00106E8B" w:rsidP="004570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Skutočný výsledok</w:t>
            </w:r>
          </w:p>
        </w:tc>
      </w:tr>
      <w:tr w:rsidR="00106E8B" w:rsidRPr="00EB5DC4" w14:paraId="04DF0794" w14:textId="77777777" w:rsidTr="72598219">
        <w:trPr>
          <w:trHeight w:val="400"/>
        </w:trPr>
        <w:tc>
          <w:tcPr>
            <w:tcW w:w="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A5BD35" w14:textId="77777777" w:rsidR="00106E8B" w:rsidRPr="00EB5DC4" w:rsidRDefault="001622EB" w:rsidP="255551DB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t>01.</w:t>
            </w:r>
          </w:p>
        </w:tc>
        <w:tc>
          <w:tcPr>
            <w:tcW w:w="26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5876CA" w14:textId="77777777" w:rsidR="00106E8B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Odoslanie požiadavky na získanie SAML tokenu</w:t>
            </w:r>
          </w:p>
        </w:tc>
        <w:tc>
          <w:tcPr>
            <w:tcW w:w="15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4D209BD" w14:textId="77777777" w:rsidR="00106E8B" w:rsidRPr="00EB5DC4" w:rsidRDefault="00D114A5" w:rsidP="00457044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Request</w:t>
            </w:r>
            <w:proofErr w:type="spellEnd"/>
          </w:p>
        </w:tc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CC4FC9" w14:textId="77777777" w:rsidR="00106E8B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  <w:tc>
          <w:tcPr>
            <w:tcW w:w="19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1D875F" w14:textId="77777777" w:rsidR="00106E8B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</w:tr>
    </w:tbl>
    <w:p w14:paraId="7B3277DA" w14:textId="77777777" w:rsidR="00225367" w:rsidRPr="00EB5DC4" w:rsidRDefault="00225367" w:rsidP="00225367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493"/>
      </w:tblGrid>
      <w:tr w:rsidR="00225367" w:rsidRPr="00EB5DC4" w14:paraId="410B381C" w14:textId="77777777" w:rsidTr="00F24EA8">
        <w:trPr>
          <w:trHeight w:val="566"/>
        </w:trPr>
        <w:tc>
          <w:tcPr>
            <w:tcW w:w="1705" w:type="dxa"/>
            <w:vAlign w:val="center"/>
          </w:tcPr>
          <w:p w14:paraId="5A2CE426" w14:textId="77777777" w:rsidR="00225367" w:rsidRPr="00EB5DC4" w:rsidRDefault="00225367" w:rsidP="00F24EA8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UAT log</w:t>
            </w:r>
          </w:p>
        </w:tc>
        <w:tc>
          <w:tcPr>
            <w:tcW w:w="7493" w:type="dxa"/>
            <w:vAlign w:val="center"/>
          </w:tcPr>
          <w:p w14:paraId="07396CAF" w14:textId="77777777" w:rsidR="00225367" w:rsidRPr="00EB5DC4" w:rsidRDefault="00225367" w:rsidP="00F24EA8">
            <w:pPr>
              <w:rPr>
                <w:rFonts w:ascii="Arial Narrow" w:hAnsi="Arial Narrow"/>
                <w:iCs/>
                <w:color w:val="A6A6A6" w:themeColor="background1" w:themeShade="A6"/>
                <w:sz w:val="16"/>
                <w:szCs w:val="16"/>
                <w:lang w:val="sk-SK"/>
              </w:rPr>
            </w:pPr>
          </w:p>
        </w:tc>
      </w:tr>
      <w:tr w:rsidR="00F1199B" w:rsidRPr="00EB5DC4" w14:paraId="5C19299C" w14:textId="77777777" w:rsidTr="00F24EA8">
        <w:trPr>
          <w:trHeight w:val="566"/>
        </w:trPr>
        <w:tc>
          <w:tcPr>
            <w:tcW w:w="1705" w:type="dxa"/>
            <w:vAlign w:val="center"/>
          </w:tcPr>
          <w:p w14:paraId="66746F66" w14:textId="77777777" w:rsidR="00F1199B" w:rsidRPr="00EB5DC4" w:rsidRDefault="00F1199B" w:rsidP="00F24EA8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Request</w:t>
            </w:r>
            <w:proofErr w:type="spellEnd"/>
          </w:p>
        </w:tc>
        <w:tc>
          <w:tcPr>
            <w:tcW w:w="7493" w:type="dxa"/>
            <w:vAlign w:val="center"/>
          </w:tcPr>
          <w:p w14:paraId="1BE2851B" w14:textId="77777777" w:rsidR="00F1199B" w:rsidRPr="00EB5DC4" w:rsidRDefault="00F1199B">
            <w:pPr>
              <w:rPr>
                <w:rFonts w:ascii="Arial Narrow" w:hAnsi="Arial Narrow"/>
                <w:iCs/>
                <w:color w:val="A6A6A6" w:themeColor="background1" w:themeShade="A6"/>
                <w:sz w:val="16"/>
                <w:szCs w:val="16"/>
                <w:lang w:val="sk-SK"/>
              </w:rPr>
            </w:pPr>
          </w:p>
        </w:tc>
      </w:tr>
      <w:tr w:rsidR="00F1199B" w:rsidRPr="00EB5DC4" w14:paraId="6A50798F" w14:textId="77777777" w:rsidTr="00F24EA8">
        <w:trPr>
          <w:trHeight w:val="566"/>
        </w:trPr>
        <w:tc>
          <w:tcPr>
            <w:tcW w:w="1705" w:type="dxa"/>
            <w:vAlign w:val="center"/>
          </w:tcPr>
          <w:p w14:paraId="4C5E267B" w14:textId="77777777" w:rsidR="00F1199B" w:rsidRPr="00EB5DC4" w:rsidRDefault="00F1199B" w:rsidP="00F24EA8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</w:p>
        </w:tc>
        <w:tc>
          <w:tcPr>
            <w:tcW w:w="7493" w:type="dxa"/>
            <w:vAlign w:val="center"/>
          </w:tcPr>
          <w:p w14:paraId="52F70A3C" w14:textId="77777777" w:rsidR="00F1199B" w:rsidRPr="00EB5DC4" w:rsidRDefault="00F1199B" w:rsidP="00F24EA8">
            <w:pPr>
              <w:rPr>
                <w:rFonts w:ascii="Arial Narrow" w:hAnsi="Arial Narrow"/>
                <w:iCs/>
                <w:color w:val="A6A6A6" w:themeColor="background1" w:themeShade="A6"/>
                <w:sz w:val="16"/>
                <w:szCs w:val="16"/>
                <w:lang w:val="sk-SK"/>
              </w:rPr>
            </w:pPr>
          </w:p>
        </w:tc>
      </w:tr>
    </w:tbl>
    <w:p w14:paraId="2C545404" w14:textId="77777777" w:rsidR="255551DB" w:rsidRPr="00EB5DC4" w:rsidRDefault="255551DB" w:rsidP="255551DB">
      <w:pPr>
        <w:pStyle w:val="Heading2"/>
        <w:rPr>
          <w:color w:val="2F5496" w:themeColor="accent5" w:themeShade="BF"/>
          <w:lang w:val="sk-SK"/>
        </w:rPr>
      </w:pPr>
      <w:r w:rsidRPr="00EB5DC4">
        <w:rPr>
          <w:color w:val="2F5496" w:themeColor="accent5" w:themeShade="BF"/>
          <w:lang w:val="sk-SK"/>
        </w:rPr>
        <w:t>TC_IAM_02 – Jednotné prihlásenie</w:t>
      </w:r>
    </w:p>
    <w:p w14:paraId="3A27FAF7" w14:textId="77777777" w:rsidR="006151C3" w:rsidRPr="00EB5DC4" w:rsidRDefault="006151C3" w:rsidP="006151C3">
      <w:pPr>
        <w:rPr>
          <w:lang w:val="sk-SK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27"/>
        <w:gridCol w:w="7263"/>
      </w:tblGrid>
      <w:tr w:rsidR="006151C3" w:rsidRPr="00EB5DC4" w14:paraId="0B1D9903" w14:textId="77777777" w:rsidTr="3986731E">
        <w:trPr>
          <w:trHeight w:val="400"/>
        </w:trPr>
        <w:tc>
          <w:tcPr>
            <w:tcW w:w="18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2AD3A395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</w:t>
            </w:r>
          </w:p>
        </w:tc>
        <w:tc>
          <w:tcPr>
            <w:tcW w:w="72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4375A68" w14:textId="77777777" w:rsidR="006151C3" w:rsidRPr="00EB5DC4" w:rsidRDefault="001622EB" w:rsidP="006169AA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6151C3" w:rsidRPr="00EB5DC4">
              <w:rPr>
                <w:rFonts w:ascii="Arial Narrow" w:hAnsi="Arial Narrow"/>
                <w:lang w:val="sk-SK"/>
              </w:rPr>
              <w:instrText>MERGEFIELD Element.Notes</w:instrTex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  <w:r w:rsidR="006151C3" w:rsidRPr="00EB5DC4">
              <w:rPr>
                <w:rFonts w:ascii="Arial Narrow" w:hAnsi="Arial Narrow"/>
                <w:lang w:val="sk-SK"/>
              </w:rPr>
              <w:t>Cieľom testovacieho prípadu je otestovanie služby:</w:t>
            </w:r>
          </w:p>
          <w:p w14:paraId="2A940201" w14:textId="77777777" w:rsidR="006151C3" w:rsidRPr="00EB5DC4" w:rsidRDefault="00D143EA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Prihlásenie do elektronickej komunikačnej schránky -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WebSSO</w:t>
            </w:r>
            <w:proofErr w:type="spellEnd"/>
          </w:p>
        </w:tc>
      </w:tr>
      <w:tr w:rsidR="006151C3" w:rsidRPr="00EB5DC4" w14:paraId="7B07B4C9" w14:textId="77777777" w:rsidTr="3986731E">
        <w:trPr>
          <w:trHeight w:val="400"/>
        </w:trPr>
        <w:tc>
          <w:tcPr>
            <w:tcW w:w="18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983C7DC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Fáza/Verzia</w:t>
            </w:r>
          </w:p>
        </w:tc>
        <w:tc>
          <w:tcPr>
            <w:tcW w:w="72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1F96E624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1.0</w:t>
            </w:r>
          </w:p>
        </w:tc>
      </w:tr>
      <w:tr w:rsidR="006151C3" w:rsidRPr="00EB5DC4" w14:paraId="191FF2FA" w14:textId="77777777" w:rsidTr="3986731E">
        <w:trPr>
          <w:trHeight w:val="400"/>
        </w:trPr>
        <w:tc>
          <w:tcPr>
            <w:tcW w:w="18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1AF8EAF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Typ</w:t>
            </w:r>
          </w:p>
        </w:tc>
        <w:tc>
          <w:tcPr>
            <w:tcW w:w="72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7701BF97" w14:textId="77777777" w:rsidR="006151C3" w:rsidRPr="00EB5DC4" w:rsidRDefault="00F160CC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Netransakčná</w:t>
            </w:r>
            <w:r w:rsidR="006151C3" w:rsidRPr="00EB5DC4">
              <w:rPr>
                <w:rFonts w:ascii="Arial Narrow" w:hAnsi="Arial Narrow"/>
                <w:lang w:val="sk-SK"/>
              </w:rPr>
              <w:t xml:space="preserve"> služba</w:t>
            </w:r>
          </w:p>
        </w:tc>
      </w:tr>
      <w:tr w:rsidR="006151C3" w:rsidRPr="00EB5DC4" w14:paraId="1C46CF60" w14:textId="77777777" w:rsidTr="3986731E">
        <w:trPr>
          <w:cantSplit/>
          <w:trHeight w:val="461"/>
        </w:trPr>
        <w:tc>
          <w:tcPr>
            <w:tcW w:w="18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9B922AE" w14:textId="77777777" w:rsidR="006151C3" w:rsidRPr="00EB5DC4" w:rsidRDefault="001622EB" w:rsidP="006169AA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6151C3" w:rsidRPr="00EB5DC4">
              <w:rPr>
                <w:rFonts w:ascii="Arial Narrow" w:hAnsi="Arial Narrow"/>
                <w:lang w:val="sk-SK"/>
              </w:rPr>
              <w:instrText>MERGEFIELD ElemConstraint.Type</w:instrText>
            </w:r>
            <w:r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6151C3" w:rsidRPr="00EB5DC4">
              <w:rPr>
                <w:rFonts w:ascii="Arial Narrow" w:hAnsi="Arial Narrow"/>
                <w:lang w:val="sk-SK"/>
              </w:rPr>
              <w:t>Vstupná podmienka</w: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  <w:tc>
          <w:tcPr>
            <w:tcW w:w="72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746073" w14:textId="77777777" w:rsidR="006151C3" w:rsidRPr="00EB5DC4" w:rsidRDefault="72598219" w:rsidP="72598219">
            <w:pPr>
              <w:pStyle w:val="ListParagraph"/>
              <w:numPr>
                <w:ilvl w:val="0"/>
                <w:numId w:val="33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Zaregistrované metadáta SP </w:t>
            </w:r>
          </w:p>
          <w:p w14:paraId="61A503B3" w14:textId="77777777" w:rsidR="006151C3" w:rsidRPr="00EB5DC4" w:rsidRDefault="255551DB" w:rsidP="255551DB">
            <w:pPr>
              <w:pStyle w:val="ListParagraph"/>
              <w:numPr>
                <w:ilvl w:val="0"/>
                <w:numId w:val="33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Vytvorená testovacia identita (PO / FO / OVM) prihlasovanej osoby znalosť mena / hesla</w:t>
            </w:r>
          </w:p>
          <w:p w14:paraId="128BE7C3" w14:textId="77777777" w:rsidR="006151C3" w:rsidRPr="00EB5DC4" w:rsidRDefault="255551DB" w:rsidP="00225367">
            <w:pPr>
              <w:pStyle w:val="ListParagraph"/>
              <w:numPr>
                <w:ilvl w:val="0"/>
                <w:numId w:val="33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Služba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WebSSO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dostupná </w:t>
            </w:r>
            <w:r w:rsidR="001622EB" w:rsidRPr="001622EB">
              <w:rPr>
                <w:lang w:val="sk-SK"/>
              </w:rPr>
              <w:fldChar w:fldCharType="begin" w:fldLock="1"/>
            </w:r>
            <w:r w:rsidR="006151C3" w:rsidRPr="00EB5DC4">
              <w:rPr>
                <w:rFonts w:ascii="Arial Narrow" w:hAnsi="Arial Narrow"/>
                <w:lang w:val="sk-SK"/>
              </w:rPr>
              <w:instrText>MERGEFIELD ElemConstraint.Notes</w:instrText>
            </w:r>
            <w:r w:rsidR="001622EB"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</w:tr>
      <w:tr w:rsidR="006151C3" w:rsidRPr="00EB5DC4" w14:paraId="00C712EA" w14:textId="77777777" w:rsidTr="3986731E">
        <w:trPr>
          <w:cantSplit/>
          <w:trHeight w:val="461"/>
        </w:trPr>
        <w:tc>
          <w:tcPr>
            <w:tcW w:w="18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38E5DCE" w14:textId="77777777" w:rsidR="006151C3" w:rsidRPr="00EB5DC4" w:rsidRDefault="001622EB" w:rsidP="006169AA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6151C3" w:rsidRPr="00EB5DC4">
              <w:rPr>
                <w:rFonts w:ascii="Arial Narrow" w:hAnsi="Arial Narrow"/>
                <w:lang w:val="sk-SK"/>
              </w:rPr>
              <w:instrText>MERGEFIELD ElemConstraint.Type</w:instrText>
            </w:r>
            <w:r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6151C3" w:rsidRPr="00EB5DC4">
              <w:rPr>
                <w:rFonts w:ascii="Arial Narrow" w:hAnsi="Arial Narrow"/>
                <w:lang w:val="sk-SK"/>
              </w:rPr>
              <w:t>Výstupná podmienka</w: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  <w:tc>
          <w:tcPr>
            <w:tcW w:w="72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B1900F" w14:textId="77777777" w:rsidR="006151C3" w:rsidRPr="00EB5DC4" w:rsidRDefault="00F160CC" w:rsidP="006169AA">
            <w:pPr>
              <w:pStyle w:val="ListParagraph"/>
              <w:numPr>
                <w:ilvl w:val="0"/>
                <w:numId w:val="32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Prijatý</w:t>
            </w:r>
            <w:r w:rsidR="006151C3" w:rsidRPr="00EB5DC4">
              <w:rPr>
                <w:rFonts w:ascii="Arial Narrow" w:hAnsi="Arial Narrow"/>
                <w:lang w:val="sk-SK"/>
              </w:rPr>
              <w:t xml:space="preserve">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WebSSO</w:t>
            </w:r>
            <w:proofErr w:type="spellEnd"/>
            <w:r w:rsidR="006151C3" w:rsidRPr="00EB5DC4">
              <w:rPr>
                <w:rFonts w:ascii="Arial Narrow" w:hAnsi="Arial Narrow"/>
                <w:lang w:val="sk-SK"/>
              </w:rPr>
              <w:t xml:space="preserve"> </w:t>
            </w:r>
            <w:r w:rsidR="00D143EA" w:rsidRPr="00EB5DC4">
              <w:rPr>
                <w:rFonts w:ascii="Arial Narrow" w:hAnsi="Arial Narrow"/>
                <w:lang w:val="sk-SK"/>
              </w:rPr>
              <w:t xml:space="preserve">token </w:t>
            </w:r>
            <w:r w:rsidRPr="00EB5DC4">
              <w:rPr>
                <w:rFonts w:ascii="Arial Narrow" w:hAnsi="Arial Narrow"/>
                <w:lang w:val="sk-SK"/>
              </w:rPr>
              <w:t>prihlásenej</w:t>
            </w:r>
            <w:r w:rsidR="00D143EA" w:rsidRPr="00EB5DC4">
              <w:rPr>
                <w:rFonts w:ascii="Arial Narrow" w:hAnsi="Arial Narrow"/>
                <w:lang w:val="sk-SK"/>
              </w:rPr>
              <w:t xml:space="preserve"> </w:t>
            </w:r>
            <w:r w:rsidRPr="00EB5DC4">
              <w:rPr>
                <w:rFonts w:ascii="Arial Narrow" w:hAnsi="Arial Narrow"/>
                <w:lang w:val="sk-SK"/>
              </w:rPr>
              <w:t>testovacej identity</w:t>
            </w:r>
          </w:p>
          <w:p w14:paraId="21F082B1" w14:textId="77777777" w:rsidR="00D143EA" w:rsidRPr="00EB5DC4" w:rsidRDefault="00F160CC" w:rsidP="006169AA">
            <w:pPr>
              <w:pStyle w:val="ListParagraph"/>
              <w:numPr>
                <w:ilvl w:val="0"/>
                <w:numId w:val="32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Správne</w:t>
            </w:r>
            <w:r w:rsidR="00D143EA" w:rsidRPr="00EB5DC4">
              <w:rPr>
                <w:rFonts w:ascii="Arial Narrow" w:hAnsi="Arial Narrow"/>
                <w:lang w:val="sk-SK"/>
              </w:rPr>
              <w:t xml:space="preserve"> </w:t>
            </w:r>
            <w:r w:rsidRPr="00EB5DC4">
              <w:rPr>
                <w:rFonts w:ascii="Arial Narrow" w:hAnsi="Arial Narrow"/>
                <w:lang w:val="sk-SK"/>
              </w:rPr>
              <w:t>dešifrovaný</w:t>
            </w:r>
            <w:r w:rsidR="00D143EA" w:rsidRPr="00EB5DC4">
              <w:rPr>
                <w:rFonts w:ascii="Arial Narrow" w:hAnsi="Arial Narrow"/>
                <w:lang w:val="sk-SK"/>
              </w:rPr>
              <w:t xml:space="preserve"> SAML </w:t>
            </w:r>
            <w:proofErr w:type="spellStart"/>
            <w:r w:rsidR="00D143EA" w:rsidRPr="00EB5DC4">
              <w:rPr>
                <w:rFonts w:ascii="Arial Narrow" w:hAnsi="Arial Narrow"/>
                <w:lang w:val="sk-SK"/>
              </w:rPr>
              <w:t>assertion</w:t>
            </w:r>
            <w:proofErr w:type="spellEnd"/>
          </w:p>
          <w:p w14:paraId="22D281B7" w14:textId="77777777" w:rsidR="006151C3" w:rsidRPr="00EB5DC4" w:rsidRDefault="00F160CC" w:rsidP="00225367">
            <w:pPr>
              <w:pStyle w:val="ListParagraph"/>
              <w:numPr>
                <w:ilvl w:val="0"/>
                <w:numId w:val="32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Otvorená</w:t>
            </w:r>
            <w:r w:rsidR="00D143EA" w:rsidRPr="00EB5DC4">
              <w:rPr>
                <w:rFonts w:ascii="Arial Narrow" w:hAnsi="Arial Narrow"/>
                <w:lang w:val="sk-SK"/>
              </w:rPr>
              <w:t xml:space="preserve"> SAML </w:t>
            </w:r>
            <w:proofErr w:type="spellStart"/>
            <w:r w:rsidR="00D143EA" w:rsidRPr="00EB5DC4">
              <w:rPr>
                <w:rFonts w:ascii="Arial Narrow" w:hAnsi="Arial Narrow"/>
                <w:lang w:val="sk-SK"/>
              </w:rPr>
              <w:t>session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platná 20 minút</w:t>
            </w:r>
            <w:r w:rsidR="001622EB"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6151C3" w:rsidRPr="00EB5DC4">
              <w:rPr>
                <w:rFonts w:ascii="Arial Narrow" w:hAnsi="Arial Narrow"/>
                <w:lang w:val="sk-SK"/>
              </w:rPr>
              <w:instrText>MERGEFIELD ElemConstraint.Notes</w:instrText>
            </w:r>
            <w:r w:rsidR="001622EB"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</w:tr>
      <w:tr w:rsidR="006151C3" w:rsidRPr="00EB5DC4" w14:paraId="0FF66B57" w14:textId="77777777" w:rsidTr="3986731E">
        <w:trPr>
          <w:cantSplit/>
          <w:trHeight w:val="461"/>
        </w:trPr>
        <w:tc>
          <w:tcPr>
            <w:tcW w:w="18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02D4EC8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</w:t>
            </w:r>
          </w:p>
        </w:tc>
        <w:tc>
          <w:tcPr>
            <w:tcW w:w="72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343C35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IM – IAM</w:t>
            </w:r>
          </w:p>
        </w:tc>
      </w:tr>
      <w:tr w:rsidR="006151C3" w:rsidRPr="00EB5DC4" w14:paraId="6EB9F8BA" w14:textId="77777777" w:rsidTr="3986731E">
        <w:trPr>
          <w:cantSplit/>
          <w:trHeight w:val="461"/>
        </w:trPr>
        <w:tc>
          <w:tcPr>
            <w:tcW w:w="18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B8090EA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Vzorové testovacie dáta</w:t>
            </w:r>
          </w:p>
        </w:tc>
        <w:tc>
          <w:tcPr>
            <w:tcW w:w="72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445693" w14:textId="77777777" w:rsidR="006151C3" w:rsidRPr="00EB5DC4" w:rsidRDefault="004E258F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UAT log</w:t>
            </w:r>
          </w:p>
        </w:tc>
      </w:tr>
      <w:tr w:rsidR="006151C3" w:rsidRPr="00EB5DC4" w14:paraId="71193FA9" w14:textId="77777777" w:rsidTr="3986731E">
        <w:trPr>
          <w:cantSplit/>
          <w:trHeight w:val="461"/>
        </w:trPr>
        <w:tc>
          <w:tcPr>
            <w:tcW w:w="18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F87E1AB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Priorita</w:t>
            </w:r>
          </w:p>
        </w:tc>
        <w:tc>
          <w:tcPr>
            <w:tcW w:w="72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E93EC1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Very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high</w:t>
            </w:r>
            <w:proofErr w:type="spellEnd"/>
          </w:p>
        </w:tc>
      </w:tr>
    </w:tbl>
    <w:p w14:paraId="70AC3685" w14:textId="77777777" w:rsidR="006151C3" w:rsidRPr="00EB5DC4" w:rsidRDefault="006151C3" w:rsidP="006151C3">
      <w:pPr>
        <w:rPr>
          <w:szCs w:val="24"/>
          <w:lang w:val="sk-SK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00"/>
        <w:gridCol w:w="2340"/>
        <w:gridCol w:w="2070"/>
        <w:gridCol w:w="1980"/>
        <w:gridCol w:w="1800"/>
      </w:tblGrid>
      <w:tr w:rsidR="006151C3" w:rsidRPr="00EB5DC4" w14:paraId="3C40B5EE" w14:textId="77777777" w:rsidTr="72598219">
        <w:trPr>
          <w:cantSplit/>
          <w:trHeight w:val="418"/>
        </w:trPr>
        <w:tc>
          <w:tcPr>
            <w:tcW w:w="909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9B47D89" w14:textId="77777777" w:rsidR="006151C3" w:rsidRPr="00EB5DC4" w:rsidRDefault="006151C3" w:rsidP="006169AA">
            <w:pPr>
              <w:rPr>
                <w:szCs w:val="24"/>
                <w:lang w:val="sk-SK"/>
              </w:rPr>
            </w:pPr>
            <w:r w:rsidRPr="00EB5DC4">
              <w:rPr>
                <w:rFonts w:ascii="Arial Narrow" w:hAnsi="Arial Narrow"/>
                <w:b/>
                <w:lang w:val="sk-SK"/>
              </w:rPr>
              <w:t>Popis aktivít testovacieho scenára</w:t>
            </w:r>
          </w:p>
        </w:tc>
      </w:tr>
      <w:tr w:rsidR="006151C3" w:rsidRPr="00EB5DC4" w14:paraId="13726701" w14:textId="77777777" w:rsidTr="72598219">
        <w:trPr>
          <w:trHeight w:val="401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990380A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Krok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CC2A389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Aktivita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20898AF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Vstupné údaje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ED64A36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Očakávaný výsledok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DE9F53F" w14:textId="77777777" w:rsidR="006151C3" w:rsidRPr="00EB5DC4" w:rsidRDefault="006151C3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Skutočný výsledok</w:t>
            </w:r>
          </w:p>
        </w:tc>
      </w:tr>
      <w:tr w:rsidR="006151C3" w:rsidRPr="00EB5DC4" w14:paraId="490D088A" w14:textId="77777777" w:rsidTr="72598219">
        <w:trPr>
          <w:trHeight w:val="400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E6413F" w14:textId="77777777" w:rsidR="006151C3" w:rsidRPr="00EB5DC4" w:rsidRDefault="00F9411B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</w:t>
            </w:r>
            <w:r w:rsidR="001622EB" w:rsidRPr="001622EB">
              <w:rPr>
                <w:lang w:val="sk-SK"/>
              </w:rPr>
              <w:fldChar w:fldCharType="begin" w:fldLock="1"/>
            </w:r>
            <w:r w:rsidR="006151C3" w:rsidRPr="00EB5DC4">
              <w:rPr>
                <w:rFonts w:ascii="Arial Narrow" w:hAnsi="Arial Narrow"/>
                <w:lang w:val="sk-SK"/>
              </w:rPr>
              <w:instrText>MERGEFIELD Scenario_Structured.Step</w:instrText>
            </w:r>
            <w:r w:rsidR="001622EB"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6151C3" w:rsidRPr="00EB5DC4">
              <w:rPr>
                <w:rFonts w:ascii="Arial Narrow" w:hAnsi="Arial Narrow"/>
                <w:lang w:val="sk-SK"/>
              </w:rPr>
              <w:t>1</w:t>
            </w:r>
            <w:r w:rsidR="001622EB" w:rsidRPr="001622EB">
              <w:rPr>
                <w:lang w:val="sk-SK"/>
              </w:rPr>
              <w:fldChar w:fldCharType="end"/>
            </w:r>
            <w:r w:rsidR="00692C89"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61C3FC" w14:textId="77777777" w:rsidR="006151C3" w:rsidRPr="00EB5DC4" w:rsidRDefault="72598219" w:rsidP="0013505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Požiadavka na </w:t>
            </w:r>
            <w:r w:rsidR="00135052" w:rsidRPr="00EB5DC4">
              <w:rPr>
                <w:rFonts w:ascii="Arial Narrow" w:hAnsi="Arial Narrow"/>
                <w:lang w:val="sk-SK"/>
              </w:rPr>
              <w:t>prihlásenie</w:t>
            </w:r>
            <w:r w:rsidRPr="00EB5DC4">
              <w:rPr>
                <w:rFonts w:ascii="Arial Narrow" w:hAnsi="Arial Narrow"/>
                <w:lang w:val="sk-SK"/>
              </w:rPr>
              <w:t xml:space="preserve"> zo strany </w:t>
            </w:r>
            <w:r w:rsidR="00135052" w:rsidRPr="00EB5DC4">
              <w:rPr>
                <w:rFonts w:ascii="Arial Narrow" w:hAnsi="Arial Narrow"/>
                <w:lang w:val="sk-SK"/>
              </w:rPr>
              <w:t xml:space="preserve">SP portálu </w:t>
            </w:r>
            <w:r w:rsidRPr="00EB5DC4">
              <w:rPr>
                <w:rFonts w:ascii="Arial Narrow" w:hAnsi="Arial Narrow"/>
                <w:lang w:val="sk-SK"/>
              </w:rPr>
              <w:t>konzumenta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A879EE" w14:textId="77777777" w:rsidR="006151C3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Zadanie URL používateľom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5A8211" w14:textId="77777777" w:rsidR="006151C3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Presmerovanie na prihlasovaciu stránku ÚPVS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83CA183" w14:textId="77777777" w:rsidR="006151C3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Zobrazenie prihlasovacej stránky ÚPVS</w:t>
            </w:r>
          </w:p>
        </w:tc>
      </w:tr>
      <w:tr w:rsidR="006151C3" w:rsidRPr="00EB5DC4" w14:paraId="2DFE3B35" w14:textId="77777777" w:rsidTr="72598219">
        <w:trPr>
          <w:trHeight w:val="400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0D69FB" w14:textId="77777777" w:rsidR="006151C3" w:rsidRPr="00EB5DC4" w:rsidRDefault="00F9411B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</w:t>
            </w:r>
            <w:r w:rsidR="001622EB" w:rsidRPr="001622EB">
              <w:rPr>
                <w:lang w:val="sk-SK"/>
              </w:rPr>
              <w:fldChar w:fldCharType="begin" w:fldLock="1"/>
            </w:r>
            <w:r w:rsidR="006151C3" w:rsidRPr="00EB5DC4">
              <w:rPr>
                <w:rFonts w:ascii="Arial Narrow" w:hAnsi="Arial Narrow"/>
                <w:lang w:val="sk-SK"/>
              </w:rPr>
              <w:instrText>MERGEFIELD Scenario_Structured.Step</w:instrText>
            </w:r>
            <w:r w:rsidR="001622EB"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6151C3" w:rsidRPr="00EB5DC4">
              <w:rPr>
                <w:rFonts w:ascii="Arial Narrow" w:hAnsi="Arial Narrow"/>
                <w:lang w:val="sk-SK"/>
              </w:rPr>
              <w:t>2</w:t>
            </w:r>
            <w:r w:rsidR="001622EB" w:rsidRPr="001622EB">
              <w:rPr>
                <w:lang w:val="sk-SK"/>
              </w:rPr>
              <w:fldChar w:fldCharType="end"/>
            </w:r>
            <w:r w:rsidR="72598219"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1A77F79" w14:textId="77777777" w:rsidR="006151C3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Zadanie mena / hesla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D2351F" w14:textId="77777777" w:rsidR="000F6E59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Meno / heslo</w:t>
            </w:r>
          </w:p>
          <w:p w14:paraId="284CE33E" w14:textId="77777777" w:rsidR="000F6E59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Stlačenie „Prihlásiť sa“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B69A77" w14:textId="77777777" w:rsidR="006151C3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Overenie autentizačných údajov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0509203" w14:textId="77777777" w:rsidR="006151C3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Overenie používateľa</w:t>
            </w:r>
          </w:p>
        </w:tc>
      </w:tr>
      <w:tr w:rsidR="000F6E59" w:rsidRPr="00EB5DC4" w14:paraId="3697930F" w14:textId="77777777" w:rsidTr="72598219">
        <w:trPr>
          <w:trHeight w:val="400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3229FD" w14:textId="77777777" w:rsidR="000F6E59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03.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8818695" w14:textId="77777777" w:rsidR="000F6E59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Presmerovanie na SP portál konzumenta 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C14DA64" w14:textId="77777777" w:rsidR="000F6E59" w:rsidRPr="00EB5DC4" w:rsidRDefault="00225367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NA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70B2D7B" w14:textId="77777777" w:rsidR="000F6E59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Presmerovanie na portál konzumenta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DCAAF7" w14:textId="77777777" w:rsidR="000F6E59" w:rsidRPr="00EB5DC4" w:rsidRDefault="72598219" w:rsidP="7259821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Presmerovanie na portál konzumenta</w:t>
            </w:r>
          </w:p>
        </w:tc>
      </w:tr>
    </w:tbl>
    <w:p w14:paraId="6FF16B4E" w14:textId="77777777" w:rsidR="255551DB" w:rsidRPr="00EB5DC4" w:rsidRDefault="255551DB">
      <w:pPr>
        <w:rPr>
          <w:lang w:val="sk-SK"/>
        </w:rPr>
      </w:pPr>
    </w:p>
    <w:p w14:paraId="1BAE8CC5" w14:textId="77777777" w:rsidR="006151C3" w:rsidRPr="00EB5DC4" w:rsidRDefault="006151C3" w:rsidP="006151C3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493"/>
      </w:tblGrid>
      <w:tr w:rsidR="006151C3" w:rsidRPr="00EB5DC4" w14:paraId="69FD1592" w14:textId="77777777" w:rsidTr="72598219">
        <w:trPr>
          <w:trHeight w:val="566"/>
        </w:trPr>
        <w:tc>
          <w:tcPr>
            <w:tcW w:w="1705" w:type="dxa"/>
            <w:vAlign w:val="center"/>
          </w:tcPr>
          <w:p w14:paraId="125B17BE" w14:textId="77777777" w:rsidR="006151C3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UAT log</w:t>
            </w:r>
          </w:p>
        </w:tc>
        <w:tc>
          <w:tcPr>
            <w:tcW w:w="7493" w:type="dxa"/>
            <w:vAlign w:val="center"/>
          </w:tcPr>
          <w:p w14:paraId="4BAA9403" w14:textId="77777777" w:rsidR="006151C3" w:rsidRPr="00EB5DC4" w:rsidRDefault="006151C3" w:rsidP="72598219">
            <w:pPr>
              <w:rPr>
                <w:rFonts w:ascii="Arial Narrow" w:hAnsi="Arial Narrow"/>
                <w:iCs/>
                <w:color w:val="A6A6A6" w:themeColor="background1" w:themeShade="A6"/>
                <w:sz w:val="16"/>
                <w:szCs w:val="16"/>
                <w:lang w:val="sk-SK"/>
              </w:rPr>
            </w:pPr>
          </w:p>
        </w:tc>
      </w:tr>
    </w:tbl>
    <w:p w14:paraId="2D31841E" w14:textId="77777777" w:rsidR="00B46E6A" w:rsidRPr="00EB5DC4" w:rsidRDefault="00B46E6A" w:rsidP="00B46E6A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493"/>
      </w:tblGrid>
      <w:tr w:rsidR="00B46E6A" w:rsidRPr="00EB5DC4" w14:paraId="79730BE1" w14:textId="77777777" w:rsidTr="144943EE">
        <w:trPr>
          <w:trHeight w:val="566"/>
        </w:trPr>
        <w:tc>
          <w:tcPr>
            <w:tcW w:w="1705" w:type="dxa"/>
            <w:vAlign w:val="center"/>
          </w:tcPr>
          <w:p w14:paraId="5FA632F6" w14:textId="77777777" w:rsidR="00B46E6A" w:rsidRPr="00EB5DC4" w:rsidRDefault="00B46E6A" w:rsidP="00016560">
            <w:pPr>
              <w:rPr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lastRenderedPageBreak/>
              <w:t>Screenshot</w:t>
            </w:r>
            <w:proofErr w:type="spellEnd"/>
            <w:r w:rsidR="006A5251" w:rsidRPr="00EB5DC4">
              <w:rPr>
                <w:rFonts w:ascii="Arial Narrow" w:hAnsi="Arial Narrow"/>
                <w:lang w:val="sk-SK"/>
              </w:rPr>
              <w:t xml:space="preserve"> krok 01</w:t>
            </w:r>
          </w:p>
        </w:tc>
        <w:tc>
          <w:tcPr>
            <w:tcW w:w="7493" w:type="dxa"/>
            <w:vAlign w:val="center"/>
          </w:tcPr>
          <w:p w14:paraId="05FDECD3" w14:textId="77777777" w:rsidR="00B46E6A" w:rsidRPr="00EB5DC4" w:rsidRDefault="004D41AA" w:rsidP="255551DB">
            <w:pPr>
              <w:rPr>
                <w:rFonts w:ascii="Arial Narrow" w:hAnsi="Arial Narrow"/>
                <w:iCs/>
                <w:color w:val="A6A6A6" w:themeColor="background1" w:themeShade="A6"/>
                <w:sz w:val="16"/>
                <w:szCs w:val="16"/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71062E25" wp14:editId="15253249">
                  <wp:extent cx="4552950" cy="1333500"/>
                  <wp:effectExtent l="0" t="0" r="0" b="0"/>
                  <wp:docPr id="1725655703" name="Picture 1725655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06E346" wp14:editId="5649DC94">
                  <wp:extent cx="4572000" cy="2543175"/>
                  <wp:effectExtent l="0" t="0" r="0" b="0"/>
                  <wp:docPr id="1430086734" name="Picture 1430086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9B9D8A" w14:textId="77777777" w:rsidR="00B46E6A" w:rsidRPr="00EB5DC4" w:rsidRDefault="00B46E6A" w:rsidP="00B46E6A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546"/>
      </w:tblGrid>
      <w:tr w:rsidR="006A5251" w:rsidRPr="00EB5DC4" w14:paraId="37B8E192" w14:textId="77777777" w:rsidTr="18317869">
        <w:trPr>
          <w:trHeight w:val="566"/>
        </w:trPr>
        <w:tc>
          <w:tcPr>
            <w:tcW w:w="1705" w:type="dxa"/>
            <w:vAlign w:val="center"/>
          </w:tcPr>
          <w:p w14:paraId="65F79910" w14:textId="77777777" w:rsidR="006A5251" w:rsidRPr="00EB5DC4" w:rsidRDefault="006A5251" w:rsidP="00016560">
            <w:pPr>
              <w:rPr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Screenshot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krok 02</w:t>
            </w:r>
          </w:p>
        </w:tc>
        <w:tc>
          <w:tcPr>
            <w:tcW w:w="7493" w:type="dxa"/>
            <w:vAlign w:val="center"/>
          </w:tcPr>
          <w:p w14:paraId="66B7E429" w14:textId="77777777" w:rsidR="006A5251" w:rsidRPr="00EB5DC4" w:rsidRDefault="004D41AA" w:rsidP="255551DB">
            <w:pPr>
              <w:rPr>
                <w:rFonts w:ascii="Arial Narrow" w:hAnsi="Arial Narrow"/>
                <w:iCs/>
                <w:color w:val="A6A6A6" w:themeColor="background1" w:themeShade="A6"/>
                <w:sz w:val="16"/>
                <w:szCs w:val="16"/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6AA00609" wp14:editId="1814732B">
                  <wp:extent cx="4572000" cy="2581275"/>
                  <wp:effectExtent l="0" t="0" r="0" b="0"/>
                  <wp:docPr id="1543039905" name="Picture 1543039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6CF" w:rsidRPr="00EB5DC4" w14:paraId="2518DC87" w14:textId="77777777" w:rsidTr="18317869">
        <w:trPr>
          <w:trHeight w:val="566"/>
        </w:trPr>
        <w:tc>
          <w:tcPr>
            <w:tcW w:w="1705" w:type="dxa"/>
            <w:vAlign w:val="center"/>
          </w:tcPr>
          <w:p w14:paraId="4AB26E5D" w14:textId="77777777" w:rsidR="004C16CF" w:rsidRPr="00EB5DC4" w:rsidRDefault="004C16CF" w:rsidP="00016560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Screenshot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krok 03</w:t>
            </w:r>
          </w:p>
        </w:tc>
        <w:tc>
          <w:tcPr>
            <w:tcW w:w="7493" w:type="dxa"/>
            <w:vAlign w:val="center"/>
          </w:tcPr>
          <w:p w14:paraId="3A40B4D6" w14:textId="77777777" w:rsidR="004C16CF" w:rsidRPr="00EB5DC4" w:rsidRDefault="001622EB">
            <w:pPr>
              <w:rPr>
                <w:lang w:val="sk-SK"/>
              </w:rPr>
            </w:pPr>
            <w:r w:rsidRPr="001622EB">
              <w:rPr>
                <w:rFonts w:ascii="Arial Narrow" w:eastAsia="Arial Narrow" w:hAnsi="Arial Narrow" w:cs="Arial Narrow"/>
                <w:sz w:val="22"/>
                <w:szCs w:val="22"/>
                <w:lang w:val="sk-SK"/>
              </w:rPr>
              <w:t xml:space="preserve">Úspešný </w:t>
            </w:r>
            <w:proofErr w:type="spellStart"/>
            <w:r w:rsidRPr="001622EB">
              <w:rPr>
                <w:rFonts w:ascii="Arial Narrow" w:eastAsia="Arial Narrow" w:hAnsi="Arial Narrow" w:cs="Arial Narrow"/>
                <w:sz w:val="22"/>
                <w:szCs w:val="22"/>
                <w:lang w:val="sk-SK"/>
              </w:rPr>
              <w:t>redirect</w:t>
            </w:r>
            <w:proofErr w:type="spellEnd"/>
            <w:r w:rsidRPr="001622EB">
              <w:rPr>
                <w:rFonts w:ascii="Arial Narrow" w:eastAsia="Arial Narrow" w:hAnsi="Arial Narrow" w:cs="Arial Narrow"/>
                <w:sz w:val="22"/>
                <w:szCs w:val="22"/>
                <w:lang w:val="sk-SK"/>
              </w:rPr>
              <w:t xml:space="preserve"> na portál tretej strany.</w:t>
            </w:r>
          </w:p>
          <w:p w14:paraId="5F66416B" w14:textId="77777777" w:rsidR="004C16CF" w:rsidRDefault="004D41AA">
            <w:pPr>
              <w:rPr>
                <w:noProof/>
                <w:lang w:val="sk-SK" w:eastAsia="sk-SK" w:bidi="hi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9301AD" wp14:editId="19B42783">
                  <wp:extent cx="4655127" cy="1600200"/>
                  <wp:effectExtent l="0" t="0" r="0" b="0"/>
                  <wp:docPr id="111326667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372" cy="160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8913E" w14:textId="77777777" w:rsidR="00294569" w:rsidRPr="00EB5DC4" w:rsidRDefault="00294569">
            <w:pPr>
              <w:rPr>
                <w:noProof/>
                <w:lang w:val="sk-SK" w:eastAsia="sk-SK" w:bidi="hi-IN"/>
              </w:rPr>
            </w:pPr>
          </w:p>
        </w:tc>
      </w:tr>
    </w:tbl>
    <w:p w14:paraId="45D0FB30" w14:textId="77777777" w:rsidR="255551DB" w:rsidRPr="00EB5DC4" w:rsidRDefault="255551DB" w:rsidP="003F54B6">
      <w:pPr>
        <w:rPr>
          <w:lang w:val="sk-SK"/>
        </w:rPr>
      </w:pPr>
    </w:p>
    <w:p w14:paraId="7D413999" w14:textId="77777777" w:rsidR="255551DB" w:rsidRPr="00EB5DC4" w:rsidRDefault="255551DB" w:rsidP="255551DB">
      <w:pPr>
        <w:pStyle w:val="Heading2"/>
        <w:rPr>
          <w:color w:val="2F5496" w:themeColor="accent5" w:themeShade="BF"/>
          <w:lang w:val="sk-SK"/>
        </w:rPr>
      </w:pPr>
      <w:r w:rsidRPr="00EB5DC4">
        <w:rPr>
          <w:color w:val="2F5496" w:themeColor="accent5" w:themeShade="BF"/>
          <w:lang w:val="sk-SK"/>
        </w:rPr>
        <w:t>TC_IAM_03 – Jednotné odhlásenie</w:t>
      </w:r>
    </w:p>
    <w:p w14:paraId="4A4BA8A1" w14:textId="77777777" w:rsidR="255551DB" w:rsidRPr="00EB5DC4" w:rsidRDefault="255551DB" w:rsidP="255551DB">
      <w:pPr>
        <w:rPr>
          <w:lang w:val="sk-SK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737"/>
        <w:gridCol w:w="7353"/>
      </w:tblGrid>
      <w:tr w:rsidR="0068200B" w:rsidRPr="00EB5DC4" w14:paraId="548102DB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39100AE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D3E507" w14:textId="77777777" w:rsidR="0068200B" w:rsidRPr="00EB5DC4" w:rsidRDefault="001622EB" w:rsidP="00016560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68200B" w:rsidRPr="00EB5DC4">
              <w:rPr>
                <w:rFonts w:ascii="Arial Narrow" w:hAnsi="Arial Narrow"/>
                <w:lang w:val="sk-SK"/>
              </w:rPr>
              <w:instrText>MERGEFIELD Element.Notes</w:instrTex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  <w:r w:rsidR="0068200B" w:rsidRPr="00EB5DC4">
              <w:rPr>
                <w:rFonts w:ascii="Arial Narrow" w:hAnsi="Arial Narrow"/>
                <w:lang w:val="sk-SK"/>
              </w:rPr>
              <w:t>Cieľom testovacieho prípadu je otestovanie služby:</w:t>
            </w:r>
          </w:p>
          <w:p w14:paraId="68064B3B" w14:textId="77777777" w:rsidR="0068200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Odhlásenie z elektronickej komunikačnej schránky -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WebSLO</w:t>
            </w:r>
            <w:proofErr w:type="spellEnd"/>
          </w:p>
        </w:tc>
      </w:tr>
      <w:tr w:rsidR="0068200B" w:rsidRPr="00EB5DC4" w14:paraId="3C084F54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4575F07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Fáza/Verzia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56E576B8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1.0</w:t>
            </w:r>
          </w:p>
        </w:tc>
      </w:tr>
      <w:tr w:rsidR="0068200B" w:rsidRPr="00EB5DC4" w14:paraId="0B67D598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25D8253B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Typ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7019087F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Netransakčná služba</w:t>
            </w:r>
          </w:p>
        </w:tc>
      </w:tr>
      <w:tr w:rsidR="0068200B" w:rsidRPr="00EB5DC4" w14:paraId="49DDBAB0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2979D999" w14:textId="77777777" w:rsidR="0068200B" w:rsidRPr="00EB5DC4" w:rsidRDefault="001622EB" w:rsidP="00016560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68200B" w:rsidRPr="00EB5DC4">
              <w:rPr>
                <w:rFonts w:ascii="Arial Narrow" w:hAnsi="Arial Narrow"/>
                <w:lang w:val="sk-SK"/>
              </w:rPr>
              <w:instrText>MERGEFIELD ElemConstraint.Type</w:instrText>
            </w:r>
            <w:r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68200B" w:rsidRPr="00EB5DC4">
              <w:rPr>
                <w:rFonts w:ascii="Arial Narrow" w:hAnsi="Arial Narrow"/>
                <w:lang w:val="sk-SK"/>
              </w:rPr>
              <w:t>Vstupná podmienka</w: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9D90F5" w14:textId="77777777" w:rsidR="0068200B" w:rsidRPr="00EB5DC4" w:rsidRDefault="255551DB" w:rsidP="255551DB">
            <w:pPr>
              <w:pStyle w:val="ListParagraph"/>
              <w:numPr>
                <w:ilvl w:val="0"/>
                <w:numId w:val="38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Zaregistrova</w:t>
            </w:r>
            <w:r w:rsidR="00225367" w:rsidRPr="00EB5DC4">
              <w:rPr>
                <w:rFonts w:ascii="Arial Narrow" w:hAnsi="Arial Narrow"/>
                <w:lang w:val="sk-SK"/>
              </w:rPr>
              <w:t>né</w:t>
            </w:r>
            <w:r w:rsidRPr="00EB5DC4">
              <w:rPr>
                <w:rFonts w:ascii="Arial Narrow" w:hAnsi="Arial Narrow"/>
                <w:lang w:val="sk-SK"/>
              </w:rPr>
              <w:t xml:space="preserve">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metadata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SP s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EntityID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so špecifikovanými SLO adresami</w:t>
            </w:r>
          </w:p>
          <w:p w14:paraId="31CEE0B2" w14:textId="77777777" w:rsidR="0068200B" w:rsidRPr="00EB5DC4" w:rsidRDefault="255551DB" w:rsidP="255551DB">
            <w:pPr>
              <w:pStyle w:val="ListParagraph"/>
              <w:numPr>
                <w:ilvl w:val="0"/>
                <w:numId w:val="38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Vytvorená testovacia identita (PO / FO / OVM) prihlasovanej osoby znalosť mena / hesla</w:t>
            </w:r>
          </w:p>
          <w:p w14:paraId="688ED066" w14:textId="77777777" w:rsidR="0068200B" w:rsidRPr="00EB5DC4" w:rsidRDefault="255551DB" w:rsidP="00225367">
            <w:pPr>
              <w:pStyle w:val="ListParagraph"/>
              <w:numPr>
                <w:ilvl w:val="0"/>
                <w:numId w:val="38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Služba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WebSSO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dostupná</w:t>
            </w:r>
            <w:r w:rsidR="001622EB" w:rsidRPr="001622EB">
              <w:rPr>
                <w:lang w:val="sk-SK"/>
              </w:rPr>
              <w:fldChar w:fldCharType="begin" w:fldLock="1"/>
            </w:r>
            <w:r w:rsidR="0068200B" w:rsidRPr="00EB5DC4">
              <w:rPr>
                <w:rFonts w:ascii="Arial Narrow" w:hAnsi="Arial Narrow"/>
                <w:lang w:val="sk-SK"/>
              </w:rPr>
              <w:instrText>MERGEFIELD ElemConstraint.Notes</w:instrText>
            </w:r>
            <w:r w:rsidR="001622EB"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</w:tr>
      <w:tr w:rsidR="0068200B" w:rsidRPr="00EB5DC4" w14:paraId="0104372A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A4FBF69" w14:textId="77777777" w:rsidR="0068200B" w:rsidRPr="00EB5DC4" w:rsidRDefault="001622EB" w:rsidP="00016560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68200B" w:rsidRPr="00EB5DC4">
              <w:rPr>
                <w:rFonts w:ascii="Arial Narrow" w:hAnsi="Arial Narrow"/>
                <w:lang w:val="sk-SK"/>
              </w:rPr>
              <w:instrText>MERGEFIELD ElemConstraint.Type</w:instrText>
            </w:r>
            <w:r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68200B" w:rsidRPr="00EB5DC4">
              <w:rPr>
                <w:rFonts w:ascii="Arial Narrow" w:hAnsi="Arial Narrow"/>
                <w:lang w:val="sk-SK"/>
              </w:rPr>
              <w:t>Výstupná podmienka</w: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6F184E" w14:textId="77777777" w:rsidR="0068200B" w:rsidRPr="00EB5DC4" w:rsidRDefault="00A04385" w:rsidP="00225367">
            <w:pPr>
              <w:pStyle w:val="ListParagraph"/>
              <w:numPr>
                <w:ilvl w:val="0"/>
                <w:numId w:val="32"/>
              </w:num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Odhlásená testovacia identita</w:t>
            </w:r>
            <w:r w:rsidR="001622EB"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68200B" w:rsidRPr="00EB5DC4">
              <w:rPr>
                <w:rFonts w:ascii="Arial Narrow" w:hAnsi="Arial Narrow"/>
                <w:lang w:val="sk-SK"/>
              </w:rPr>
              <w:instrText>MERGEFIELD ElemConstraint.Notes</w:instrText>
            </w:r>
            <w:r w:rsidR="001622EB"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</w:tr>
      <w:tr w:rsidR="0068200B" w:rsidRPr="00EB5DC4" w14:paraId="713AAC2C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9C4FD08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2BED48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IM – IAM</w:t>
            </w:r>
          </w:p>
        </w:tc>
      </w:tr>
      <w:tr w:rsidR="0068200B" w:rsidRPr="00EB5DC4" w14:paraId="05BC3F13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2EC0157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Vzorové testovacie dáta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2FC57AC" w14:textId="77777777" w:rsidR="0068200B" w:rsidRPr="00EB5DC4" w:rsidRDefault="004E258F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UAT log</w:t>
            </w:r>
          </w:p>
        </w:tc>
      </w:tr>
      <w:tr w:rsidR="0068200B" w:rsidRPr="00EB5DC4" w14:paraId="6F83E65B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21CC6A5C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Priorita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191693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Very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high</w:t>
            </w:r>
            <w:proofErr w:type="spellEnd"/>
          </w:p>
        </w:tc>
      </w:tr>
    </w:tbl>
    <w:p w14:paraId="322932E9" w14:textId="77777777" w:rsidR="0068200B" w:rsidRPr="00EB5DC4" w:rsidRDefault="0068200B" w:rsidP="0068200B">
      <w:pPr>
        <w:rPr>
          <w:szCs w:val="24"/>
          <w:lang w:val="sk-SK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00"/>
        <w:gridCol w:w="2340"/>
        <w:gridCol w:w="2070"/>
        <w:gridCol w:w="1980"/>
        <w:gridCol w:w="1735"/>
        <w:gridCol w:w="65"/>
      </w:tblGrid>
      <w:tr w:rsidR="0068200B" w:rsidRPr="00EB5DC4" w14:paraId="2B97AAF2" w14:textId="77777777" w:rsidTr="18317869">
        <w:trPr>
          <w:cantSplit/>
          <w:trHeight w:val="418"/>
        </w:trPr>
        <w:tc>
          <w:tcPr>
            <w:tcW w:w="909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192E63D" w14:textId="77777777" w:rsidR="0068200B" w:rsidRPr="00EB5DC4" w:rsidRDefault="0068200B" w:rsidP="00016560">
            <w:pPr>
              <w:rPr>
                <w:szCs w:val="24"/>
                <w:lang w:val="sk-SK"/>
              </w:rPr>
            </w:pPr>
            <w:r w:rsidRPr="00EB5DC4">
              <w:rPr>
                <w:rFonts w:ascii="Arial Narrow" w:hAnsi="Arial Narrow"/>
                <w:b/>
                <w:lang w:val="sk-SK"/>
              </w:rPr>
              <w:t>Popis aktivít testovacieho scenára</w:t>
            </w:r>
          </w:p>
        </w:tc>
      </w:tr>
      <w:tr w:rsidR="0068200B" w:rsidRPr="00EB5DC4" w14:paraId="62725471" w14:textId="77777777" w:rsidTr="18317869">
        <w:trPr>
          <w:trHeight w:val="401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485D842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Krok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DC64DB8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Aktivita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BA05B7E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Vstupné údaje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1E2CDD5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Očakávaný výsledok</w:t>
            </w:r>
          </w:p>
        </w:tc>
        <w:tc>
          <w:tcPr>
            <w:tcW w:w="18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4FF5525" w14:textId="77777777" w:rsidR="0068200B" w:rsidRPr="00EB5DC4" w:rsidRDefault="0068200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Skutočný výsledok</w:t>
            </w:r>
          </w:p>
        </w:tc>
      </w:tr>
      <w:tr w:rsidR="00135052" w:rsidRPr="00EB5DC4" w14:paraId="63D04278" w14:textId="77777777" w:rsidTr="18317869">
        <w:trPr>
          <w:gridAfter w:val="1"/>
          <w:wAfter w:w="65" w:type="dxa"/>
          <w:trHeight w:val="400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1E5162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</w:t>
            </w:r>
            <w:r w:rsidR="001622EB"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Pr="00EB5DC4">
              <w:rPr>
                <w:rFonts w:ascii="Arial Narrow" w:hAnsi="Arial Narrow"/>
                <w:lang w:val="sk-SK"/>
              </w:rPr>
              <w:instrText>MERGEFIELD Scenario_Structured.Step</w:instrText>
            </w:r>
            <w:r w:rsidR="001622EB" w:rsidRPr="001622EB">
              <w:rPr>
                <w:rFonts w:ascii="Arial Narrow" w:hAnsi="Arial Narrow"/>
                <w:lang w:val="sk-SK"/>
              </w:rPr>
              <w:fldChar w:fldCharType="separate"/>
            </w:r>
            <w:r w:rsidRPr="00EB5DC4">
              <w:rPr>
                <w:rFonts w:ascii="Arial Narrow" w:hAnsi="Arial Narrow"/>
                <w:lang w:val="sk-SK"/>
              </w:rPr>
              <w:t>1</w:t>
            </w:r>
            <w:r w:rsidR="001622EB" w:rsidRPr="001622EB">
              <w:rPr>
                <w:rFonts w:ascii="Arial Narrow" w:hAnsi="Arial Narrow"/>
                <w:lang w:val="sk-SK"/>
              </w:rPr>
              <w:fldChar w:fldCharType="end"/>
            </w:r>
            <w:r w:rsidR="00B94A09"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2510BE" w14:textId="77777777" w:rsidR="00135052" w:rsidRPr="00EB5DC4" w:rsidRDefault="00135052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Požiadavka na prihlásenie zo strany SP portálu konzumenta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001154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Zadanie URL používateľom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A5A839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Presmerovanie na prihlasovaciu stránku ÚPVS</w:t>
            </w:r>
          </w:p>
        </w:tc>
        <w:tc>
          <w:tcPr>
            <w:tcW w:w="1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334AFA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Zobrazenie prihlasovacej stránky ÚPVS</w:t>
            </w:r>
          </w:p>
        </w:tc>
      </w:tr>
      <w:tr w:rsidR="00135052" w:rsidRPr="00EB5DC4" w14:paraId="033B835B" w14:textId="77777777" w:rsidTr="18317869">
        <w:trPr>
          <w:gridAfter w:val="1"/>
          <w:wAfter w:w="65" w:type="dxa"/>
          <w:trHeight w:val="400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792D3EE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</w:t>
            </w:r>
            <w:r w:rsidR="001622EB"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Pr="00EB5DC4">
              <w:rPr>
                <w:rFonts w:ascii="Arial Narrow" w:hAnsi="Arial Narrow"/>
                <w:lang w:val="sk-SK"/>
              </w:rPr>
              <w:instrText>MERGEFIELD Scenario_Structured.Step</w:instrText>
            </w:r>
            <w:r w:rsidR="001622EB" w:rsidRPr="001622EB">
              <w:rPr>
                <w:rFonts w:ascii="Arial Narrow" w:hAnsi="Arial Narrow"/>
                <w:lang w:val="sk-SK"/>
              </w:rPr>
              <w:fldChar w:fldCharType="separate"/>
            </w:r>
            <w:r w:rsidRPr="00EB5DC4">
              <w:rPr>
                <w:rFonts w:ascii="Arial Narrow" w:hAnsi="Arial Narrow"/>
                <w:lang w:val="sk-SK"/>
              </w:rPr>
              <w:t>2</w:t>
            </w:r>
            <w:r w:rsidR="001622EB" w:rsidRPr="001622EB">
              <w:rPr>
                <w:rFonts w:ascii="Arial Narrow" w:hAnsi="Arial Narrow"/>
                <w:lang w:val="sk-SK"/>
              </w:rPr>
              <w:fldChar w:fldCharType="end"/>
            </w:r>
            <w:r w:rsidR="00B94A09"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D91F3C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Zadanie mena / hesla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2902F78" w14:textId="77777777" w:rsidR="00135052" w:rsidRPr="00EB5DC4" w:rsidRDefault="00135052" w:rsidP="00F24EA8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Meno / heslo</w:t>
            </w:r>
          </w:p>
          <w:p w14:paraId="6079CCEF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Stlačenie „Prihlásiť sa“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B7CB76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Overenie autentizačných údajov</w:t>
            </w:r>
          </w:p>
        </w:tc>
        <w:tc>
          <w:tcPr>
            <w:tcW w:w="1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053128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Overenie používateľa</w:t>
            </w:r>
          </w:p>
        </w:tc>
      </w:tr>
      <w:tr w:rsidR="00135052" w:rsidRPr="00EB5DC4" w14:paraId="3F15C6A6" w14:textId="77777777" w:rsidTr="18317869">
        <w:trPr>
          <w:gridAfter w:val="1"/>
          <w:wAfter w:w="65" w:type="dxa"/>
          <w:trHeight w:val="400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D2AF9E6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03.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C1BD1C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Presmerovanie na SP portál konzumenta 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808967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NA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241107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Presmerovanie na portál konzumenta</w:t>
            </w:r>
          </w:p>
        </w:tc>
        <w:tc>
          <w:tcPr>
            <w:tcW w:w="1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AE26DE" w14:textId="77777777" w:rsidR="00135052" w:rsidRPr="00EB5DC4" w:rsidRDefault="00135052" w:rsidP="00F9411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Presmerovanie na portál konzumenta</w:t>
            </w:r>
          </w:p>
        </w:tc>
      </w:tr>
      <w:tr w:rsidR="0068200B" w:rsidRPr="00EB5DC4" w14:paraId="52246231" w14:textId="77777777" w:rsidTr="18317869">
        <w:trPr>
          <w:trHeight w:val="400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72AA64" w14:textId="77777777" w:rsidR="0068200B" w:rsidRPr="00EB5DC4" w:rsidRDefault="00F9411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</w:t>
            </w:r>
            <w:r w:rsidR="00FC6EC7" w:rsidRPr="00EB5DC4">
              <w:rPr>
                <w:rFonts w:ascii="Arial Narrow" w:hAnsi="Arial Narrow"/>
                <w:lang w:val="sk-SK"/>
              </w:rPr>
              <w:t>5.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FFA13B" w14:textId="77777777" w:rsidR="0068200B" w:rsidRPr="00EB5DC4" w:rsidRDefault="00FC6EC7" w:rsidP="00FC6EC7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V druhom okne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browsera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načítanie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www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stránky Portálu </w:t>
            </w:r>
            <w:r w:rsidR="00F74307" w:rsidRPr="00EB5DC4">
              <w:rPr>
                <w:rFonts w:ascii="Arial Narrow" w:hAnsi="Arial Narrow"/>
                <w:lang w:val="sk-SK"/>
              </w:rPr>
              <w:t>ÚPVS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D94BA4" w14:textId="77777777" w:rsidR="0068200B" w:rsidRPr="00EB5DC4" w:rsidRDefault="00FC6EC7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Zadanie URL 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37D267" w14:textId="77777777" w:rsidR="0068200B" w:rsidRPr="00EB5DC4" w:rsidRDefault="00FC6EC7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Prihlásenie používateľa bez vyzvania na autentifikáciu</w:t>
            </w:r>
          </w:p>
        </w:tc>
        <w:tc>
          <w:tcPr>
            <w:tcW w:w="18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8FB521" w14:textId="77777777" w:rsidR="0068200B" w:rsidRPr="00EB5DC4" w:rsidRDefault="00FC6EC7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Prihlásenie používateľa</w:t>
            </w:r>
          </w:p>
        </w:tc>
      </w:tr>
      <w:tr w:rsidR="00FC6EC7" w:rsidRPr="00EB5DC4" w14:paraId="5B1C5AF4" w14:textId="77777777" w:rsidTr="18317869">
        <w:trPr>
          <w:trHeight w:val="670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8D7DC46" w14:textId="77777777" w:rsidR="00FC6EC7" w:rsidRPr="00EB5DC4" w:rsidRDefault="00F9411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</w:t>
            </w:r>
            <w:r w:rsidR="00FC6EC7" w:rsidRPr="00EB5DC4">
              <w:rPr>
                <w:rFonts w:ascii="Arial Narrow" w:hAnsi="Arial Narrow"/>
                <w:lang w:val="sk-SK"/>
              </w:rPr>
              <w:t>6.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2A478A" w14:textId="77777777" w:rsidR="00FC6EC7" w:rsidRPr="00EB5DC4" w:rsidRDefault="00FC6EC7" w:rsidP="00FC6EC7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Vstup do aplikácie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eDesk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na Portáli </w:t>
            </w:r>
            <w:r w:rsidR="00F74307" w:rsidRPr="00EB5DC4">
              <w:rPr>
                <w:rFonts w:ascii="Arial Narrow" w:hAnsi="Arial Narrow"/>
                <w:lang w:val="sk-SK"/>
              </w:rPr>
              <w:t xml:space="preserve">ÚPVS </w:t>
            </w:r>
            <w:r w:rsidRPr="00EB5DC4">
              <w:rPr>
                <w:rFonts w:ascii="Arial Narrow" w:hAnsi="Arial Narrow"/>
                <w:lang w:val="sk-SK"/>
              </w:rPr>
              <w:t>a otvorenie detailu prijatej správy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D07585E" w14:textId="77777777" w:rsidR="00FC6EC7" w:rsidRPr="00EB5DC4" w:rsidRDefault="00FC6EC7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Stlačenie tlačidla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eDesk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a načítanie jednej správy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D5E2E5" w14:textId="77777777" w:rsidR="00FC6EC7" w:rsidRPr="00EB5DC4" w:rsidRDefault="00FC6EC7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Načítanie detailu prijatej správy</w:t>
            </w:r>
          </w:p>
        </w:tc>
        <w:tc>
          <w:tcPr>
            <w:tcW w:w="18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16E2F60" w14:textId="77777777" w:rsidR="00FC6EC7" w:rsidRPr="00EB5DC4" w:rsidRDefault="00FC6EC7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Načítanie detailu prijatej správy</w:t>
            </w:r>
          </w:p>
        </w:tc>
      </w:tr>
      <w:tr w:rsidR="00FC6EC7" w:rsidRPr="00EB5DC4" w14:paraId="4B26CBF0" w14:textId="77777777" w:rsidTr="18317869">
        <w:trPr>
          <w:trHeight w:val="400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DA1DC0" w14:textId="77777777" w:rsidR="00FC6EC7" w:rsidRPr="00EB5DC4" w:rsidRDefault="00F9411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</w:t>
            </w:r>
            <w:r w:rsidR="00FC6EC7" w:rsidRPr="00EB5DC4">
              <w:rPr>
                <w:rFonts w:ascii="Arial Narrow" w:hAnsi="Arial Narrow"/>
                <w:lang w:val="sk-SK"/>
              </w:rPr>
              <w:t>7.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B44A28" w14:textId="77777777" w:rsidR="00FC6EC7" w:rsidRPr="00EB5DC4" w:rsidRDefault="00135052" w:rsidP="0013505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Požiadavka na odhlásenie zo strany SP portálu konzumenta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28DC096" w14:textId="77777777" w:rsidR="00FC6EC7" w:rsidRPr="00EB5DC4" w:rsidRDefault="00FC6EC7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Stlačenie tlačidla „Odhlásiť“ na SP Portáli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223599" w14:textId="77777777" w:rsidR="00FC6EC7" w:rsidRPr="00EB5DC4" w:rsidRDefault="00FC6EC7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Používateľ odhlásený na Portáli SP</w:t>
            </w:r>
          </w:p>
        </w:tc>
        <w:tc>
          <w:tcPr>
            <w:tcW w:w="18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6F1935" w14:textId="77777777" w:rsidR="00FC6EC7" w:rsidRPr="00EB5DC4" w:rsidRDefault="00FC6EC7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Používateľ odhlásený na Portáli SP</w:t>
            </w:r>
          </w:p>
        </w:tc>
      </w:tr>
      <w:tr w:rsidR="00FC6EC7" w:rsidRPr="00EB5DC4" w14:paraId="505C811D" w14:textId="77777777" w:rsidTr="18317869">
        <w:trPr>
          <w:trHeight w:val="400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A6A8D2E" w14:textId="77777777" w:rsidR="00FC6EC7" w:rsidRPr="00EB5DC4" w:rsidRDefault="00F9411B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</w:t>
            </w:r>
            <w:r w:rsidR="00FC6EC7" w:rsidRPr="00EB5DC4">
              <w:rPr>
                <w:rFonts w:ascii="Arial Narrow" w:hAnsi="Arial Narrow"/>
                <w:lang w:val="sk-SK"/>
              </w:rPr>
              <w:t>8</w:t>
            </w:r>
            <w:r w:rsidR="004D6C23"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B6F321" w14:textId="77777777" w:rsidR="00FC6EC7" w:rsidRPr="00EB5DC4" w:rsidRDefault="009B267A" w:rsidP="00FC6EC7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Prepnutie sa do druhého okna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browsera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s </w:t>
            </w:r>
            <w:r w:rsidR="00F74307" w:rsidRPr="00EB5DC4">
              <w:rPr>
                <w:rFonts w:ascii="Arial Narrow" w:hAnsi="Arial Narrow"/>
                <w:lang w:val="sk-SK"/>
              </w:rPr>
              <w:t xml:space="preserve">ÚPVS </w:t>
            </w:r>
            <w:r w:rsidRPr="00EB5DC4">
              <w:rPr>
                <w:rFonts w:ascii="Arial Narrow" w:hAnsi="Arial Narrow"/>
                <w:lang w:val="sk-SK"/>
              </w:rPr>
              <w:t>Portálom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9A1587" w14:textId="77777777" w:rsidR="00FC6EC7" w:rsidRPr="00EB5DC4" w:rsidRDefault="009B267A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NA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389C07" w14:textId="77777777" w:rsidR="00FC6EC7" w:rsidRPr="00EB5DC4" w:rsidRDefault="009B267A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Výzva na prihlásenie používateľa. Nemožnosť otvorenia detailu </w:t>
            </w:r>
            <w:r w:rsidRPr="00EB5DC4">
              <w:rPr>
                <w:rFonts w:ascii="Arial Narrow" w:hAnsi="Arial Narrow"/>
                <w:lang w:val="sk-SK"/>
              </w:rPr>
              <w:lastRenderedPageBreak/>
              <w:t>povodne zobrazenej správy z kroku 6.</w:t>
            </w:r>
          </w:p>
        </w:tc>
        <w:tc>
          <w:tcPr>
            <w:tcW w:w="18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C6BD64" w14:textId="77777777" w:rsidR="00FC6EC7" w:rsidRPr="00EB5DC4" w:rsidRDefault="009B267A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lastRenderedPageBreak/>
              <w:t>Výzva na prihlásenie používateľa.</w:t>
            </w:r>
          </w:p>
        </w:tc>
      </w:tr>
      <w:tr w:rsidR="00DC422A" w:rsidRPr="00EB5DC4" w14:paraId="01A0E777" w14:textId="77777777" w:rsidTr="18317869">
        <w:trPr>
          <w:trHeight w:val="400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D222EF" w14:textId="77777777" w:rsidR="00DC422A" w:rsidRPr="00EB5DC4" w:rsidRDefault="00DC422A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lastRenderedPageBreak/>
              <w:t>09.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92E5CB" w14:textId="77777777" w:rsidR="00DC422A" w:rsidRPr="00EB5DC4" w:rsidRDefault="4459C785" w:rsidP="4459C785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Opačný scenár inicializácia odhlásenia z Portálu ÚPVS</w:t>
            </w:r>
            <w:r w:rsidR="00D91DC9" w:rsidRPr="00EB5DC4">
              <w:rPr>
                <w:rFonts w:ascii="Arial Narrow" w:hAnsi="Arial Narrow"/>
                <w:lang w:val="sk-SK"/>
              </w:rPr>
              <w:t>, postup rovnako po krok 5. vrátane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674B6" w14:textId="77777777" w:rsidR="00DC422A" w:rsidRPr="00EB5DC4" w:rsidRDefault="001555F1" w:rsidP="4459C785">
            <w:pPr>
              <w:spacing w:line="259" w:lineRule="auto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NA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2384D66" w14:textId="77777777" w:rsidR="00DC422A" w:rsidRPr="00EB5DC4" w:rsidRDefault="001555F1" w:rsidP="4459C785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Prihlásenie používateľa</w:t>
            </w:r>
            <w:r w:rsidRPr="00EB5DC4" w:rsidDel="00B94A09">
              <w:rPr>
                <w:rFonts w:ascii="Arial Narrow" w:hAnsi="Arial Narrow"/>
                <w:lang w:val="sk-SK"/>
              </w:rPr>
              <w:t xml:space="preserve"> </w:t>
            </w:r>
          </w:p>
        </w:tc>
        <w:tc>
          <w:tcPr>
            <w:tcW w:w="18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FE0F61" w14:textId="77777777" w:rsidR="00DC422A" w:rsidRPr="00EB5DC4" w:rsidRDefault="001555F1" w:rsidP="4459C785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Prihlásenie používateľa</w:t>
            </w:r>
            <w:r w:rsidRPr="00EB5DC4" w:rsidDel="00B94A09">
              <w:rPr>
                <w:rFonts w:ascii="Arial Narrow" w:hAnsi="Arial Narrow"/>
                <w:lang w:val="sk-SK"/>
              </w:rPr>
              <w:t xml:space="preserve"> </w:t>
            </w:r>
          </w:p>
        </w:tc>
      </w:tr>
      <w:tr w:rsidR="001555F1" w:rsidRPr="00EB5DC4" w14:paraId="38C93636" w14:textId="77777777" w:rsidTr="18317869">
        <w:trPr>
          <w:trHeight w:val="400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DC70F0" w14:textId="77777777" w:rsidR="001555F1" w:rsidRPr="00EB5DC4" w:rsidRDefault="001555F1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10.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E55D36" w14:textId="77777777" w:rsidR="001555F1" w:rsidRPr="00EB5DC4" w:rsidRDefault="001555F1" w:rsidP="001555F1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Požiadavka na odhlásenie zo strany Portálu ÚPVS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535C488" w14:textId="77777777" w:rsidR="001555F1" w:rsidRPr="00EB5DC4" w:rsidRDefault="001555F1" w:rsidP="001555F1">
            <w:pPr>
              <w:spacing w:line="259" w:lineRule="auto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Stlačenie tlačidla „Odhlásiť“ na Portáli ÚPVS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C18ABE" w14:textId="77777777" w:rsidR="001555F1" w:rsidRPr="00EB5DC4" w:rsidRDefault="001555F1" w:rsidP="4459C785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Používateľ odhlásený na Portáli ÚPVS</w:t>
            </w:r>
          </w:p>
        </w:tc>
        <w:tc>
          <w:tcPr>
            <w:tcW w:w="18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F48618" w14:textId="77777777" w:rsidR="001555F1" w:rsidRPr="00EB5DC4" w:rsidRDefault="001555F1" w:rsidP="4459C785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Používateľ odhlásený na Portáli ÚPVS</w:t>
            </w:r>
          </w:p>
        </w:tc>
      </w:tr>
      <w:tr w:rsidR="001555F1" w:rsidRPr="00EB5DC4" w14:paraId="60E9BCBD" w14:textId="77777777" w:rsidTr="18317869">
        <w:trPr>
          <w:trHeight w:val="400"/>
        </w:trPr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A319A40" w14:textId="77777777" w:rsidR="001555F1" w:rsidRPr="00EB5DC4" w:rsidRDefault="001555F1" w:rsidP="0001656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11.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F73A8D" w14:textId="77777777" w:rsidR="001555F1" w:rsidRPr="00EB5DC4" w:rsidRDefault="001555F1" w:rsidP="001555F1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V prvom okne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browsera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obnovenie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www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stránky SP portálu konzumenta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8E20FE" w14:textId="77777777" w:rsidR="001555F1" w:rsidRPr="00EB5DC4" w:rsidRDefault="001555F1" w:rsidP="001555F1">
            <w:pPr>
              <w:spacing w:line="259" w:lineRule="auto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Stlačenie tlačidla „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Refresh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“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browsera</w:t>
            </w:r>
            <w:proofErr w:type="spellEnd"/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5948E29" w14:textId="77777777" w:rsidR="001555F1" w:rsidRPr="00EB5DC4" w:rsidRDefault="001555F1" w:rsidP="001555F1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Používateľ odhlásený na SP portáli konzumenta</w:t>
            </w:r>
            <w:r w:rsidR="735F1556" w:rsidRPr="00EB5DC4">
              <w:rPr>
                <w:rFonts w:ascii="Arial Narrow" w:hAnsi="Arial Narrow"/>
                <w:lang w:val="sk-SK"/>
              </w:rPr>
              <w:t>, presmerovaný na opätovné prihlásenie</w:t>
            </w:r>
          </w:p>
        </w:tc>
        <w:tc>
          <w:tcPr>
            <w:tcW w:w="18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1E8539" w14:textId="77777777" w:rsidR="001555F1" w:rsidRPr="00EB5DC4" w:rsidRDefault="001555F1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Používateľ odhlásený na SP portáli konzumenta</w:t>
            </w:r>
            <w:r w:rsidR="735F1556" w:rsidRPr="00EB5DC4">
              <w:rPr>
                <w:rFonts w:ascii="Arial Narrow" w:hAnsi="Arial Narrow"/>
                <w:lang w:val="sk-SK"/>
              </w:rPr>
              <w:t xml:space="preserve">, </w:t>
            </w:r>
            <w:r w:rsidR="001622EB" w:rsidRPr="001622EB">
              <w:rPr>
                <w:rFonts w:ascii="Arial Narrow" w:hAnsi="Arial Narrow"/>
                <w:lang w:val="sk-SK"/>
              </w:rPr>
              <w:t xml:space="preserve"> presmerovaný na opätovné prihlásenie</w:t>
            </w:r>
          </w:p>
        </w:tc>
      </w:tr>
    </w:tbl>
    <w:p w14:paraId="01FA811F" w14:textId="77777777" w:rsidR="0068200B" w:rsidRPr="00EB5DC4" w:rsidRDefault="0068200B" w:rsidP="0068200B">
      <w:pPr>
        <w:rPr>
          <w:lang w:val="sk-SK"/>
        </w:rPr>
      </w:pPr>
    </w:p>
    <w:tbl>
      <w:tblPr>
        <w:tblStyle w:val="TableGrid"/>
        <w:tblW w:w="9113" w:type="dxa"/>
        <w:tblInd w:w="85" w:type="dxa"/>
        <w:tblLook w:val="04A0" w:firstRow="1" w:lastRow="0" w:firstColumn="1" w:lastColumn="0" w:noHBand="0" w:noVBand="1"/>
      </w:tblPr>
      <w:tblGrid>
        <w:gridCol w:w="1800"/>
        <w:gridCol w:w="7313"/>
      </w:tblGrid>
      <w:tr w:rsidR="00F5395C" w:rsidRPr="00EB5DC4" w14:paraId="5AFDB46A" w14:textId="77777777" w:rsidTr="00F5395C">
        <w:trPr>
          <w:trHeight w:val="566"/>
        </w:trPr>
        <w:tc>
          <w:tcPr>
            <w:tcW w:w="1800" w:type="dxa"/>
            <w:vAlign w:val="center"/>
          </w:tcPr>
          <w:p w14:paraId="0238294E" w14:textId="77777777" w:rsidR="00F5395C" w:rsidRPr="00EB5DC4" w:rsidRDefault="00F5395C" w:rsidP="00016560">
            <w:pPr>
              <w:rPr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UAT log</w:t>
            </w:r>
          </w:p>
        </w:tc>
        <w:tc>
          <w:tcPr>
            <w:tcW w:w="7313" w:type="dxa"/>
            <w:vAlign w:val="center"/>
          </w:tcPr>
          <w:p w14:paraId="3F953ACE" w14:textId="77777777" w:rsidR="00F5395C" w:rsidRPr="00001B8E" w:rsidRDefault="00F5395C" w:rsidP="00016560">
            <w:pPr>
              <w:rPr>
                <w:rFonts w:ascii="Arial Narrow" w:hAnsi="Arial Narrow"/>
                <w:color w:val="A6A6A6" w:themeColor="background1" w:themeShade="A6"/>
                <w:sz w:val="16"/>
                <w:lang w:val="sk-SK"/>
              </w:rPr>
            </w:pPr>
          </w:p>
        </w:tc>
      </w:tr>
    </w:tbl>
    <w:p w14:paraId="51FF38EC" w14:textId="77777777" w:rsidR="0068200B" w:rsidRPr="00EB5DC4" w:rsidRDefault="0068200B" w:rsidP="0068200B">
      <w:pPr>
        <w:rPr>
          <w:lang w:val="sk-SK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800"/>
        <w:gridCol w:w="7386"/>
      </w:tblGrid>
      <w:tr w:rsidR="0068200B" w:rsidRPr="00EB5DC4" w14:paraId="509027D8" w14:textId="77777777" w:rsidTr="144943EE">
        <w:trPr>
          <w:trHeight w:val="566"/>
        </w:trPr>
        <w:tc>
          <w:tcPr>
            <w:tcW w:w="1800" w:type="dxa"/>
            <w:vAlign w:val="center"/>
          </w:tcPr>
          <w:p w14:paraId="47379D96" w14:textId="77777777" w:rsidR="0068200B" w:rsidRPr="00EB5DC4" w:rsidRDefault="0068200B" w:rsidP="00016560">
            <w:pPr>
              <w:rPr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Screenshot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krok 01</w:t>
            </w:r>
          </w:p>
        </w:tc>
        <w:tc>
          <w:tcPr>
            <w:tcW w:w="7313" w:type="dxa"/>
            <w:vAlign w:val="center"/>
          </w:tcPr>
          <w:p w14:paraId="3BA553E4" w14:textId="77777777" w:rsidR="0068200B" w:rsidRPr="00EB5DC4" w:rsidRDefault="004D41AA" w:rsidP="00016560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2F5C8204" wp14:editId="0AF49A7D">
                  <wp:extent cx="4552950" cy="1333500"/>
                  <wp:effectExtent l="0" t="0" r="0" b="0"/>
                  <wp:docPr id="1756329934" name="Picture 1756329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4D76860" wp14:editId="36CC2934">
                  <wp:extent cx="4552950" cy="2533650"/>
                  <wp:effectExtent l="0" t="0" r="0" b="0"/>
                  <wp:docPr id="1207102526" name="Picture 1207102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557763" w14:textId="77777777" w:rsidR="0068200B" w:rsidRPr="00EB5DC4" w:rsidRDefault="0068200B" w:rsidP="0068200B">
      <w:pPr>
        <w:rPr>
          <w:lang w:val="sk-SK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800"/>
        <w:gridCol w:w="7386"/>
      </w:tblGrid>
      <w:tr w:rsidR="0068200B" w:rsidRPr="00EB5DC4" w14:paraId="686EDA8F" w14:textId="77777777" w:rsidTr="18317869">
        <w:trPr>
          <w:trHeight w:val="566"/>
        </w:trPr>
        <w:tc>
          <w:tcPr>
            <w:tcW w:w="1800" w:type="dxa"/>
            <w:vAlign w:val="center"/>
          </w:tcPr>
          <w:p w14:paraId="7AD1FCB5" w14:textId="77777777" w:rsidR="0068200B" w:rsidRPr="00EB5DC4" w:rsidRDefault="0068200B" w:rsidP="00016560">
            <w:pPr>
              <w:rPr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lastRenderedPageBreak/>
              <w:t>Screenshot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krok 0</w:t>
            </w:r>
            <w:r w:rsidR="000A7F2F" w:rsidRPr="00EB5DC4">
              <w:rPr>
                <w:rFonts w:ascii="Arial Narrow" w:hAnsi="Arial Narrow"/>
                <w:lang w:val="sk-SK"/>
              </w:rPr>
              <w:t>2</w:t>
            </w:r>
          </w:p>
        </w:tc>
        <w:tc>
          <w:tcPr>
            <w:tcW w:w="7386" w:type="dxa"/>
            <w:vAlign w:val="center"/>
          </w:tcPr>
          <w:p w14:paraId="64D8B399" w14:textId="77777777" w:rsidR="0068200B" w:rsidRPr="00EB5DC4" w:rsidRDefault="004D41AA" w:rsidP="00016560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5155932B" wp14:editId="5AFBCC4F">
                  <wp:extent cx="4552950" cy="2552700"/>
                  <wp:effectExtent l="0" t="0" r="0" b="0"/>
                  <wp:docPr id="1658003372" name="Picture 1658003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C381F4" w14:textId="77777777" w:rsidR="23ECE24A" w:rsidRPr="00EB5DC4" w:rsidRDefault="23ECE24A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0"/>
        <w:gridCol w:w="7416"/>
      </w:tblGrid>
      <w:tr w:rsidR="0280D620" w:rsidRPr="00EB5DC4" w14:paraId="63ED1FB9" w14:textId="77777777" w:rsidTr="18317869">
        <w:trPr>
          <w:trHeight w:val="566"/>
        </w:trPr>
        <w:tc>
          <w:tcPr>
            <w:tcW w:w="1890" w:type="dxa"/>
            <w:vAlign w:val="center"/>
          </w:tcPr>
          <w:p w14:paraId="0A5D5DF6" w14:textId="77777777" w:rsidR="0280D620" w:rsidRPr="00EB5DC4" w:rsidRDefault="001622EB">
            <w:pPr>
              <w:rPr>
                <w:rFonts w:ascii="Arial Narrow" w:hAnsi="Arial Narrow"/>
                <w:lang w:val="sk-SK"/>
              </w:rPr>
            </w:pPr>
            <w:proofErr w:type="spellStart"/>
            <w:r w:rsidRPr="001622EB">
              <w:rPr>
                <w:rFonts w:ascii="Arial Narrow" w:hAnsi="Arial Narrow"/>
                <w:lang w:val="sk-SK"/>
              </w:rPr>
              <w:t>Screenshot</w:t>
            </w:r>
            <w:proofErr w:type="spellEnd"/>
            <w:r w:rsidRPr="001622EB">
              <w:rPr>
                <w:rFonts w:ascii="Arial Narrow" w:hAnsi="Arial Narrow"/>
                <w:lang w:val="sk-SK"/>
              </w:rPr>
              <w:t xml:space="preserve"> krok 03</w:t>
            </w:r>
          </w:p>
        </w:tc>
        <w:tc>
          <w:tcPr>
            <w:tcW w:w="7308" w:type="dxa"/>
            <w:vAlign w:val="center"/>
          </w:tcPr>
          <w:p w14:paraId="3AEA64A2" w14:textId="77777777" w:rsidR="0280D620" w:rsidRPr="00EB5DC4" w:rsidRDefault="001622EB">
            <w:pPr>
              <w:rPr>
                <w:lang w:val="sk-SK"/>
              </w:rPr>
            </w:pPr>
            <w:r w:rsidRPr="001622EB">
              <w:rPr>
                <w:rFonts w:ascii="Arial Narrow" w:eastAsia="Arial Narrow" w:hAnsi="Arial Narrow" w:cs="Arial Narrow"/>
                <w:sz w:val="22"/>
                <w:szCs w:val="22"/>
                <w:lang w:val="sk-SK"/>
              </w:rPr>
              <w:t xml:space="preserve">Úspešný </w:t>
            </w:r>
            <w:proofErr w:type="spellStart"/>
            <w:r w:rsidRPr="001622EB">
              <w:rPr>
                <w:rFonts w:ascii="Arial Narrow" w:eastAsia="Arial Narrow" w:hAnsi="Arial Narrow" w:cs="Arial Narrow"/>
                <w:sz w:val="22"/>
                <w:szCs w:val="22"/>
                <w:lang w:val="sk-SK"/>
              </w:rPr>
              <w:t>redirect</w:t>
            </w:r>
            <w:proofErr w:type="spellEnd"/>
            <w:r w:rsidRPr="001622EB">
              <w:rPr>
                <w:rFonts w:ascii="Arial Narrow" w:eastAsia="Arial Narrow" w:hAnsi="Arial Narrow" w:cs="Arial Narrow"/>
                <w:sz w:val="22"/>
                <w:szCs w:val="22"/>
                <w:lang w:val="sk-SK"/>
              </w:rPr>
              <w:t xml:space="preserve"> na portál tretej strany.</w:t>
            </w:r>
          </w:p>
          <w:p w14:paraId="4D237284" w14:textId="77777777" w:rsidR="0280D620" w:rsidRPr="00EB5DC4" w:rsidRDefault="004D41AA">
            <w:pPr>
              <w:rPr>
                <w:noProof/>
                <w:lang w:val="sk-SK" w:eastAsia="sk-SK" w:bidi="hi-IN"/>
              </w:rPr>
            </w:pPr>
            <w:r>
              <w:rPr>
                <w:noProof/>
              </w:rPr>
              <w:drawing>
                <wp:inline distT="0" distB="0" distL="0" distR="0" wp14:anchorId="08D9DDED" wp14:editId="29237DCE">
                  <wp:extent cx="4572000" cy="1571625"/>
                  <wp:effectExtent l="0" t="0" r="0" b="0"/>
                  <wp:docPr id="1930669291" name="Picture 1930669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6DA05" w14:textId="77777777" w:rsidR="0280D620" w:rsidRPr="00EB5DC4" w:rsidRDefault="0280D620">
      <w:pPr>
        <w:rPr>
          <w:lang w:val="sk-SK"/>
        </w:rPr>
      </w:pPr>
    </w:p>
    <w:p w14:paraId="2546B52E" w14:textId="77777777" w:rsidR="0280D620" w:rsidRPr="00EB5DC4" w:rsidRDefault="0280D620">
      <w:pPr>
        <w:rPr>
          <w:lang w:val="sk-SK"/>
        </w:rPr>
      </w:pPr>
    </w:p>
    <w:p w14:paraId="24A16481" w14:textId="77777777" w:rsidR="0280D620" w:rsidRPr="00EB5DC4" w:rsidRDefault="0280D620">
      <w:pPr>
        <w:rPr>
          <w:lang w:val="sk-SK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800"/>
        <w:gridCol w:w="7386"/>
        <w:gridCol w:w="73"/>
      </w:tblGrid>
      <w:tr w:rsidR="000A7F2F" w:rsidRPr="00EB5DC4" w14:paraId="4F94C828" w14:textId="77777777" w:rsidTr="144943EE">
        <w:trPr>
          <w:trHeight w:val="566"/>
        </w:trPr>
        <w:tc>
          <w:tcPr>
            <w:tcW w:w="1800" w:type="dxa"/>
            <w:vAlign w:val="center"/>
          </w:tcPr>
          <w:p w14:paraId="5E996494" w14:textId="77777777" w:rsidR="000A7F2F" w:rsidRPr="00EB5DC4" w:rsidRDefault="000A7F2F" w:rsidP="00F24EA8">
            <w:pPr>
              <w:rPr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Screenshot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krok 0</w:t>
            </w:r>
            <w:r w:rsidR="001622EB" w:rsidRPr="001622EB">
              <w:rPr>
                <w:rFonts w:ascii="Arial Narrow" w:hAnsi="Arial Narrow"/>
                <w:lang w:val="sk-SK"/>
              </w:rPr>
              <w:t>5</w:t>
            </w:r>
          </w:p>
        </w:tc>
        <w:tc>
          <w:tcPr>
            <w:tcW w:w="7386" w:type="dxa"/>
            <w:gridSpan w:val="2"/>
            <w:vAlign w:val="center"/>
          </w:tcPr>
          <w:p w14:paraId="3DB4790D" w14:textId="77777777" w:rsidR="000A7F2F" w:rsidRPr="00EB5DC4" w:rsidRDefault="004D41AA" w:rsidP="00F24EA8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519DFDDC" wp14:editId="3520B957">
                  <wp:extent cx="4552950" cy="2600325"/>
                  <wp:effectExtent l="0" t="0" r="0" b="0"/>
                  <wp:docPr id="1887516342" name="Picture 1887516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372FEF8" wp14:editId="2DAC4B0F">
                  <wp:extent cx="4552950" cy="2590800"/>
                  <wp:effectExtent l="0" t="0" r="0" b="0"/>
                  <wp:docPr id="1888210986" name="Picture 1888210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052" w:rsidRPr="00EB5DC4" w14:paraId="07391543" w14:textId="77777777" w:rsidTr="144943EE">
        <w:trPr>
          <w:gridAfter w:val="1"/>
          <w:wAfter w:w="73" w:type="dxa"/>
          <w:trHeight w:val="566"/>
        </w:trPr>
        <w:tc>
          <w:tcPr>
            <w:tcW w:w="1800" w:type="dxa"/>
            <w:vAlign w:val="center"/>
          </w:tcPr>
          <w:p w14:paraId="19CF779B" w14:textId="77777777" w:rsidR="00135052" w:rsidRPr="00EB5DC4" w:rsidRDefault="00135052" w:rsidP="00F24EA8">
            <w:pPr>
              <w:rPr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lastRenderedPageBreak/>
              <w:t>Screenshot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krok 06</w:t>
            </w:r>
          </w:p>
        </w:tc>
        <w:tc>
          <w:tcPr>
            <w:tcW w:w="7313" w:type="dxa"/>
            <w:vAlign w:val="center"/>
          </w:tcPr>
          <w:p w14:paraId="472C3D51" w14:textId="77777777" w:rsidR="00F5395C" w:rsidRPr="00EB5DC4" w:rsidRDefault="004D41AA" w:rsidP="00F24EA8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45C8458E" wp14:editId="2F2140E3">
                  <wp:extent cx="4552950" cy="2371725"/>
                  <wp:effectExtent l="0" t="0" r="0" b="0"/>
                  <wp:docPr id="971957084" name="Picture 971957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14DBC" w14:textId="77777777" w:rsidR="00135052" w:rsidRPr="00EB5DC4" w:rsidRDefault="00135052" w:rsidP="00135052">
      <w:pPr>
        <w:rPr>
          <w:lang w:val="sk-SK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800"/>
        <w:gridCol w:w="7386"/>
      </w:tblGrid>
      <w:tr w:rsidR="00135052" w:rsidRPr="00EB5DC4" w14:paraId="6E42EF73" w14:textId="77777777" w:rsidTr="144943EE">
        <w:trPr>
          <w:trHeight w:val="566"/>
        </w:trPr>
        <w:tc>
          <w:tcPr>
            <w:tcW w:w="1800" w:type="dxa"/>
            <w:vAlign w:val="center"/>
          </w:tcPr>
          <w:p w14:paraId="4B3FE715" w14:textId="77777777" w:rsidR="00135052" w:rsidRPr="00EB5DC4" w:rsidRDefault="00135052" w:rsidP="00F24EA8">
            <w:pPr>
              <w:rPr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Screenshot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krok 07</w:t>
            </w:r>
          </w:p>
        </w:tc>
        <w:tc>
          <w:tcPr>
            <w:tcW w:w="7313" w:type="dxa"/>
            <w:vAlign w:val="center"/>
          </w:tcPr>
          <w:p w14:paraId="6D90FCE6" w14:textId="77777777" w:rsidR="00135052" w:rsidRPr="00EB5DC4" w:rsidRDefault="004D41AA" w:rsidP="00F24EA8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29C31850" wp14:editId="3C88725B">
                  <wp:extent cx="4552950" cy="2590800"/>
                  <wp:effectExtent l="0" t="0" r="0" b="0"/>
                  <wp:docPr id="1714323668" name="Picture 1714323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E8FE33" w14:textId="77777777" w:rsidR="00135052" w:rsidRPr="00EB5DC4" w:rsidRDefault="00135052" w:rsidP="00135052">
      <w:pPr>
        <w:rPr>
          <w:lang w:val="sk-SK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800"/>
        <w:gridCol w:w="7386"/>
      </w:tblGrid>
      <w:tr w:rsidR="00DC422A" w:rsidRPr="00EB5DC4" w14:paraId="0ECFDAFA" w14:textId="77777777" w:rsidTr="144943EE">
        <w:trPr>
          <w:trHeight w:val="566"/>
        </w:trPr>
        <w:tc>
          <w:tcPr>
            <w:tcW w:w="1800" w:type="dxa"/>
            <w:vAlign w:val="center"/>
          </w:tcPr>
          <w:p w14:paraId="3D6CA1E6" w14:textId="77777777" w:rsidR="00DC422A" w:rsidRPr="00EB5DC4" w:rsidRDefault="00DC422A" w:rsidP="00F24EA8">
            <w:pPr>
              <w:rPr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lastRenderedPageBreak/>
              <w:t>Screenshot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krok 0</w:t>
            </w:r>
            <w:r w:rsidR="00EC381C" w:rsidRPr="00EB5DC4">
              <w:rPr>
                <w:rFonts w:ascii="Arial Narrow" w:hAnsi="Arial Narrow"/>
                <w:lang w:val="sk-SK"/>
              </w:rPr>
              <w:t>8</w:t>
            </w:r>
          </w:p>
        </w:tc>
        <w:tc>
          <w:tcPr>
            <w:tcW w:w="7313" w:type="dxa"/>
            <w:vAlign w:val="center"/>
          </w:tcPr>
          <w:p w14:paraId="0B8BD750" w14:textId="77777777" w:rsidR="00DC422A" w:rsidRPr="00EB5DC4" w:rsidRDefault="004D41AA" w:rsidP="00F24EA8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5997D6DD" wp14:editId="311AB2E7">
                  <wp:extent cx="4552950" cy="2514600"/>
                  <wp:effectExtent l="0" t="0" r="0" b="0"/>
                  <wp:docPr id="1434454669" name="Picture 14344546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10642A" w14:textId="77777777" w:rsidR="00105B59" w:rsidRPr="00EB5DC4" w:rsidRDefault="00105B59" w:rsidP="003E7831">
      <w:pPr>
        <w:jc w:val="both"/>
        <w:rPr>
          <w:lang w:val="sk-SK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800"/>
        <w:gridCol w:w="7416"/>
      </w:tblGrid>
      <w:tr w:rsidR="00EC381C" w:rsidRPr="00EB5DC4" w14:paraId="4E8B4E60" w14:textId="77777777" w:rsidTr="144943EE">
        <w:trPr>
          <w:trHeight w:val="566"/>
        </w:trPr>
        <w:tc>
          <w:tcPr>
            <w:tcW w:w="1800" w:type="dxa"/>
            <w:vAlign w:val="center"/>
          </w:tcPr>
          <w:p w14:paraId="2ADF73B4" w14:textId="77777777" w:rsidR="00EC381C" w:rsidRPr="00EB5DC4" w:rsidRDefault="00EC381C" w:rsidP="00F24EA8">
            <w:pPr>
              <w:rPr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Screenshot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krok 09</w:t>
            </w:r>
          </w:p>
        </w:tc>
        <w:tc>
          <w:tcPr>
            <w:tcW w:w="7313" w:type="dxa"/>
            <w:vAlign w:val="center"/>
          </w:tcPr>
          <w:p w14:paraId="59668F10" w14:textId="77777777" w:rsidR="00EC381C" w:rsidRPr="00EB5DC4" w:rsidRDefault="004D41AA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684E20DB" wp14:editId="184F62B4">
                  <wp:extent cx="4552950" cy="2590800"/>
                  <wp:effectExtent l="0" t="0" r="0" b="0"/>
                  <wp:docPr id="1820601152" name="Picture 1820601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5E1DB3C" w:rsidRPr="00EB5DC4" w14:paraId="76689BE2" w14:textId="77777777" w:rsidTr="144943EE">
        <w:trPr>
          <w:trHeight w:val="566"/>
        </w:trPr>
        <w:tc>
          <w:tcPr>
            <w:tcW w:w="1800" w:type="dxa"/>
            <w:vAlign w:val="center"/>
          </w:tcPr>
          <w:p w14:paraId="514A927D" w14:textId="77777777" w:rsidR="75E1DB3C" w:rsidRPr="00EB5DC4" w:rsidRDefault="001622EB">
            <w:pPr>
              <w:rPr>
                <w:lang w:val="sk-SK"/>
              </w:rPr>
            </w:pPr>
            <w:proofErr w:type="spellStart"/>
            <w:r w:rsidRPr="001622EB">
              <w:rPr>
                <w:rFonts w:ascii="Arial Narrow" w:hAnsi="Arial Narrow"/>
                <w:lang w:val="sk-SK"/>
              </w:rPr>
              <w:t>Screenshot</w:t>
            </w:r>
            <w:proofErr w:type="spellEnd"/>
            <w:r w:rsidRPr="001622EB">
              <w:rPr>
                <w:rFonts w:ascii="Arial Narrow" w:hAnsi="Arial Narrow"/>
                <w:lang w:val="sk-SK"/>
              </w:rPr>
              <w:t xml:space="preserve"> krok 10</w:t>
            </w:r>
          </w:p>
        </w:tc>
        <w:tc>
          <w:tcPr>
            <w:tcW w:w="7386" w:type="dxa"/>
            <w:vAlign w:val="center"/>
          </w:tcPr>
          <w:p w14:paraId="34E2A88B" w14:textId="77777777" w:rsidR="75E1DB3C" w:rsidRPr="00EB5DC4" w:rsidRDefault="001622EB">
            <w:pPr>
              <w:rPr>
                <w:lang w:val="sk-SK"/>
              </w:rPr>
            </w:pPr>
            <w:r w:rsidRPr="001622EB">
              <w:rPr>
                <w:rFonts w:ascii="Arial Narrow" w:eastAsia="Arial Narrow" w:hAnsi="Arial Narrow" w:cs="Arial Narrow"/>
                <w:lang w:val="sk-SK"/>
              </w:rPr>
              <w:t xml:space="preserve">Po kliknutí odhlásiť z portálu UPVS sa vykonajú </w:t>
            </w:r>
            <w:proofErr w:type="spellStart"/>
            <w:r w:rsidRPr="001622EB">
              <w:rPr>
                <w:rFonts w:ascii="Arial Narrow" w:eastAsia="Arial Narrow" w:hAnsi="Arial Narrow" w:cs="Arial Narrow"/>
                <w:lang w:val="sk-SK"/>
              </w:rPr>
              <w:t>requesty</w:t>
            </w:r>
            <w:proofErr w:type="spellEnd"/>
            <w:r w:rsidRPr="001622EB">
              <w:rPr>
                <w:rFonts w:ascii="Arial Narrow" w:eastAsia="Arial Narrow" w:hAnsi="Arial Narrow" w:cs="Arial Narrow"/>
                <w:lang w:val="sk-SK"/>
              </w:rPr>
              <w:t xml:space="preserve"> na odhlásenie aj na strane portálu konzumenta (viď </w:t>
            </w:r>
            <w:proofErr w:type="spellStart"/>
            <w:r w:rsidRPr="001622EB">
              <w:rPr>
                <w:rFonts w:ascii="Arial Narrow" w:eastAsia="Arial Narrow" w:hAnsi="Arial Narrow" w:cs="Arial Narrow"/>
                <w:lang w:val="sk-SK"/>
              </w:rPr>
              <w:t>requesty</w:t>
            </w:r>
            <w:proofErr w:type="spellEnd"/>
            <w:r w:rsidRPr="001622EB">
              <w:rPr>
                <w:rFonts w:ascii="Arial Narrow" w:eastAsia="Arial Narrow" w:hAnsi="Arial Narrow" w:cs="Arial Narrow"/>
                <w:lang w:val="sk-SK"/>
              </w:rPr>
              <w:t xml:space="preserve"> v konzole)</w:t>
            </w:r>
            <w:r w:rsidRPr="001622EB">
              <w:rPr>
                <w:lang w:val="sk-SK"/>
              </w:rPr>
              <w:t>.</w:t>
            </w:r>
            <w:r w:rsidR="004D41AA">
              <w:rPr>
                <w:noProof/>
              </w:rPr>
              <w:drawing>
                <wp:inline distT="0" distB="0" distL="0" distR="0" wp14:anchorId="388A5182" wp14:editId="2D65B1F5">
                  <wp:extent cx="4572000" cy="2486025"/>
                  <wp:effectExtent l="0" t="0" r="0" b="0"/>
                  <wp:docPr id="206003714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5E1DB3C" w:rsidRPr="00EB5DC4" w14:paraId="39564393" w14:textId="77777777" w:rsidTr="144943EE">
        <w:trPr>
          <w:trHeight w:val="566"/>
        </w:trPr>
        <w:tc>
          <w:tcPr>
            <w:tcW w:w="1800" w:type="dxa"/>
            <w:vAlign w:val="center"/>
          </w:tcPr>
          <w:p w14:paraId="26312091" w14:textId="77777777" w:rsidR="75E1DB3C" w:rsidRPr="00EB5DC4" w:rsidRDefault="001622EB">
            <w:pPr>
              <w:rPr>
                <w:lang w:val="sk-SK"/>
              </w:rPr>
            </w:pPr>
            <w:proofErr w:type="spellStart"/>
            <w:r w:rsidRPr="001622EB">
              <w:rPr>
                <w:rFonts w:ascii="Arial Narrow" w:hAnsi="Arial Narrow"/>
                <w:lang w:val="sk-SK"/>
              </w:rPr>
              <w:lastRenderedPageBreak/>
              <w:t>Screenshot</w:t>
            </w:r>
            <w:proofErr w:type="spellEnd"/>
            <w:r w:rsidRPr="001622EB">
              <w:rPr>
                <w:rFonts w:ascii="Arial Narrow" w:hAnsi="Arial Narrow"/>
                <w:lang w:val="sk-SK"/>
              </w:rPr>
              <w:t xml:space="preserve"> krok 11</w:t>
            </w:r>
          </w:p>
        </w:tc>
        <w:tc>
          <w:tcPr>
            <w:tcW w:w="7386" w:type="dxa"/>
            <w:vAlign w:val="center"/>
          </w:tcPr>
          <w:p w14:paraId="45BB3111" w14:textId="77777777" w:rsidR="75E1DB3C" w:rsidRPr="00EB5DC4" w:rsidRDefault="001622EB">
            <w:pPr>
              <w:rPr>
                <w:lang w:val="sk-SK"/>
              </w:rPr>
            </w:pPr>
            <w:r w:rsidRPr="001622EB">
              <w:rPr>
                <w:rFonts w:ascii="Arial Narrow" w:eastAsia="Arial Narrow" w:hAnsi="Arial Narrow" w:cs="Arial Narrow"/>
                <w:lang w:val="sk-SK"/>
              </w:rPr>
              <w:t xml:space="preserve">Po kliknutí </w:t>
            </w:r>
            <w:proofErr w:type="spellStart"/>
            <w:r w:rsidRPr="001622EB">
              <w:rPr>
                <w:rFonts w:ascii="Arial Narrow" w:eastAsia="Arial Narrow" w:hAnsi="Arial Narrow" w:cs="Arial Narrow"/>
                <w:lang w:val="sk-SK"/>
              </w:rPr>
              <w:t>refresh</w:t>
            </w:r>
            <w:proofErr w:type="spellEnd"/>
            <w:r w:rsidRPr="001622EB">
              <w:rPr>
                <w:rFonts w:ascii="Arial Narrow" w:eastAsia="Arial Narrow" w:hAnsi="Arial Narrow" w:cs="Arial Narrow"/>
                <w:lang w:val="sk-SK"/>
              </w:rPr>
              <w:t xml:space="preserve"> v portáli tretej strany je používateľ presmerovaný na opätovné prihlásenie.</w:t>
            </w:r>
            <w:r w:rsidR="004D41AA">
              <w:rPr>
                <w:noProof/>
              </w:rPr>
              <w:drawing>
                <wp:inline distT="0" distB="0" distL="0" distR="0" wp14:anchorId="3168D3A7" wp14:editId="1D8C8ABB">
                  <wp:extent cx="4572000" cy="2409825"/>
                  <wp:effectExtent l="0" t="0" r="0" b="0"/>
                  <wp:docPr id="62378785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6B358B" w14:textId="77777777" w:rsidR="00105B59" w:rsidRPr="00EB5DC4" w:rsidRDefault="00105B59" w:rsidP="003E7831">
      <w:pPr>
        <w:jc w:val="both"/>
        <w:rPr>
          <w:lang w:val="sk-SK"/>
        </w:rPr>
      </w:pPr>
    </w:p>
    <w:p w14:paraId="54F1F8DA" w14:textId="77777777" w:rsidR="255551DB" w:rsidRPr="00EB5DC4" w:rsidRDefault="255551DB" w:rsidP="255551DB">
      <w:pPr>
        <w:pStyle w:val="Heading2"/>
        <w:spacing w:line="259" w:lineRule="auto"/>
        <w:rPr>
          <w:color w:val="2F5496" w:themeColor="accent5" w:themeShade="BF"/>
          <w:lang w:val="sk-SK"/>
        </w:rPr>
      </w:pPr>
      <w:r w:rsidRPr="00C63A45">
        <w:rPr>
          <w:color w:val="2F5496" w:themeColor="accent5" w:themeShade="BF"/>
          <w:lang w:val="sk-SK"/>
        </w:rPr>
        <w:t xml:space="preserve">TC_G2G_01 – </w:t>
      </w:r>
      <w:r w:rsidR="001622EB" w:rsidRPr="001622EB">
        <w:rPr>
          <w:color w:val="2F5496" w:themeColor="accent5" w:themeShade="BF"/>
          <w:lang w:val="sk-SK"/>
        </w:rPr>
        <w:t>Odoslanie elektronického podania a vloženie do schránky odoslaných správ</w:t>
      </w:r>
    </w:p>
    <w:p w14:paraId="61E4977D" w14:textId="77777777" w:rsidR="255551DB" w:rsidRPr="00EB5DC4" w:rsidRDefault="255551DB" w:rsidP="255551DB">
      <w:pPr>
        <w:jc w:val="both"/>
        <w:rPr>
          <w:lang w:val="sk-SK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737"/>
        <w:gridCol w:w="7353"/>
      </w:tblGrid>
      <w:tr w:rsidR="00105B59" w:rsidRPr="00EB5DC4" w14:paraId="1A48E0E4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9947D84" w14:textId="77777777" w:rsidR="00105B59" w:rsidRPr="00EB5DC4" w:rsidRDefault="00105B59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9FE207" w14:textId="77777777" w:rsidR="00105B59" w:rsidRPr="00EB5DC4" w:rsidRDefault="001622EB" w:rsidP="002B7982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105B59" w:rsidRPr="00EB5DC4">
              <w:rPr>
                <w:rFonts w:ascii="Arial Narrow" w:hAnsi="Arial Narrow"/>
                <w:lang w:val="sk-SK"/>
              </w:rPr>
              <w:instrText>MERGEFIELD Element.Notes</w:instrTex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  <w:r w:rsidR="00105B59" w:rsidRPr="00EB5DC4">
              <w:rPr>
                <w:rFonts w:ascii="Arial Narrow" w:hAnsi="Arial Narrow"/>
                <w:lang w:val="sk-SK"/>
              </w:rPr>
              <w:t>Cieľom testovacieho prípadu je otestovanie služby:</w:t>
            </w:r>
          </w:p>
          <w:p w14:paraId="40AF25C6" w14:textId="77777777" w:rsidR="00105B59" w:rsidRPr="00EB5DC4" w:rsidRDefault="000E445F" w:rsidP="00F4410C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sluzba_is_164 </w:t>
            </w:r>
            <w:r w:rsidR="00F4410C" w:rsidRPr="00EB5DC4">
              <w:rPr>
                <w:rFonts w:ascii="Arial Narrow" w:hAnsi="Arial Narrow"/>
                <w:lang w:val="sk-SK"/>
              </w:rPr>
              <w:t>-</w:t>
            </w:r>
            <w:r w:rsidRPr="00EB5DC4">
              <w:rPr>
                <w:rFonts w:ascii="Arial Narrow" w:hAnsi="Arial Narrow"/>
                <w:lang w:val="sk-SK"/>
              </w:rPr>
              <w:t xml:space="preserve"> </w:t>
            </w:r>
            <w:r w:rsidR="00F93CF1" w:rsidRPr="00EB5DC4">
              <w:rPr>
                <w:rFonts w:ascii="Arial Narrow" w:hAnsi="Arial Narrow"/>
                <w:lang w:val="sk-SK"/>
              </w:rPr>
              <w:t>Zápis správy určenej na doručenie do modulu elektronického doručovania</w:t>
            </w:r>
          </w:p>
        </w:tc>
      </w:tr>
      <w:tr w:rsidR="00105B59" w:rsidRPr="00EB5DC4" w14:paraId="37B77A51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8E85B00" w14:textId="77777777" w:rsidR="00105B59" w:rsidRPr="00EB5DC4" w:rsidRDefault="00105B59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Fáza/Verzia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04F7F67B" w14:textId="77777777" w:rsidR="00105B59" w:rsidRPr="00EB5DC4" w:rsidRDefault="00105B59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1.0</w:t>
            </w:r>
          </w:p>
        </w:tc>
      </w:tr>
      <w:tr w:rsidR="00105B59" w:rsidRPr="00EB5DC4" w14:paraId="556D5496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4DC40A8" w14:textId="77777777" w:rsidR="00105B59" w:rsidRPr="00EB5DC4" w:rsidRDefault="00105B59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Typ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60A92E98" w14:textId="77777777" w:rsidR="00105B59" w:rsidRPr="00EB5DC4" w:rsidRDefault="000E445F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</w:t>
            </w:r>
            <w:r w:rsidR="00105B59" w:rsidRPr="00EB5DC4">
              <w:rPr>
                <w:rFonts w:ascii="Arial Narrow" w:hAnsi="Arial Narrow"/>
                <w:lang w:val="sk-SK"/>
              </w:rPr>
              <w:t>ransakčná služba</w:t>
            </w:r>
          </w:p>
        </w:tc>
      </w:tr>
      <w:tr w:rsidR="00105B59" w:rsidRPr="00EB5DC4" w14:paraId="2A115443" w14:textId="77777777" w:rsidTr="3986731E">
        <w:trPr>
          <w:gridAfter w:val="1"/>
          <w:wAfter w:w="7353" w:type="dxa"/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E52D063" w14:textId="77777777" w:rsidR="00105B59" w:rsidRPr="00EB5DC4" w:rsidRDefault="001622EB" w:rsidP="002B7982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105B59" w:rsidRPr="00EB5DC4">
              <w:rPr>
                <w:rFonts w:ascii="Arial Narrow" w:hAnsi="Arial Narrow"/>
                <w:lang w:val="sk-SK"/>
              </w:rPr>
              <w:instrText>MERGEFIELD ElemConstraint.Type</w:instrText>
            </w:r>
            <w:r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105B59" w:rsidRPr="00EB5DC4">
              <w:rPr>
                <w:rFonts w:ascii="Arial Narrow" w:hAnsi="Arial Narrow"/>
                <w:lang w:val="sk-SK"/>
              </w:rPr>
              <w:t>Vstupná podmienka</w: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</w:tr>
    </w:tbl>
    <w:p w14:paraId="75DA5033" w14:textId="77777777" w:rsidR="00E361D4" w:rsidRPr="00EB5DC4" w:rsidRDefault="4459C785" w:rsidP="4459C785">
      <w:pPr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 xml:space="preserve">Platný SAML </w:t>
      </w:r>
      <w:proofErr w:type="spellStart"/>
      <w:r w:rsidRPr="00EB5DC4">
        <w:rPr>
          <w:rFonts w:ascii="Arial Narrow" w:hAnsi="Arial Narrow"/>
          <w:lang w:val="sk-SK"/>
        </w:rPr>
        <w:t>assertion</w:t>
      </w:r>
      <w:proofErr w:type="spellEnd"/>
      <w:r w:rsidRPr="00EB5DC4">
        <w:rPr>
          <w:rFonts w:ascii="Arial Narrow" w:hAnsi="Arial Narrow"/>
          <w:lang w:val="sk-SK"/>
        </w:rPr>
        <w:t xml:space="preserve"> a pripravená správa na odoslanie.</w:t>
      </w:r>
    </w:p>
    <w:p w14:paraId="5343A7C4" w14:textId="77777777" w:rsidR="002070CB" w:rsidRPr="00EB5DC4" w:rsidRDefault="002070CB" w:rsidP="4459C785">
      <w:pPr>
        <w:rPr>
          <w:rFonts w:ascii="Arial Narrow" w:hAnsi="Arial Narrow"/>
          <w:lang w:val="sk-SK"/>
        </w:rPr>
      </w:pPr>
    </w:p>
    <w:p w14:paraId="6587F220" w14:textId="77777777" w:rsidR="005332A2" w:rsidRPr="00EB5DC4" w:rsidRDefault="005332A2" w:rsidP="005332A2">
      <w:pPr>
        <w:pStyle w:val="ListParagraph"/>
        <w:numPr>
          <w:ilvl w:val="0"/>
          <w:numId w:val="52"/>
        </w:numPr>
        <w:ind w:left="416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 xml:space="preserve">Vyplnený el. formulár </w:t>
      </w:r>
      <w:proofErr w:type="spellStart"/>
      <w:r w:rsidR="67F371F3" w:rsidRPr="00EB5DC4">
        <w:rPr>
          <w:rFonts w:ascii="Arial Narrow" w:hAnsi="Arial Narrow"/>
          <w:lang w:val="sk-SK"/>
        </w:rPr>
        <w:t>validný</w:t>
      </w:r>
      <w:proofErr w:type="spellEnd"/>
      <w:r w:rsidR="00645020" w:rsidRPr="00EB5DC4">
        <w:rPr>
          <w:rFonts w:ascii="Arial Narrow" w:hAnsi="Arial Narrow"/>
          <w:lang w:val="sk-SK"/>
        </w:rPr>
        <w:t xml:space="preserve"> vo</w:t>
      </w:r>
      <w:r w:rsidR="23BD1D85" w:rsidRPr="00EB5DC4">
        <w:rPr>
          <w:rFonts w:ascii="Arial Narrow" w:hAnsi="Arial Narrow"/>
          <w:lang w:val="sk-SK"/>
        </w:rPr>
        <w:t>č</w:t>
      </w:r>
      <w:r w:rsidR="00645020" w:rsidRPr="00EB5DC4">
        <w:rPr>
          <w:rFonts w:ascii="Arial Narrow" w:hAnsi="Arial Narrow"/>
          <w:lang w:val="sk-SK"/>
        </w:rPr>
        <w:t>i XML sch</w:t>
      </w:r>
      <w:r w:rsidR="64ABB854" w:rsidRPr="00EB5DC4">
        <w:rPr>
          <w:rFonts w:ascii="Arial Narrow" w:hAnsi="Arial Narrow"/>
          <w:lang w:val="sk-SK"/>
        </w:rPr>
        <w:t>é</w:t>
      </w:r>
      <w:r w:rsidR="00645020" w:rsidRPr="00EB5DC4">
        <w:rPr>
          <w:rFonts w:ascii="Arial Narrow" w:hAnsi="Arial Narrow"/>
          <w:lang w:val="sk-SK"/>
        </w:rPr>
        <w:t>me pou</w:t>
      </w:r>
      <w:r w:rsidR="67F371F3" w:rsidRPr="00EB5DC4">
        <w:rPr>
          <w:rFonts w:ascii="Arial Narrow" w:hAnsi="Arial Narrow"/>
          <w:lang w:val="sk-SK"/>
        </w:rPr>
        <w:t>ž</w:t>
      </w:r>
      <w:r w:rsidR="00645020" w:rsidRPr="00EB5DC4">
        <w:rPr>
          <w:rFonts w:ascii="Arial Narrow" w:hAnsi="Arial Narrow"/>
          <w:lang w:val="sk-SK"/>
        </w:rPr>
        <w:t>it</w:t>
      </w:r>
      <w:r w:rsidR="67F371F3" w:rsidRPr="00EB5DC4">
        <w:rPr>
          <w:rFonts w:ascii="Arial Narrow" w:hAnsi="Arial Narrow"/>
          <w:lang w:val="sk-SK"/>
        </w:rPr>
        <w:t>é</w:t>
      </w:r>
      <w:r w:rsidR="00645020" w:rsidRPr="00EB5DC4">
        <w:rPr>
          <w:rFonts w:ascii="Arial Narrow" w:hAnsi="Arial Narrow"/>
          <w:lang w:val="sk-SK"/>
        </w:rPr>
        <w:t>ho formul</w:t>
      </w:r>
      <w:r w:rsidR="64ABB854" w:rsidRPr="00EB5DC4">
        <w:rPr>
          <w:rFonts w:ascii="Arial Narrow" w:hAnsi="Arial Narrow"/>
          <w:lang w:val="sk-SK"/>
        </w:rPr>
        <w:t>á</w:t>
      </w:r>
      <w:r w:rsidR="00645020" w:rsidRPr="00EB5DC4">
        <w:rPr>
          <w:rFonts w:ascii="Arial Narrow" w:hAnsi="Arial Narrow"/>
          <w:lang w:val="sk-SK"/>
        </w:rPr>
        <w:t>ra</w:t>
      </w:r>
    </w:p>
    <w:p w14:paraId="2B60B35B" w14:textId="77777777" w:rsidR="005332A2" w:rsidRPr="00EB5DC4" w:rsidRDefault="005332A2" w:rsidP="005332A2">
      <w:pPr>
        <w:pStyle w:val="ListParagraph"/>
        <w:numPr>
          <w:ilvl w:val="0"/>
          <w:numId w:val="52"/>
        </w:numPr>
        <w:ind w:left="416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Platný SAML token pre rozhranie UIR</w:t>
      </w:r>
    </w:p>
    <w:p w14:paraId="37CD7BF5" w14:textId="77777777" w:rsidR="005332A2" w:rsidRPr="00EB5DC4" w:rsidRDefault="005332A2" w:rsidP="005332A2">
      <w:pPr>
        <w:pStyle w:val="ListParagraph"/>
        <w:numPr>
          <w:ilvl w:val="0"/>
          <w:numId w:val="52"/>
        </w:numPr>
        <w:ind w:left="416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 xml:space="preserve">Súlad </w:t>
      </w:r>
      <w:proofErr w:type="spellStart"/>
      <w:r w:rsidRPr="00EB5DC4">
        <w:rPr>
          <w:rFonts w:ascii="Arial Narrow" w:hAnsi="Arial Narrow"/>
          <w:lang w:val="sk-SK"/>
        </w:rPr>
        <w:t>SenderID</w:t>
      </w:r>
      <w:proofErr w:type="spellEnd"/>
      <w:r w:rsidRPr="00EB5DC4">
        <w:rPr>
          <w:rFonts w:ascii="Arial Narrow" w:hAnsi="Arial Narrow"/>
          <w:lang w:val="sk-SK"/>
        </w:rPr>
        <w:t xml:space="preserve"> a </w:t>
      </w:r>
      <w:proofErr w:type="spellStart"/>
      <w:r w:rsidRPr="00EB5DC4">
        <w:rPr>
          <w:rFonts w:ascii="Arial Narrow" w:hAnsi="Arial Narrow"/>
          <w:lang w:val="sk-SK"/>
        </w:rPr>
        <w:t>SubjectID</w:t>
      </w:r>
      <w:proofErr w:type="spellEnd"/>
      <w:r w:rsidRPr="00EB5DC4">
        <w:rPr>
          <w:rFonts w:ascii="Arial Narrow" w:hAnsi="Arial Narrow"/>
          <w:lang w:val="sk-SK"/>
        </w:rPr>
        <w:t xml:space="preserve"> v </w:t>
      </w:r>
      <w:proofErr w:type="spellStart"/>
      <w:r w:rsidRPr="00EB5DC4">
        <w:rPr>
          <w:rFonts w:ascii="Arial Narrow" w:hAnsi="Arial Narrow"/>
          <w:lang w:val="sk-SK"/>
        </w:rPr>
        <w:t>SKTalk</w:t>
      </w:r>
      <w:proofErr w:type="spellEnd"/>
      <w:r w:rsidRPr="00EB5DC4">
        <w:rPr>
          <w:rFonts w:ascii="Arial Narrow" w:hAnsi="Arial Narrow"/>
          <w:lang w:val="sk-SK"/>
        </w:rPr>
        <w:t xml:space="preserve"> správe</w:t>
      </w:r>
    </w:p>
    <w:p w14:paraId="61192DEF" w14:textId="77777777" w:rsidR="005332A2" w:rsidRPr="00EB5DC4" w:rsidRDefault="005332A2" w:rsidP="005332A2">
      <w:pPr>
        <w:pStyle w:val="ListParagraph"/>
        <w:numPr>
          <w:ilvl w:val="0"/>
          <w:numId w:val="53"/>
        </w:numPr>
        <w:ind w:left="416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Nastavenie zastupovania PO technickým používateľom.</w:t>
      </w:r>
    </w:p>
    <w:p w14:paraId="1E04120D" w14:textId="77777777" w:rsidR="005332A2" w:rsidRPr="00EB5DC4" w:rsidRDefault="005332A2" w:rsidP="005332A2">
      <w:pPr>
        <w:pStyle w:val="ListParagraph"/>
        <w:numPr>
          <w:ilvl w:val="0"/>
          <w:numId w:val="53"/>
        </w:numPr>
        <w:ind w:left="416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 xml:space="preserve">Existujúci adresát (OVM)  – kontrola voči </w:t>
      </w:r>
      <w:proofErr w:type="spellStart"/>
      <w:r w:rsidRPr="00EB5DC4">
        <w:rPr>
          <w:rFonts w:ascii="Arial Narrow" w:hAnsi="Arial Narrow"/>
          <w:lang w:val="sk-SK"/>
        </w:rPr>
        <w:t>datasetu</w:t>
      </w:r>
      <w:proofErr w:type="spellEnd"/>
      <w:r w:rsidRPr="00EB5DC4">
        <w:rPr>
          <w:rFonts w:ascii="Arial Narrow" w:hAnsi="Arial Narrow"/>
          <w:lang w:val="sk-SK"/>
        </w:rPr>
        <w:t>: https://data.gov.sk/dataset/zoznam-ovm-s-aktivovanou-elektronickou-schrankou.</w:t>
      </w:r>
    </w:p>
    <w:p w14:paraId="1D35499A" w14:textId="77777777" w:rsidR="002070CB" w:rsidRPr="00EB5DC4" w:rsidRDefault="005332A2" w:rsidP="00564997">
      <w:pPr>
        <w:pStyle w:val="ListParagraph"/>
        <w:numPr>
          <w:ilvl w:val="0"/>
          <w:numId w:val="53"/>
        </w:numPr>
        <w:ind w:left="416"/>
        <w:rPr>
          <w:rFonts w:ascii="Arial Narrow" w:hAnsi="Arial Narrow"/>
          <w:lang w:val="sk-SK"/>
        </w:rPr>
      </w:pPr>
      <w:r w:rsidRPr="00EB5DC4">
        <w:rPr>
          <w:rFonts w:ascii="Arial Narrow" w:hAnsi="Arial Narrow"/>
          <w:lang w:val="sk-SK"/>
        </w:rPr>
        <w:t>Slu</w:t>
      </w:r>
      <w:r w:rsidR="29F9BE14" w:rsidRPr="00EB5DC4">
        <w:rPr>
          <w:rFonts w:ascii="Arial Narrow" w:hAnsi="Arial Narrow"/>
          <w:lang w:val="sk-SK"/>
        </w:rPr>
        <w:t>ž</w:t>
      </w:r>
      <w:r w:rsidRPr="00EB5DC4">
        <w:rPr>
          <w:rFonts w:ascii="Arial Narrow" w:hAnsi="Arial Narrow"/>
          <w:lang w:val="sk-SK"/>
        </w:rPr>
        <w:t>ba Poskytovateľa (OVM) overen</w:t>
      </w:r>
      <w:r w:rsidR="696FC15F" w:rsidRPr="00EB5DC4">
        <w:rPr>
          <w:rFonts w:ascii="Arial Narrow" w:hAnsi="Arial Narrow"/>
          <w:lang w:val="sk-SK"/>
        </w:rPr>
        <w:t>á</w:t>
      </w:r>
      <w:r w:rsidRPr="00EB5DC4">
        <w:rPr>
          <w:rFonts w:ascii="Arial Narrow" w:hAnsi="Arial Narrow"/>
          <w:lang w:val="sk-SK"/>
        </w:rPr>
        <w:t xml:space="preserve"> voči </w:t>
      </w:r>
      <w:proofErr w:type="spellStart"/>
      <w:r w:rsidRPr="00EB5DC4">
        <w:rPr>
          <w:rFonts w:ascii="Arial Narrow" w:hAnsi="Arial Narrow"/>
          <w:lang w:val="sk-SK"/>
        </w:rPr>
        <w:t>datasetu</w:t>
      </w:r>
      <w:proofErr w:type="spellEnd"/>
      <w:r w:rsidRPr="00EB5DC4">
        <w:rPr>
          <w:rFonts w:ascii="Arial Narrow" w:hAnsi="Arial Narrow"/>
          <w:lang w:val="sk-SK"/>
        </w:rPr>
        <w:t xml:space="preserve">: </w:t>
      </w:r>
      <w:hyperlink r:id="rId31" w:history="1">
        <w:r w:rsidRPr="00EB5DC4">
          <w:rPr>
            <w:rFonts w:ascii="Arial Narrow" w:hAnsi="Arial Narrow"/>
            <w:lang w:val="sk-SK"/>
          </w:rPr>
          <w:t>https://data.gov.sk/dataset/zoznam</w:t>
        </w:r>
      </w:hyperlink>
    </w:p>
    <w:p w14:paraId="20555A5C" w14:textId="77777777" w:rsidR="00B072F9" w:rsidRDefault="00B072F9">
      <w:pPr>
        <w:ind w:left="416"/>
        <w:rPr>
          <w:rFonts w:ascii="Arial Narrow" w:hAnsi="Arial Narrow"/>
          <w:lang w:val="sk-SK"/>
        </w:rPr>
      </w:pPr>
    </w:p>
    <w:p w14:paraId="057844DB" w14:textId="77777777" w:rsidR="00B072F9" w:rsidRDefault="001622EB">
      <w:pPr>
        <w:spacing w:line="259" w:lineRule="auto"/>
        <w:rPr>
          <w:rFonts w:ascii="Arial Narrow" w:hAnsi="Arial Narrow"/>
          <w:lang w:val="sk-SK"/>
        </w:rPr>
      </w:pPr>
      <w:r w:rsidRPr="001622EB">
        <w:rPr>
          <w:rFonts w:ascii="Arial Narrow" w:hAnsi="Arial Narrow"/>
          <w:lang w:val="sk-SK"/>
        </w:rPr>
        <w:t xml:space="preserve">Vstupné podmienky </w:t>
      </w:r>
      <w:proofErr w:type="spellStart"/>
      <w:r w:rsidRPr="001622EB">
        <w:rPr>
          <w:rFonts w:ascii="Arial Narrow" w:hAnsi="Arial Narrow"/>
          <w:lang w:val="sk-SK"/>
        </w:rPr>
        <w:t>validného</w:t>
      </w:r>
      <w:proofErr w:type="spellEnd"/>
      <w:r w:rsidRPr="001622EB">
        <w:rPr>
          <w:rFonts w:ascii="Arial Narrow" w:hAnsi="Arial Narrow"/>
          <w:lang w:val="sk-SK"/>
        </w:rPr>
        <w:t xml:space="preserve"> formulára sú garantované dvomi spôsobmi:</w:t>
      </w:r>
    </w:p>
    <w:p w14:paraId="71F63955" w14:textId="77777777" w:rsidR="00B072F9" w:rsidRDefault="00B072F9">
      <w:pPr>
        <w:spacing w:line="259" w:lineRule="auto"/>
        <w:rPr>
          <w:rFonts w:ascii="Arial Narrow" w:hAnsi="Arial Narrow"/>
          <w:lang w:val="sk-SK"/>
        </w:rPr>
      </w:pPr>
    </w:p>
    <w:p w14:paraId="0E025F6D" w14:textId="77777777" w:rsidR="00B072F9" w:rsidRDefault="001622EB">
      <w:pPr>
        <w:pStyle w:val="ListParagraph"/>
        <w:numPr>
          <w:ilvl w:val="0"/>
          <w:numId w:val="1"/>
        </w:numPr>
        <w:rPr>
          <w:lang w:val="sk-SK"/>
        </w:rPr>
      </w:pPr>
      <w:r w:rsidRPr="001622EB">
        <w:rPr>
          <w:rFonts w:ascii="Arial Narrow" w:hAnsi="Arial Narrow"/>
          <w:lang w:val="sk-SK"/>
        </w:rPr>
        <w:t xml:space="preserve">Tento komponent je určený na interné použitie a validácie a konštrukcia správ sa dejú v nadradenom komponente, ktorý vybrané správy konštruuje a </w:t>
      </w:r>
      <w:proofErr w:type="spellStart"/>
      <w:r w:rsidRPr="001622EB">
        <w:rPr>
          <w:rFonts w:ascii="Arial Narrow" w:hAnsi="Arial Narrow"/>
          <w:lang w:val="sk-SK"/>
        </w:rPr>
        <w:t>neumožnuje</w:t>
      </w:r>
      <w:proofErr w:type="spellEnd"/>
      <w:r w:rsidRPr="001622EB">
        <w:rPr>
          <w:rFonts w:ascii="Arial Narrow" w:hAnsi="Arial Narrow"/>
          <w:lang w:val="sk-SK"/>
        </w:rPr>
        <w:t xml:space="preserve"> zasielať formuláre, ktoré tieto podmienky nespĺňajú.</w:t>
      </w:r>
    </w:p>
    <w:p w14:paraId="0C13A1A8" w14:textId="77777777" w:rsidR="00B072F9" w:rsidRDefault="001622EB">
      <w:pPr>
        <w:pStyle w:val="ListParagraph"/>
        <w:numPr>
          <w:ilvl w:val="0"/>
          <w:numId w:val="1"/>
        </w:numPr>
        <w:rPr>
          <w:lang w:val="sk-SK"/>
        </w:rPr>
      </w:pPr>
      <w:r w:rsidRPr="001622EB">
        <w:rPr>
          <w:rFonts w:ascii="Arial Narrow" w:hAnsi="Arial Narrow"/>
          <w:lang w:val="sk-SK"/>
        </w:rPr>
        <w:t xml:space="preserve">V prípade, že bude vystavené toto rozhranie smerom ku </w:t>
      </w:r>
      <w:proofErr w:type="spellStart"/>
      <w:r w:rsidRPr="001622EB">
        <w:rPr>
          <w:rFonts w:ascii="Arial Narrow" w:hAnsi="Arial Narrow"/>
          <w:lang w:val="sk-SK"/>
        </w:rPr>
        <w:t>ďaľšiemu</w:t>
      </w:r>
      <w:proofErr w:type="spellEnd"/>
      <w:r w:rsidRPr="001622EB">
        <w:rPr>
          <w:rFonts w:ascii="Arial Narrow" w:hAnsi="Arial Narrow"/>
          <w:lang w:val="sk-SK"/>
        </w:rPr>
        <w:t xml:space="preserve"> subjektu, garantuje sa </w:t>
      </w:r>
      <w:proofErr w:type="spellStart"/>
      <w:r w:rsidRPr="001622EB">
        <w:rPr>
          <w:rFonts w:ascii="Arial Narrow" w:hAnsi="Arial Narrow"/>
          <w:lang w:val="sk-SK"/>
        </w:rPr>
        <w:t>validnosť</w:t>
      </w:r>
      <w:proofErr w:type="spellEnd"/>
      <w:r w:rsidRPr="001622EB">
        <w:rPr>
          <w:rFonts w:ascii="Arial Narrow" w:hAnsi="Arial Narrow"/>
          <w:lang w:val="sk-SK"/>
        </w:rPr>
        <w:t xml:space="preserve"> správ formálne upraveným vzťahom s týmto subjektom (budú napr. vykonané naše UAT testy s ním) pričom zodpovednosť za </w:t>
      </w:r>
      <w:proofErr w:type="spellStart"/>
      <w:r w:rsidRPr="001622EB">
        <w:rPr>
          <w:rFonts w:ascii="Arial Narrow" w:hAnsi="Arial Narrow"/>
          <w:lang w:val="sk-SK"/>
        </w:rPr>
        <w:t>validnosť</w:t>
      </w:r>
      <w:proofErr w:type="spellEnd"/>
      <w:r w:rsidRPr="001622EB">
        <w:rPr>
          <w:rFonts w:ascii="Arial Narrow" w:hAnsi="Arial Narrow"/>
          <w:lang w:val="sk-SK"/>
        </w:rPr>
        <w:t xml:space="preserve"> správ sa </w:t>
      </w:r>
      <w:r w:rsidR="00C63A45">
        <w:rPr>
          <w:rFonts w:ascii="Arial Narrow" w:hAnsi="Arial Narrow"/>
          <w:lang w:val="sk-SK"/>
        </w:rPr>
        <w:t>n</w:t>
      </w:r>
      <w:r w:rsidR="00C63A45" w:rsidRPr="00EB5DC4">
        <w:rPr>
          <w:rFonts w:ascii="Arial Narrow" w:hAnsi="Arial Narrow"/>
          <w:lang w:val="sk-SK"/>
        </w:rPr>
        <w:t>eprenáša</w:t>
      </w:r>
      <w:r w:rsidRPr="001622EB">
        <w:rPr>
          <w:rFonts w:ascii="Arial Narrow" w:hAnsi="Arial Narrow"/>
          <w:lang w:val="sk-SK"/>
        </w:rPr>
        <w:t xml:space="preserve"> na tento subjekt, ale ostáva zodpovednosťou konzumenta so všetkými právnymi následkami.</w:t>
      </w: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737"/>
        <w:gridCol w:w="7353"/>
      </w:tblGrid>
      <w:tr w:rsidR="00105B59" w:rsidRPr="00EB5DC4" w14:paraId="65810A5E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82D6154" w14:textId="77777777" w:rsidR="00105B59" w:rsidRPr="00EB5DC4" w:rsidRDefault="001622EB" w:rsidP="002B7982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105B59" w:rsidRPr="00EB5DC4">
              <w:rPr>
                <w:rFonts w:ascii="Arial Narrow" w:hAnsi="Arial Narrow"/>
                <w:lang w:val="sk-SK"/>
              </w:rPr>
              <w:instrText>MERGEFIELD ElemConstraint.Type</w:instrText>
            </w:r>
            <w:r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105B59" w:rsidRPr="00EB5DC4">
              <w:rPr>
                <w:rFonts w:ascii="Arial Narrow" w:hAnsi="Arial Narrow"/>
                <w:lang w:val="sk-SK"/>
              </w:rPr>
              <w:t>Výstupná podmienka</w: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FFBAF4E" w14:textId="77777777" w:rsidR="008E3D95" w:rsidRPr="00EB5DC4" w:rsidRDefault="008E3D95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</w:t>
            </w:r>
            <w:r w:rsidR="00F74307" w:rsidRPr="00EB5DC4">
              <w:rPr>
                <w:rFonts w:ascii="Arial Narrow" w:hAnsi="Arial Narrow"/>
                <w:lang w:val="sk-SK"/>
              </w:rPr>
              <w:t> </w:t>
            </w:r>
            <w:proofErr w:type="spellStart"/>
            <w:r w:rsidR="00F74307" w:rsidRPr="00EB5DC4">
              <w:rPr>
                <w:rFonts w:ascii="Arial Narrow" w:hAnsi="Arial Narrow"/>
                <w:lang w:val="sk-SK"/>
              </w:rPr>
              <w:t>eDesk</w:t>
            </w:r>
            <w:proofErr w:type="spellEnd"/>
            <w:r w:rsidR="00F74307" w:rsidRPr="00EB5DC4">
              <w:rPr>
                <w:rFonts w:ascii="Arial Narrow" w:hAnsi="Arial Narrow"/>
                <w:lang w:val="sk-SK"/>
              </w:rPr>
              <w:t xml:space="preserve"> </w:t>
            </w:r>
            <w:r w:rsidRPr="00EB5DC4">
              <w:rPr>
                <w:rFonts w:ascii="Arial Narrow" w:hAnsi="Arial Narrow"/>
                <w:lang w:val="sk-SK"/>
              </w:rPr>
              <w:t xml:space="preserve">schránke </w:t>
            </w:r>
            <w:r w:rsidR="003D1160" w:rsidRPr="00EB5DC4">
              <w:rPr>
                <w:rFonts w:ascii="Arial Narrow" w:hAnsi="Arial Narrow"/>
                <w:lang w:val="sk-SK"/>
              </w:rPr>
              <w:t>prijímateľa</w:t>
            </w:r>
            <w:r w:rsidR="007477FE" w:rsidRPr="00EB5DC4">
              <w:rPr>
                <w:rFonts w:ascii="Arial Narrow" w:hAnsi="Arial Narrow"/>
                <w:lang w:val="sk-SK"/>
              </w:rPr>
              <w:t xml:space="preserve"> v adresári </w:t>
            </w:r>
            <w:r w:rsidR="00F4410C" w:rsidRPr="00EB5DC4">
              <w:rPr>
                <w:rFonts w:ascii="Arial Narrow" w:hAnsi="Arial Narrow"/>
                <w:lang w:val="sk-SK"/>
              </w:rPr>
              <w:t>„Prijaté</w:t>
            </w:r>
            <w:r w:rsidR="001622EB" w:rsidRPr="001622EB">
              <w:rPr>
                <w:rFonts w:ascii="Arial Narrow" w:hAnsi="Arial Narrow"/>
                <w:lang w:val="sk-SK"/>
              </w:rPr>
              <w:t>”</w:t>
            </w:r>
            <w:r w:rsidRPr="00EB5DC4">
              <w:rPr>
                <w:rFonts w:ascii="Arial Narrow" w:hAnsi="Arial Narrow"/>
                <w:lang w:val="sk-SK"/>
              </w:rPr>
              <w:t xml:space="preserve"> </w:t>
            </w:r>
            <w:r w:rsidR="00F74307" w:rsidRPr="00EB5DC4">
              <w:rPr>
                <w:rFonts w:ascii="Arial Narrow" w:hAnsi="Arial Narrow"/>
                <w:lang w:val="sk-SK"/>
              </w:rPr>
              <w:t xml:space="preserve">sa </w:t>
            </w:r>
            <w:r w:rsidRPr="00EB5DC4">
              <w:rPr>
                <w:rFonts w:ascii="Arial Narrow" w:hAnsi="Arial Narrow"/>
                <w:lang w:val="sk-SK"/>
              </w:rPr>
              <w:t xml:space="preserve">po skončení spracovania </w:t>
            </w:r>
            <w:r w:rsidR="003D1160" w:rsidRPr="00EB5DC4">
              <w:rPr>
                <w:rFonts w:ascii="Arial Narrow" w:hAnsi="Arial Narrow"/>
                <w:lang w:val="sk-SK"/>
              </w:rPr>
              <w:t>nachádza odoslaná správa</w:t>
            </w:r>
            <w:r w:rsidR="64ABB854" w:rsidRPr="00EB5DC4">
              <w:rPr>
                <w:rFonts w:ascii="Arial Narrow" w:hAnsi="Arial Narrow"/>
                <w:lang w:val="sk-SK"/>
              </w:rPr>
              <w:t xml:space="preserve"> a v</w:t>
            </w:r>
            <w:r w:rsidR="001622EB" w:rsidRPr="001622EB">
              <w:rPr>
                <w:rFonts w:ascii="Arial Narrow" w:hAnsi="Arial Narrow"/>
                <w:lang w:val="sk-SK"/>
              </w:rPr>
              <w:t> </w:t>
            </w:r>
            <w:proofErr w:type="spellStart"/>
            <w:r w:rsidR="001622EB" w:rsidRPr="001622EB">
              <w:rPr>
                <w:rFonts w:ascii="Arial Narrow" w:hAnsi="Arial Narrow"/>
                <w:lang w:val="sk-SK"/>
              </w:rPr>
              <w:t>eDesk</w:t>
            </w:r>
            <w:proofErr w:type="spellEnd"/>
            <w:r w:rsidR="001622EB" w:rsidRPr="001622EB">
              <w:rPr>
                <w:rFonts w:ascii="Arial Narrow" w:hAnsi="Arial Narrow"/>
                <w:lang w:val="sk-SK"/>
              </w:rPr>
              <w:t xml:space="preserve"> schránke odosielateľa v adresári „Odoslané“ sa po skončení spracovania nachádza odoslaná správa.</w:t>
            </w:r>
          </w:p>
        </w:tc>
      </w:tr>
      <w:tr w:rsidR="00105B59" w:rsidRPr="00EB5DC4" w14:paraId="1CC25296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2277997B" w14:textId="77777777" w:rsidR="00105B59" w:rsidRPr="00EB5DC4" w:rsidRDefault="00105B59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147DBA6" w14:textId="77777777" w:rsidR="00105B59" w:rsidRPr="00EB5DC4" w:rsidRDefault="00F90F13" w:rsidP="00F4410C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Testovací scenár na otestovanie prípadu, kedy </w:t>
            </w:r>
            <w:r w:rsidR="00DB3308" w:rsidRPr="00EB5DC4">
              <w:rPr>
                <w:rFonts w:ascii="Arial Narrow" w:hAnsi="Arial Narrow"/>
                <w:lang w:val="sk-SK"/>
              </w:rPr>
              <w:t xml:space="preserve">sa </w:t>
            </w:r>
            <w:r w:rsidR="00F4410C" w:rsidRPr="00EB5DC4">
              <w:rPr>
                <w:rFonts w:ascii="Arial Narrow" w:hAnsi="Arial Narrow"/>
                <w:lang w:val="sk-SK"/>
              </w:rPr>
              <w:t>odošle elektronické podanie.</w:t>
            </w:r>
          </w:p>
        </w:tc>
      </w:tr>
      <w:tr w:rsidR="00105B59" w:rsidRPr="00EB5DC4" w14:paraId="542C0ADF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5E711D1" w14:textId="77777777" w:rsidR="00105B59" w:rsidRPr="00EB5DC4" w:rsidRDefault="00105B59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Vzorové testovacie dáta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A36A25" w14:textId="77777777" w:rsidR="00105B59" w:rsidRPr="00EB5DC4" w:rsidRDefault="00914444" w:rsidP="004E258F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Vid. </w:t>
            </w:r>
            <w:r w:rsidR="004E258F" w:rsidRPr="00EB5DC4">
              <w:rPr>
                <w:rFonts w:ascii="Arial Narrow" w:hAnsi="Arial Narrow"/>
                <w:lang w:val="sk-SK"/>
              </w:rPr>
              <w:t>UAT log</w:t>
            </w:r>
          </w:p>
        </w:tc>
      </w:tr>
      <w:tr w:rsidR="00105B59" w:rsidRPr="00EB5DC4" w14:paraId="4336A41A" w14:textId="77777777" w:rsidTr="3986731E">
        <w:trPr>
          <w:cantSplit/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8A9E98D" w14:textId="77777777" w:rsidR="00105B59" w:rsidRPr="00EB5DC4" w:rsidRDefault="00105B59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lastRenderedPageBreak/>
              <w:t>Priorita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718636" w14:textId="77777777" w:rsidR="00105B59" w:rsidRPr="00EB5DC4" w:rsidRDefault="003D1160" w:rsidP="002B7982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H</w:t>
            </w:r>
            <w:r w:rsidR="00105B59" w:rsidRPr="00EB5DC4">
              <w:rPr>
                <w:rFonts w:ascii="Arial Narrow" w:hAnsi="Arial Narrow"/>
                <w:lang w:val="sk-SK"/>
              </w:rPr>
              <w:t>igh</w:t>
            </w:r>
            <w:proofErr w:type="spellEnd"/>
          </w:p>
        </w:tc>
      </w:tr>
    </w:tbl>
    <w:p w14:paraId="22425529" w14:textId="77777777" w:rsidR="00105B59" w:rsidRPr="00EB5DC4" w:rsidRDefault="00105B59" w:rsidP="00105B59">
      <w:pPr>
        <w:rPr>
          <w:rFonts w:ascii="Arial Narrow" w:hAnsi="Arial Narrow"/>
          <w:lang w:val="sk-SK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04"/>
        <w:gridCol w:w="993"/>
        <w:gridCol w:w="1984"/>
        <w:gridCol w:w="2835"/>
        <w:gridCol w:w="2774"/>
      </w:tblGrid>
      <w:tr w:rsidR="00105B59" w:rsidRPr="00EB5DC4" w14:paraId="08BC2D76" w14:textId="77777777" w:rsidTr="18317869">
        <w:trPr>
          <w:cantSplit/>
          <w:trHeight w:val="418"/>
        </w:trPr>
        <w:tc>
          <w:tcPr>
            <w:tcW w:w="909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5C9C5F5" w14:textId="77777777" w:rsidR="00105B59" w:rsidRPr="00EB5DC4" w:rsidRDefault="00105B59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 aktivít testovacieho scenára</w:t>
            </w:r>
          </w:p>
        </w:tc>
      </w:tr>
      <w:tr w:rsidR="00105B59" w:rsidRPr="00EB5DC4" w14:paraId="1C7A39BF" w14:textId="77777777" w:rsidTr="18317869">
        <w:trPr>
          <w:trHeight w:val="401"/>
        </w:trPr>
        <w:tc>
          <w:tcPr>
            <w:tcW w:w="5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628B919" w14:textId="77777777" w:rsidR="00105B59" w:rsidRPr="00EB5DC4" w:rsidRDefault="00105B59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Krok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351B485" w14:textId="77777777" w:rsidR="00105B59" w:rsidRPr="00EB5DC4" w:rsidRDefault="00105B59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Aktivita</w:t>
            </w:r>
          </w:p>
        </w:tc>
        <w:tc>
          <w:tcPr>
            <w:tcW w:w="19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0873440" w14:textId="77777777" w:rsidR="00105B59" w:rsidRPr="00EB5DC4" w:rsidRDefault="00105B59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Vstupné údaje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DEC3E3C" w14:textId="77777777" w:rsidR="00105B59" w:rsidRPr="00EB5DC4" w:rsidRDefault="00105B59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Očakávaný výsledok</w:t>
            </w:r>
          </w:p>
        </w:tc>
        <w:tc>
          <w:tcPr>
            <w:tcW w:w="27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B1C6C79" w14:textId="77777777" w:rsidR="00105B59" w:rsidRPr="00EB5DC4" w:rsidRDefault="00105B59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Skutočný výsledok</w:t>
            </w:r>
          </w:p>
        </w:tc>
      </w:tr>
      <w:tr w:rsidR="00260414" w:rsidRPr="00EB5DC4" w14:paraId="4E2FBF2F" w14:textId="77777777" w:rsidTr="18317869">
        <w:trPr>
          <w:trHeight w:val="400"/>
        </w:trPr>
        <w:tc>
          <w:tcPr>
            <w:tcW w:w="5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061B6C" w14:textId="77777777" w:rsidR="00260414" w:rsidRPr="00EB5DC4" w:rsidRDefault="00260414" w:rsidP="009144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01.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56B934" w14:textId="77777777" w:rsidR="00260414" w:rsidRPr="00EB5DC4" w:rsidRDefault="00260414" w:rsidP="009144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Odoslanie požiadavky na získanie SAML tokenu</w:t>
            </w:r>
          </w:p>
        </w:tc>
        <w:tc>
          <w:tcPr>
            <w:tcW w:w="19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0BD7DB" w14:textId="77777777" w:rsidR="00260414" w:rsidRPr="00EB5DC4" w:rsidRDefault="00260414" w:rsidP="4459C785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Request</w:t>
            </w:r>
            <w:proofErr w:type="spellEnd"/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64CFD7" w14:textId="77777777" w:rsidR="00260414" w:rsidRPr="00EB5DC4" w:rsidRDefault="00260414" w:rsidP="009144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  <w:tc>
          <w:tcPr>
            <w:tcW w:w="27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86386F" w14:textId="77777777" w:rsidR="00260414" w:rsidRPr="00EB5DC4" w:rsidRDefault="00260414" w:rsidP="008B3A7D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</w:tr>
      <w:tr w:rsidR="00692C89" w:rsidRPr="00EB5DC4" w14:paraId="3E03950C" w14:textId="77777777" w:rsidTr="18317869">
        <w:trPr>
          <w:trHeight w:val="400"/>
        </w:trPr>
        <w:tc>
          <w:tcPr>
            <w:tcW w:w="5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C64525" w14:textId="77777777" w:rsidR="00692C89" w:rsidRPr="00EB5DC4" w:rsidRDefault="00117A43" w:rsidP="00117A4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02</w:t>
            </w:r>
            <w:r w:rsidR="00692C89"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575278" w14:textId="77777777" w:rsidR="00692C89" w:rsidRPr="00EB5DC4" w:rsidRDefault="008B3A7D" w:rsidP="009144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Odoslanie správy.</w:t>
            </w:r>
          </w:p>
        </w:tc>
        <w:tc>
          <w:tcPr>
            <w:tcW w:w="19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0377A5" w14:textId="77777777" w:rsidR="00692C89" w:rsidRPr="00EB5DC4" w:rsidRDefault="4459C785" w:rsidP="4459C785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Platný SAML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assertion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a správa na odoslanie.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11DBAA" w14:textId="77777777" w:rsidR="00E361D4" w:rsidRPr="00EB5DC4" w:rsidRDefault="008B3A7D" w:rsidP="00914444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 schránke prijímateľa bude v adresári „Prijaté“ odoslaná správa.</w:t>
            </w:r>
          </w:p>
        </w:tc>
        <w:tc>
          <w:tcPr>
            <w:tcW w:w="27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250A2A" w14:textId="77777777" w:rsidR="00692C89" w:rsidRPr="00EB5DC4" w:rsidRDefault="007659C9" w:rsidP="008B3A7D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V schránke </w:t>
            </w:r>
            <w:r w:rsidR="008B3A7D" w:rsidRPr="00EB5DC4">
              <w:rPr>
                <w:rFonts w:ascii="Arial Narrow" w:hAnsi="Arial Narrow"/>
                <w:lang w:val="sk-SK"/>
              </w:rPr>
              <w:t>prijímateľa bude v adresári „Prijaté“ odoslaná správa.</w:t>
            </w:r>
          </w:p>
        </w:tc>
      </w:tr>
      <w:tr w:rsidR="395A024D" w:rsidRPr="00EB5DC4" w14:paraId="7DCD6282" w14:textId="77777777" w:rsidTr="18317869">
        <w:trPr>
          <w:trHeight w:val="400"/>
        </w:trPr>
        <w:tc>
          <w:tcPr>
            <w:tcW w:w="5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79B225" w14:textId="77777777" w:rsidR="395A024D" w:rsidRPr="00EB5DC4" w:rsidRDefault="001622EB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t>03.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B4058B" w14:textId="77777777" w:rsidR="395A024D" w:rsidRPr="00EB5DC4" w:rsidRDefault="001622EB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t xml:space="preserve">Vloženie správy do </w:t>
            </w:r>
            <w:proofErr w:type="spellStart"/>
            <w:r w:rsidRPr="001622EB">
              <w:rPr>
                <w:rFonts w:ascii="Arial Narrow" w:hAnsi="Arial Narrow"/>
                <w:lang w:val="sk-SK"/>
              </w:rPr>
              <w:t>outboxu</w:t>
            </w:r>
            <w:proofErr w:type="spellEnd"/>
            <w:r w:rsidRPr="001622EB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19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455FA4" w14:textId="77777777" w:rsidR="395A024D" w:rsidRPr="00EB5DC4" w:rsidRDefault="001622EB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t xml:space="preserve">Platný SAML </w:t>
            </w:r>
            <w:proofErr w:type="spellStart"/>
            <w:r w:rsidRPr="001622EB">
              <w:rPr>
                <w:rFonts w:ascii="Arial Narrow" w:hAnsi="Arial Narrow"/>
                <w:lang w:val="sk-SK"/>
              </w:rPr>
              <w:t>assertion</w:t>
            </w:r>
            <w:proofErr w:type="spellEnd"/>
            <w:r w:rsidRPr="001622EB">
              <w:rPr>
                <w:rFonts w:ascii="Arial Narrow" w:hAnsi="Arial Narrow"/>
                <w:lang w:val="sk-SK"/>
              </w:rPr>
              <w:t xml:space="preserve"> a správa na vloženie do </w:t>
            </w:r>
            <w:proofErr w:type="spellStart"/>
            <w:r w:rsidRPr="001622EB">
              <w:rPr>
                <w:rFonts w:ascii="Arial Narrow" w:hAnsi="Arial Narrow"/>
                <w:lang w:val="sk-SK"/>
              </w:rPr>
              <w:t>outboxu</w:t>
            </w:r>
            <w:proofErr w:type="spellEnd"/>
            <w:r w:rsidRPr="001622EB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72EE9E" w14:textId="77777777" w:rsidR="395A024D" w:rsidRPr="00EB5DC4" w:rsidRDefault="001622EB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t>V schránke odosielateľa bude v adresári “Odoslané” uložená správa.</w:t>
            </w:r>
          </w:p>
        </w:tc>
        <w:tc>
          <w:tcPr>
            <w:tcW w:w="27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390DA5" w14:textId="77777777" w:rsidR="395A024D" w:rsidRPr="00EB5DC4" w:rsidRDefault="001622EB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t>V schránke odosielateľa bude v adresári “Odoslané” uložená správa.</w:t>
            </w:r>
          </w:p>
        </w:tc>
      </w:tr>
    </w:tbl>
    <w:p w14:paraId="4B4900D3" w14:textId="77777777" w:rsidR="003D1160" w:rsidRPr="00EB5DC4" w:rsidRDefault="003D1160" w:rsidP="003D1160">
      <w:pPr>
        <w:rPr>
          <w:lang w:val="sk-SK"/>
        </w:rPr>
      </w:pPr>
    </w:p>
    <w:tbl>
      <w:tblPr>
        <w:tblStyle w:val="TableGrid"/>
        <w:tblW w:w="9113" w:type="dxa"/>
        <w:tblInd w:w="85" w:type="dxa"/>
        <w:tblLook w:val="04A0" w:firstRow="1" w:lastRow="0" w:firstColumn="1" w:lastColumn="0" w:noHBand="0" w:noVBand="1"/>
      </w:tblPr>
      <w:tblGrid>
        <w:gridCol w:w="1800"/>
        <w:gridCol w:w="7313"/>
      </w:tblGrid>
      <w:tr w:rsidR="003D1160" w:rsidRPr="00EB5DC4" w14:paraId="2E086EFD" w14:textId="77777777" w:rsidTr="3986731E">
        <w:trPr>
          <w:trHeight w:val="566"/>
        </w:trPr>
        <w:tc>
          <w:tcPr>
            <w:tcW w:w="1800" w:type="dxa"/>
            <w:vAlign w:val="center"/>
          </w:tcPr>
          <w:p w14:paraId="4AB17232" w14:textId="77777777" w:rsidR="003D1160" w:rsidRPr="00EB5DC4" w:rsidRDefault="003D1160" w:rsidP="00F24EA8">
            <w:pPr>
              <w:rPr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UAT log</w:t>
            </w:r>
          </w:p>
        </w:tc>
        <w:tc>
          <w:tcPr>
            <w:tcW w:w="7313" w:type="dxa"/>
            <w:vAlign w:val="center"/>
          </w:tcPr>
          <w:p w14:paraId="1476D650" w14:textId="77777777" w:rsidR="003D1160" w:rsidRPr="00EB5DC4" w:rsidRDefault="003D1160">
            <w:pPr>
              <w:rPr>
                <w:rFonts w:ascii="Arial Narrow" w:hAnsi="Arial Narrow"/>
                <w:i/>
                <w:iCs/>
                <w:color w:val="A6A6A6" w:themeColor="background1" w:themeShade="A6"/>
                <w:sz w:val="16"/>
                <w:szCs w:val="16"/>
                <w:lang w:val="sk-SK"/>
              </w:rPr>
            </w:pPr>
          </w:p>
        </w:tc>
      </w:tr>
      <w:tr w:rsidR="00AB14FF" w:rsidRPr="00EB5DC4" w14:paraId="7A3B1582" w14:textId="77777777" w:rsidTr="3986731E">
        <w:trPr>
          <w:trHeight w:val="566"/>
        </w:trPr>
        <w:tc>
          <w:tcPr>
            <w:tcW w:w="1800" w:type="dxa"/>
            <w:vAlign w:val="center"/>
          </w:tcPr>
          <w:p w14:paraId="1496B508" w14:textId="77777777" w:rsidR="00AB14FF" w:rsidRPr="00EB5DC4" w:rsidRDefault="007513B8" w:rsidP="00F24EA8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Získanie </w:t>
            </w:r>
            <w:r w:rsidR="00EB34CB" w:rsidRPr="00EB5DC4">
              <w:rPr>
                <w:rFonts w:ascii="Arial Narrow" w:hAnsi="Arial Narrow"/>
                <w:lang w:val="sk-SK"/>
              </w:rPr>
              <w:t>OBO</w:t>
            </w:r>
          </w:p>
        </w:tc>
        <w:tc>
          <w:tcPr>
            <w:tcW w:w="7313" w:type="dxa"/>
            <w:vAlign w:val="center"/>
          </w:tcPr>
          <w:p w14:paraId="74ABB491" w14:textId="77777777" w:rsidR="00AB14FF" w:rsidRPr="00EB5DC4" w:rsidRDefault="00AB14FF">
            <w:pPr>
              <w:rPr>
                <w:rFonts w:ascii="Arial Narrow" w:hAnsi="Arial Narrow"/>
                <w:i/>
                <w:iCs/>
                <w:color w:val="A6A6A6" w:themeColor="background1" w:themeShade="A6"/>
                <w:sz w:val="16"/>
                <w:szCs w:val="16"/>
                <w:lang w:val="sk-SK"/>
              </w:rPr>
            </w:pPr>
          </w:p>
        </w:tc>
      </w:tr>
      <w:tr w:rsidR="00EB34CB" w:rsidRPr="00EB5DC4" w14:paraId="2934284D" w14:textId="77777777" w:rsidTr="3986731E">
        <w:trPr>
          <w:trHeight w:val="566"/>
        </w:trPr>
        <w:tc>
          <w:tcPr>
            <w:tcW w:w="1800" w:type="dxa"/>
            <w:vAlign w:val="center"/>
          </w:tcPr>
          <w:p w14:paraId="47B51FBA" w14:textId="77777777" w:rsidR="00EB34CB" w:rsidRPr="00EB5DC4" w:rsidRDefault="007513B8" w:rsidP="00F24EA8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Odoslanie podania</w:t>
            </w:r>
          </w:p>
        </w:tc>
        <w:tc>
          <w:tcPr>
            <w:tcW w:w="7313" w:type="dxa"/>
            <w:vAlign w:val="center"/>
          </w:tcPr>
          <w:p w14:paraId="0A8EF405" w14:textId="77777777" w:rsidR="00EB34CB" w:rsidRPr="00EB5DC4" w:rsidRDefault="00EB34CB">
            <w:pPr>
              <w:rPr>
                <w:rFonts w:ascii="Arial Narrow" w:hAnsi="Arial Narrow"/>
                <w:i/>
                <w:iCs/>
                <w:color w:val="A6A6A6" w:themeColor="background1" w:themeShade="A6"/>
                <w:sz w:val="16"/>
                <w:szCs w:val="16"/>
                <w:lang w:val="sk-SK"/>
              </w:rPr>
            </w:pPr>
          </w:p>
        </w:tc>
      </w:tr>
      <w:tr w:rsidR="633E3945" w:rsidRPr="00EB5DC4" w14:paraId="79E06617" w14:textId="77777777" w:rsidTr="3986731E">
        <w:trPr>
          <w:trHeight w:val="566"/>
        </w:trPr>
        <w:tc>
          <w:tcPr>
            <w:tcW w:w="1800" w:type="dxa"/>
            <w:vAlign w:val="center"/>
          </w:tcPr>
          <w:p w14:paraId="50FAEC8F" w14:textId="77777777" w:rsidR="633E3945" w:rsidRPr="00EB5DC4" w:rsidRDefault="001622EB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t>Uloženie do schránky</w:t>
            </w:r>
          </w:p>
        </w:tc>
        <w:tc>
          <w:tcPr>
            <w:tcW w:w="7313" w:type="dxa"/>
            <w:vAlign w:val="center"/>
          </w:tcPr>
          <w:p w14:paraId="45521AF1" w14:textId="77777777" w:rsidR="633E3945" w:rsidRPr="00EB5DC4" w:rsidRDefault="633E3945">
            <w:pPr>
              <w:rPr>
                <w:rFonts w:ascii="Arial Narrow" w:hAnsi="Arial Narrow"/>
                <w:i/>
                <w:iCs/>
                <w:color w:val="A6A6A6" w:themeColor="background1" w:themeShade="A6"/>
                <w:sz w:val="16"/>
                <w:szCs w:val="16"/>
                <w:lang w:val="sk-SK"/>
              </w:rPr>
            </w:pPr>
          </w:p>
        </w:tc>
      </w:tr>
    </w:tbl>
    <w:p w14:paraId="30B978B1" w14:textId="77777777" w:rsidR="4459C785" w:rsidRPr="00EB5DC4" w:rsidRDefault="4459C785" w:rsidP="4459C785">
      <w:pPr>
        <w:jc w:val="both"/>
        <w:rPr>
          <w:lang w:val="sk-SK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800"/>
        <w:gridCol w:w="7416"/>
      </w:tblGrid>
      <w:tr w:rsidR="75D1C584" w:rsidRPr="00EB5DC4" w14:paraId="1A80171C" w14:textId="77777777" w:rsidTr="144943EE">
        <w:trPr>
          <w:trHeight w:val="566"/>
        </w:trPr>
        <w:tc>
          <w:tcPr>
            <w:tcW w:w="1800" w:type="dxa"/>
            <w:vAlign w:val="center"/>
          </w:tcPr>
          <w:p w14:paraId="5657ED59" w14:textId="77777777" w:rsidR="75D1C584" w:rsidRPr="00EB5DC4" w:rsidRDefault="001622EB">
            <w:pPr>
              <w:rPr>
                <w:rFonts w:ascii="Arial Narrow" w:hAnsi="Arial Narrow"/>
                <w:lang w:val="sk-SK"/>
              </w:rPr>
            </w:pPr>
            <w:proofErr w:type="spellStart"/>
            <w:r w:rsidRPr="001622EB">
              <w:rPr>
                <w:rFonts w:ascii="Arial Narrow" w:hAnsi="Arial Narrow"/>
                <w:lang w:val="sk-SK"/>
              </w:rPr>
              <w:t>Screenshot</w:t>
            </w:r>
            <w:proofErr w:type="spellEnd"/>
            <w:r w:rsidRPr="001622EB">
              <w:rPr>
                <w:rFonts w:ascii="Arial Narrow" w:hAnsi="Arial Narrow"/>
                <w:lang w:val="sk-SK"/>
              </w:rPr>
              <w:t xml:space="preserve"> krok 02</w:t>
            </w:r>
          </w:p>
        </w:tc>
        <w:tc>
          <w:tcPr>
            <w:tcW w:w="7416" w:type="dxa"/>
            <w:vAlign w:val="center"/>
          </w:tcPr>
          <w:p w14:paraId="06396160" w14:textId="77777777" w:rsidR="75D1C584" w:rsidRPr="00EB5DC4" w:rsidRDefault="001622EB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t>Správa v schránke prijímateľa v adresári “Prijaté”.</w:t>
            </w:r>
          </w:p>
          <w:p w14:paraId="625964E2" w14:textId="77777777" w:rsidR="75D1C584" w:rsidRPr="00EB5DC4" w:rsidRDefault="004D41AA">
            <w:pPr>
              <w:rPr>
                <w:rFonts w:ascii="Arial Narrow" w:hAnsi="Arial Narrow"/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33B2F257" wp14:editId="7307B53D">
                  <wp:extent cx="4572000" cy="2552700"/>
                  <wp:effectExtent l="0" t="0" r="0" b="0"/>
                  <wp:docPr id="168490934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5D1C584" w:rsidRPr="00EB5DC4" w14:paraId="31E95F82" w14:textId="77777777" w:rsidTr="144943EE">
        <w:trPr>
          <w:trHeight w:val="566"/>
        </w:trPr>
        <w:tc>
          <w:tcPr>
            <w:tcW w:w="1800" w:type="dxa"/>
            <w:vAlign w:val="center"/>
          </w:tcPr>
          <w:p w14:paraId="3F033AF4" w14:textId="77777777" w:rsidR="75D1C584" w:rsidRPr="00EB5DC4" w:rsidRDefault="001622EB">
            <w:pPr>
              <w:rPr>
                <w:rFonts w:ascii="Arial Narrow" w:hAnsi="Arial Narrow"/>
                <w:lang w:val="sk-SK"/>
              </w:rPr>
            </w:pPr>
            <w:proofErr w:type="spellStart"/>
            <w:r w:rsidRPr="001622EB">
              <w:rPr>
                <w:rFonts w:ascii="Arial Narrow" w:hAnsi="Arial Narrow"/>
                <w:lang w:val="sk-SK"/>
              </w:rPr>
              <w:t>Screenshot</w:t>
            </w:r>
            <w:proofErr w:type="spellEnd"/>
            <w:r w:rsidRPr="001622EB">
              <w:rPr>
                <w:rFonts w:ascii="Arial Narrow" w:hAnsi="Arial Narrow"/>
                <w:lang w:val="sk-SK"/>
              </w:rPr>
              <w:t xml:space="preserve"> krok 03</w:t>
            </w:r>
          </w:p>
        </w:tc>
        <w:tc>
          <w:tcPr>
            <w:tcW w:w="7416" w:type="dxa"/>
            <w:vAlign w:val="center"/>
          </w:tcPr>
          <w:p w14:paraId="79F97BCD" w14:textId="77777777" w:rsidR="38E9C93A" w:rsidRPr="00EB5DC4" w:rsidRDefault="001622EB">
            <w:pPr>
              <w:rPr>
                <w:lang w:val="sk-SK"/>
              </w:rPr>
            </w:pPr>
            <w:r w:rsidRPr="001622EB">
              <w:rPr>
                <w:rFonts w:ascii="Arial Narrow" w:eastAsia="Arial Narrow" w:hAnsi="Arial Narrow" w:cs="Arial Narrow"/>
                <w:lang w:val="sk-SK"/>
              </w:rPr>
              <w:t>Správa v schránke odosielateľa v adresári ”Odoslané”</w:t>
            </w:r>
          </w:p>
          <w:p w14:paraId="730F6D84" w14:textId="77777777" w:rsidR="75D1C584" w:rsidRPr="00EB5DC4" w:rsidRDefault="004D41AA">
            <w:pPr>
              <w:rPr>
                <w:rFonts w:ascii="Arial Narrow" w:hAnsi="Arial Narrow"/>
                <w:lang w:val="sk-S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C0E9DD" wp14:editId="48D86AC6">
                  <wp:extent cx="4572000" cy="2562225"/>
                  <wp:effectExtent l="0" t="0" r="0" b="0"/>
                  <wp:docPr id="90209383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01D01F" w14:textId="77777777" w:rsidR="4459C785" w:rsidRPr="00EB5DC4" w:rsidRDefault="4459C785">
      <w:pPr>
        <w:rPr>
          <w:lang w:val="sk-SK"/>
        </w:rPr>
      </w:pPr>
    </w:p>
    <w:p w14:paraId="1D9A238F" w14:textId="77777777" w:rsidR="255551DB" w:rsidRPr="00EB5DC4" w:rsidRDefault="255551DB" w:rsidP="255551DB">
      <w:pPr>
        <w:pStyle w:val="Heading2"/>
        <w:spacing w:line="259" w:lineRule="auto"/>
        <w:rPr>
          <w:color w:val="2F5496" w:themeColor="accent5" w:themeShade="BF"/>
          <w:lang w:val="sk-SK"/>
        </w:rPr>
      </w:pPr>
      <w:r w:rsidRPr="00EB5DC4">
        <w:rPr>
          <w:color w:val="2F5496" w:themeColor="accent5" w:themeShade="BF"/>
          <w:lang w:val="sk-SK"/>
        </w:rPr>
        <w:t xml:space="preserve">TC_EFORM_01 – Získanie </w:t>
      </w:r>
      <w:r w:rsidR="009F1568" w:rsidRPr="00EB5DC4">
        <w:rPr>
          <w:color w:val="2F5496" w:themeColor="accent5" w:themeShade="BF"/>
          <w:lang w:val="sk-SK"/>
        </w:rPr>
        <w:t>vzoru</w:t>
      </w:r>
      <w:r w:rsidRPr="00EB5DC4">
        <w:rPr>
          <w:color w:val="2F5496" w:themeColor="accent5" w:themeShade="BF"/>
          <w:lang w:val="sk-SK"/>
        </w:rPr>
        <w:t xml:space="preserve"> formulára</w:t>
      </w:r>
    </w:p>
    <w:p w14:paraId="3D52E6D0" w14:textId="77777777" w:rsidR="255551DB" w:rsidRPr="00EB5DC4" w:rsidRDefault="255551DB" w:rsidP="255551DB">
      <w:pPr>
        <w:jc w:val="both"/>
        <w:rPr>
          <w:lang w:val="sk-SK"/>
        </w:rPr>
      </w:pPr>
    </w:p>
    <w:tbl>
      <w:tblPr>
        <w:tblW w:w="0" w:type="auto"/>
        <w:tblInd w:w="60" w:type="dxa"/>
        <w:tblLook w:val="0000" w:firstRow="0" w:lastRow="0" w:firstColumn="0" w:lastColumn="0" w:noHBand="0" w:noVBand="0"/>
      </w:tblPr>
      <w:tblGrid>
        <w:gridCol w:w="1737"/>
        <w:gridCol w:w="7353"/>
      </w:tblGrid>
      <w:tr w:rsidR="255551DB" w:rsidRPr="00EB5DC4" w14:paraId="7ACC6188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06D8671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4CB5E76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Cieľom testovacieho prípadu je otestovanie služby:</w:t>
            </w:r>
          </w:p>
          <w:p w14:paraId="38F3C4A9" w14:textId="77777777" w:rsidR="255551DB" w:rsidRPr="00EB5DC4" w:rsidRDefault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sluzba_is_1</w:t>
            </w:r>
            <w:r w:rsidR="00BE49AE" w:rsidRPr="00EB5DC4">
              <w:rPr>
                <w:rFonts w:ascii="Arial Narrow" w:hAnsi="Arial Narrow"/>
                <w:lang w:val="sk-SK"/>
              </w:rPr>
              <w:t>7</w:t>
            </w:r>
            <w:r w:rsidR="07640FA2" w:rsidRPr="00EB5DC4">
              <w:rPr>
                <w:rFonts w:ascii="Arial Narrow" w:hAnsi="Arial Narrow"/>
                <w:lang w:val="sk-SK"/>
              </w:rPr>
              <w:t>5</w:t>
            </w:r>
            <w:r w:rsidRPr="00EB5DC4">
              <w:rPr>
                <w:rFonts w:ascii="Arial Narrow" w:hAnsi="Arial Narrow"/>
                <w:lang w:val="sk-SK"/>
              </w:rPr>
              <w:t xml:space="preserve"> </w:t>
            </w:r>
            <w:r w:rsidR="0051185E" w:rsidRPr="00EB5DC4">
              <w:rPr>
                <w:rFonts w:ascii="Arial Narrow" w:hAnsi="Arial Narrow"/>
                <w:lang w:val="sk-SK"/>
              </w:rPr>
              <w:t>-</w:t>
            </w:r>
            <w:r w:rsidRPr="00EB5DC4">
              <w:rPr>
                <w:rFonts w:ascii="Arial Narrow" w:hAnsi="Arial Narrow"/>
                <w:lang w:val="sk-SK"/>
              </w:rPr>
              <w:t xml:space="preserve"> </w:t>
            </w:r>
            <w:r w:rsidR="001622EB" w:rsidRPr="001622EB">
              <w:rPr>
                <w:rFonts w:ascii="Arial Narrow" w:eastAsia="Arial Narrow" w:hAnsi="Arial Narrow" w:cs="Arial Narrow"/>
                <w:color w:val="333333"/>
                <w:sz w:val="22"/>
                <w:szCs w:val="22"/>
                <w:lang w:val="sk-SK"/>
              </w:rPr>
              <w:t xml:space="preserve">Poskytnutie súvisiacich informácií a dokumentov k vzoru </w:t>
            </w:r>
            <w:proofErr w:type="spellStart"/>
            <w:r w:rsidR="001622EB" w:rsidRPr="001622EB">
              <w:rPr>
                <w:rFonts w:ascii="Arial Narrow" w:eastAsia="Arial Narrow" w:hAnsi="Arial Narrow" w:cs="Arial Narrow"/>
                <w:color w:val="333333"/>
                <w:sz w:val="22"/>
                <w:szCs w:val="22"/>
                <w:lang w:val="sk-SK"/>
              </w:rPr>
              <w:t>eformulára</w:t>
            </w:r>
            <w:proofErr w:type="spellEnd"/>
          </w:p>
        </w:tc>
      </w:tr>
      <w:tr w:rsidR="255551DB" w:rsidRPr="00EB5DC4" w14:paraId="69CD0252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DC68BF4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Fáza/Verzia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14F3D8B3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1.0</w:t>
            </w:r>
          </w:p>
        </w:tc>
      </w:tr>
      <w:tr w:rsidR="255551DB" w:rsidRPr="00EB5DC4" w14:paraId="0689F677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8DF05F0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Typ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1EF3B596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Transakčná služba</w:t>
            </w:r>
          </w:p>
        </w:tc>
      </w:tr>
      <w:tr w:rsidR="255551DB" w:rsidRPr="00EB5DC4" w14:paraId="19C7FACC" w14:textId="77777777" w:rsidTr="3986731E">
        <w:trPr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5C0E4D4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Vstupná podmienka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417A2AA" w14:textId="77777777" w:rsidR="255551DB" w:rsidRPr="00EB5DC4" w:rsidRDefault="008B7118" w:rsidP="00AE1FE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Inicializovaný </w:t>
            </w:r>
            <w:proofErr w:type="spellStart"/>
            <w:r w:rsidR="009F1568" w:rsidRPr="00EB5DC4">
              <w:rPr>
                <w:rFonts w:ascii="Arial Narrow" w:hAnsi="Arial Narrow"/>
                <w:lang w:val="sk-SK"/>
              </w:rPr>
              <w:t>eformulár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</w:tr>
      <w:tr w:rsidR="255551DB" w:rsidRPr="00EB5DC4" w14:paraId="3FB43E1D" w14:textId="77777777" w:rsidTr="3986731E">
        <w:trPr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27ED2FF0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Výstupná podmienka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54DD22" w14:textId="77777777" w:rsidR="255551DB" w:rsidRPr="00EB5DC4" w:rsidRDefault="008B7118" w:rsidP="00AE1FE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</w:t>
            </w:r>
            <w:r w:rsidR="00505E93" w:rsidRPr="00EB5DC4">
              <w:rPr>
                <w:rFonts w:ascii="Arial Narrow" w:hAnsi="Arial Narrow"/>
                <w:lang w:val="sk-SK"/>
              </w:rPr>
              <w:t>s</w:t>
            </w:r>
            <w:r w:rsidR="009F1568" w:rsidRPr="00EB5DC4">
              <w:rPr>
                <w:rFonts w:ascii="Arial Narrow" w:hAnsi="Arial Narrow"/>
                <w:lang w:val="sk-SK"/>
              </w:rPr>
              <w:t>o vzorom</w:t>
            </w:r>
            <w:r w:rsidR="00505E93" w:rsidRPr="00EB5DC4">
              <w:rPr>
                <w:rFonts w:ascii="Arial Narrow" w:hAnsi="Arial Narrow"/>
                <w:lang w:val="sk-SK"/>
              </w:rPr>
              <w:t xml:space="preserve"> </w:t>
            </w:r>
            <w:proofErr w:type="spellStart"/>
            <w:r w:rsidR="00505E93" w:rsidRPr="00EB5DC4">
              <w:rPr>
                <w:rFonts w:ascii="Arial Narrow" w:hAnsi="Arial Narrow"/>
                <w:lang w:val="sk-SK"/>
              </w:rPr>
              <w:t>eformulára</w:t>
            </w:r>
            <w:proofErr w:type="spellEnd"/>
            <w:r w:rsidR="00505E93" w:rsidRPr="00EB5DC4">
              <w:rPr>
                <w:rFonts w:ascii="Arial Narrow" w:hAnsi="Arial Narrow"/>
                <w:lang w:val="sk-SK"/>
              </w:rPr>
              <w:t>.</w:t>
            </w:r>
          </w:p>
        </w:tc>
      </w:tr>
      <w:tr w:rsidR="255551DB" w:rsidRPr="00EB5DC4" w14:paraId="78F3E377" w14:textId="77777777" w:rsidTr="3986731E">
        <w:trPr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0BFB36F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535515" w14:textId="77777777" w:rsidR="255551DB" w:rsidRPr="00EB5DC4" w:rsidRDefault="0051185E" w:rsidP="009F1568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Testovací scenár na otestovanie prípadu, kedy sa získa </w:t>
            </w:r>
            <w:r w:rsidR="009F1568" w:rsidRPr="00EB5DC4">
              <w:rPr>
                <w:rFonts w:ascii="Arial Narrow" w:hAnsi="Arial Narrow"/>
                <w:lang w:val="sk-SK"/>
              </w:rPr>
              <w:t>vzor</w:t>
            </w:r>
            <w:r w:rsidRPr="00EB5DC4">
              <w:rPr>
                <w:rFonts w:ascii="Arial Narrow" w:hAnsi="Arial Narrow"/>
                <w:lang w:val="sk-SK"/>
              </w:rPr>
              <w:t xml:space="preserve">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</w:tr>
      <w:tr w:rsidR="255551DB" w:rsidRPr="00EB5DC4" w14:paraId="493B0F32" w14:textId="77777777" w:rsidTr="3986731E">
        <w:trPr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F6A338F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Vzorové testovacie dáta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48BB01" w14:textId="77777777" w:rsidR="255551DB" w:rsidRPr="00EB5DC4" w:rsidRDefault="004E258F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UAT log</w:t>
            </w:r>
          </w:p>
        </w:tc>
      </w:tr>
      <w:tr w:rsidR="255551DB" w:rsidRPr="00EB5DC4" w14:paraId="675A4E32" w14:textId="77777777" w:rsidTr="3986731E">
        <w:trPr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9C2D856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Priorita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F26004" w14:textId="77777777" w:rsidR="255551DB" w:rsidRPr="00EB5DC4" w:rsidRDefault="00CC1FDD" w:rsidP="255551DB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High</w:t>
            </w:r>
            <w:proofErr w:type="spellEnd"/>
          </w:p>
        </w:tc>
      </w:tr>
    </w:tbl>
    <w:p w14:paraId="0E76BEB7" w14:textId="77777777" w:rsidR="255551DB" w:rsidRPr="00EB5DC4" w:rsidRDefault="255551DB" w:rsidP="255551DB">
      <w:pPr>
        <w:rPr>
          <w:rFonts w:ascii="Arial Narrow" w:hAnsi="Arial Narrow"/>
          <w:lang w:val="sk-SK"/>
        </w:rPr>
      </w:pPr>
    </w:p>
    <w:tbl>
      <w:tblPr>
        <w:tblW w:w="0" w:type="auto"/>
        <w:tblInd w:w="60" w:type="dxa"/>
        <w:tblLook w:val="0000" w:firstRow="0" w:lastRow="0" w:firstColumn="0" w:lastColumn="0" w:noHBand="0" w:noVBand="0"/>
      </w:tblPr>
      <w:tblGrid>
        <w:gridCol w:w="554"/>
        <w:gridCol w:w="1510"/>
        <w:gridCol w:w="1842"/>
        <w:gridCol w:w="2835"/>
        <w:gridCol w:w="2699"/>
      </w:tblGrid>
      <w:tr w:rsidR="255551DB" w:rsidRPr="00EB5DC4" w14:paraId="368F2647" w14:textId="77777777" w:rsidTr="5D256D6B">
        <w:trPr>
          <w:trHeight w:val="418"/>
        </w:trPr>
        <w:tc>
          <w:tcPr>
            <w:tcW w:w="944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C7F3131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 aktivít testovacieho scenára</w:t>
            </w:r>
          </w:p>
        </w:tc>
      </w:tr>
      <w:tr w:rsidR="255551DB" w:rsidRPr="00EB5DC4" w14:paraId="7FC4380A" w14:textId="77777777" w:rsidTr="5D256D6B">
        <w:trPr>
          <w:trHeight w:val="401"/>
        </w:trPr>
        <w:tc>
          <w:tcPr>
            <w:tcW w:w="5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2CBC46D7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Krok</w:t>
            </w:r>
          </w:p>
        </w:tc>
        <w:tc>
          <w:tcPr>
            <w:tcW w:w="1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DF65FCD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Aktivita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FC61010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Vstupné údaje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C6338C9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Očakávaný výsledok</w:t>
            </w:r>
          </w:p>
        </w:tc>
        <w:tc>
          <w:tcPr>
            <w:tcW w:w="26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5866457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Skutočný výsledok</w:t>
            </w:r>
          </w:p>
        </w:tc>
      </w:tr>
      <w:tr w:rsidR="0094150B" w:rsidRPr="00EB5DC4" w14:paraId="1F2AC25B" w14:textId="77777777" w:rsidTr="5D256D6B">
        <w:trPr>
          <w:trHeight w:val="400"/>
        </w:trPr>
        <w:tc>
          <w:tcPr>
            <w:tcW w:w="5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A6E10E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01.</w:t>
            </w:r>
          </w:p>
        </w:tc>
        <w:tc>
          <w:tcPr>
            <w:tcW w:w="1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148EA9" w14:textId="77777777" w:rsidR="0094150B" w:rsidRPr="00EB5DC4" w:rsidRDefault="0094150B" w:rsidP="009F1568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Odoslanie požiadavky na získanie SAML tokenu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5B1A231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Request</w:t>
            </w:r>
            <w:proofErr w:type="spellEnd"/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A7FF80" w14:textId="77777777" w:rsidR="0094150B" w:rsidRPr="00EB5DC4" w:rsidRDefault="0094150B" w:rsidP="009F1568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  <w:tc>
          <w:tcPr>
            <w:tcW w:w="26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A01B934" w14:textId="77777777" w:rsidR="0094150B" w:rsidRPr="00EB5DC4" w:rsidRDefault="0094150B" w:rsidP="009F1568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</w:tr>
      <w:tr w:rsidR="0094150B" w:rsidRPr="00EB5DC4" w14:paraId="28C70B52" w14:textId="77777777" w:rsidTr="5D256D6B">
        <w:trPr>
          <w:trHeight w:val="400"/>
        </w:trPr>
        <w:tc>
          <w:tcPr>
            <w:tcW w:w="5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6ED4F4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02.</w:t>
            </w:r>
          </w:p>
        </w:tc>
        <w:tc>
          <w:tcPr>
            <w:tcW w:w="1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4EC81D0" w14:textId="77777777" w:rsidR="0094150B" w:rsidRPr="00EB5DC4" w:rsidRDefault="0094150B" w:rsidP="009F1568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Získanie vzoru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3CD4FE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Identifikátor a verzia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C3D23D" w14:textId="77777777" w:rsidR="0094150B" w:rsidRPr="00EB5DC4" w:rsidRDefault="0094150B" w:rsidP="009F1568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s XSD schémou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6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655050" w14:textId="77777777" w:rsidR="0094150B" w:rsidRPr="00EB5DC4" w:rsidRDefault="0094150B" w:rsidP="009F1568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s XSD schémou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</w:tr>
    </w:tbl>
    <w:p w14:paraId="7709FECF" w14:textId="77777777" w:rsidR="000027B0" w:rsidRPr="00EB5DC4" w:rsidRDefault="000027B0" w:rsidP="000027B0">
      <w:pPr>
        <w:rPr>
          <w:lang w:val="sk-SK"/>
        </w:rPr>
      </w:pPr>
    </w:p>
    <w:tbl>
      <w:tblPr>
        <w:tblStyle w:val="TableGrid"/>
        <w:tblW w:w="9113" w:type="dxa"/>
        <w:tblInd w:w="85" w:type="dxa"/>
        <w:tblLook w:val="04A0" w:firstRow="1" w:lastRow="0" w:firstColumn="1" w:lastColumn="0" w:noHBand="0" w:noVBand="1"/>
      </w:tblPr>
      <w:tblGrid>
        <w:gridCol w:w="1800"/>
        <w:gridCol w:w="7313"/>
      </w:tblGrid>
      <w:tr w:rsidR="000027B0" w:rsidRPr="00EB5DC4" w14:paraId="02A2EFD4" w14:textId="77777777" w:rsidTr="3986731E">
        <w:trPr>
          <w:trHeight w:val="566"/>
        </w:trPr>
        <w:tc>
          <w:tcPr>
            <w:tcW w:w="1800" w:type="dxa"/>
            <w:vAlign w:val="center"/>
          </w:tcPr>
          <w:p w14:paraId="558149FA" w14:textId="77777777" w:rsidR="000027B0" w:rsidRPr="00EB5DC4" w:rsidRDefault="000027B0" w:rsidP="00F24EA8">
            <w:pPr>
              <w:rPr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UAT log</w:t>
            </w:r>
          </w:p>
        </w:tc>
        <w:tc>
          <w:tcPr>
            <w:tcW w:w="7313" w:type="dxa"/>
            <w:vAlign w:val="center"/>
          </w:tcPr>
          <w:p w14:paraId="5BFFE28C" w14:textId="77777777" w:rsidR="000027B0" w:rsidRPr="00EB5DC4" w:rsidRDefault="000027B0" w:rsidP="00F24EA8">
            <w:pPr>
              <w:rPr>
                <w:rFonts w:ascii="Arial Narrow" w:hAnsi="Arial Narrow"/>
                <w:i/>
                <w:color w:val="A6A6A6" w:themeColor="background1" w:themeShade="A6"/>
                <w:sz w:val="16"/>
                <w:lang w:val="sk-SK"/>
              </w:rPr>
            </w:pPr>
          </w:p>
        </w:tc>
      </w:tr>
    </w:tbl>
    <w:p w14:paraId="3FD738C2" w14:textId="77777777" w:rsidR="000027B0" w:rsidRPr="00EB5DC4" w:rsidRDefault="000027B0" w:rsidP="000027B0">
      <w:pPr>
        <w:rPr>
          <w:lang w:val="sk-SK"/>
        </w:rPr>
      </w:pPr>
    </w:p>
    <w:p w14:paraId="3EA952C8" w14:textId="77777777" w:rsidR="255551DB" w:rsidRPr="00EB5DC4" w:rsidRDefault="255551DB" w:rsidP="255551DB">
      <w:pPr>
        <w:pStyle w:val="Heading2"/>
        <w:spacing w:line="259" w:lineRule="auto"/>
        <w:rPr>
          <w:color w:val="2F5496" w:themeColor="accent5" w:themeShade="BF"/>
          <w:lang w:val="sk-SK"/>
        </w:rPr>
      </w:pPr>
      <w:r w:rsidRPr="00EB5DC4">
        <w:rPr>
          <w:color w:val="2F5496" w:themeColor="accent5" w:themeShade="BF"/>
          <w:lang w:val="sk-SK"/>
        </w:rPr>
        <w:lastRenderedPageBreak/>
        <w:t>TC_EFORM_02 – Získanie zoznamu for</w:t>
      </w:r>
      <w:r w:rsidR="0051185E" w:rsidRPr="00EB5DC4">
        <w:rPr>
          <w:color w:val="2F5496" w:themeColor="accent5" w:themeShade="BF"/>
          <w:lang w:val="sk-SK"/>
        </w:rPr>
        <w:t>mulárov podľa zvolených kritérií</w:t>
      </w:r>
    </w:p>
    <w:p w14:paraId="00D98725" w14:textId="77777777" w:rsidR="255551DB" w:rsidRPr="00EB5DC4" w:rsidRDefault="255551DB" w:rsidP="255551DB">
      <w:pPr>
        <w:jc w:val="both"/>
        <w:rPr>
          <w:lang w:val="sk-SK"/>
        </w:rPr>
      </w:pPr>
    </w:p>
    <w:tbl>
      <w:tblPr>
        <w:tblW w:w="0" w:type="auto"/>
        <w:tblInd w:w="60" w:type="dxa"/>
        <w:tblLook w:val="0000" w:firstRow="0" w:lastRow="0" w:firstColumn="0" w:lastColumn="0" w:noHBand="0" w:noVBand="0"/>
      </w:tblPr>
      <w:tblGrid>
        <w:gridCol w:w="1737"/>
        <w:gridCol w:w="7353"/>
      </w:tblGrid>
      <w:tr w:rsidR="255551DB" w:rsidRPr="00EB5DC4" w14:paraId="37FDA35E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4224AAB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2974CC1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Cieľom testovacieho prípadu je otestovanie služby:</w:t>
            </w:r>
          </w:p>
          <w:p w14:paraId="216843CC" w14:textId="77777777" w:rsidR="255551DB" w:rsidRPr="00EB5DC4" w:rsidRDefault="255551DB" w:rsidP="009F1568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sluzba_is_1</w:t>
            </w:r>
            <w:r w:rsidR="0051185E" w:rsidRPr="00EB5DC4">
              <w:rPr>
                <w:rFonts w:ascii="Arial Narrow" w:hAnsi="Arial Narrow"/>
                <w:lang w:val="sk-SK"/>
              </w:rPr>
              <w:t>85</w:t>
            </w:r>
            <w:r w:rsidRPr="00EB5DC4">
              <w:rPr>
                <w:rFonts w:ascii="Arial Narrow" w:hAnsi="Arial Narrow"/>
                <w:lang w:val="sk-SK"/>
              </w:rPr>
              <w:t xml:space="preserve"> </w:t>
            </w:r>
            <w:r w:rsidR="0051185E" w:rsidRPr="00EB5DC4">
              <w:rPr>
                <w:rFonts w:ascii="Arial Narrow" w:hAnsi="Arial Narrow"/>
                <w:lang w:val="sk-SK"/>
              </w:rPr>
              <w:t>-</w:t>
            </w:r>
            <w:r w:rsidRPr="00EB5DC4">
              <w:rPr>
                <w:rFonts w:ascii="Arial Narrow" w:hAnsi="Arial Narrow"/>
                <w:lang w:val="sk-SK"/>
              </w:rPr>
              <w:t xml:space="preserve"> </w:t>
            </w:r>
            <w:r w:rsidR="0051185E" w:rsidRPr="00EB5DC4">
              <w:rPr>
                <w:rFonts w:ascii="Arial Narrow" w:hAnsi="Arial Narrow"/>
                <w:lang w:val="sk-SK"/>
              </w:rPr>
              <w:t xml:space="preserve">Poskytnutie </w:t>
            </w:r>
            <w:r w:rsidR="009F1568" w:rsidRPr="00EB5DC4">
              <w:rPr>
                <w:rFonts w:ascii="Arial Narrow" w:hAnsi="Arial Narrow"/>
                <w:lang w:val="sk-SK"/>
              </w:rPr>
              <w:t>zoznamu</w:t>
            </w:r>
            <w:r w:rsidR="0051185E" w:rsidRPr="00EB5DC4">
              <w:rPr>
                <w:rFonts w:ascii="Arial Narrow" w:hAnsi="Arial Narrow"/>
                <w:lang w:val="sk-SK"/>
              </w:rPr>
              <w:t xml:space="preserve"> </w:t>
            </w:r>
            <w:proofErr w:type="spellStart"/>
            <w:r w:rsidR="0051185E" w:rsidRPr="00EB5DC4">
              <w:rPr>
                <w:rFonts w:ascii="Arial Narrow" w:hAnsi="Arial Narrow"/>
                <w:lang w:val="sk-SK"/>
              </w:rPr>
              <w:t>eformulárov</w:t>
            </w:r>
            <w:proofErr w:type="spellEnd"/>
            <w:r w:rsidR="0051185E" w:rsidRPr="00EB5DC4">
              <w:rPr>
                <w:rFonts w:ascii="Arial Narrow" w:hAnsi="Arial Narrow"/>
                <w:lang w:val="sk-SK"/>
              </w:rPr>
              <w:t xml:space="preserve"> podľa zvolených kritérií</w:t>
            </w:r>
          </w:p>
        </w:tc>
      </w:tr>
      <w:tr w:rsidR="255551DB" w:rsidRPr="00EB5DC4" w14:paraId="129444D2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8711C76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Fáza/Verzia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465DABCA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1.0</w:t>
            </w:r>
          </w:p>
        </w:tc>
      </w:tr>
      <w:tr w:rsidR="255551DB" w:rsidRPr="00EB5DC4" w14:paraId="1AE58C8F" w14:textId="77777777" w:rsidTr="3986731E">
        <w:trPr>
          <w:trHeight w:val="400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D20D6FF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Typ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4FE4E301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Transakčná služba</w:t>
            </w:r>
          </w:p>
        </w:tc>
      </w:tr>
      <w:tr w:rsidR="255551DB" w:rsidRPr="00EB5DC4" w14:paraId="7D9A798D" w14:textId="77777777" w:rsidTr="3986731E">
        <w:trPr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34E12B4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Vstupná podmienka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306B8B" w14:textId="77777777" w:rsidR="255551DB" w:rsidRPr="00EB5DC4" w:rsidRDefault="008B7118" w:rsidP="00AE1FE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Inicializovaný zoznam niekoľkých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eformulárov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</w:tr>
      <w:tr w:rsidR="255551DB" w:rsidRPr="00EB5DC4" w14:paraId="27D2387E" w14:textId="77777777" w:rsidTr="3986731E">
        <w:trPr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2A36100F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Výstupná podmienka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12D069" w14:textId="77777777" w:rsidR="255551DB" w:rsidRPr="00EB5DC4" w:rsidRDefault="00505E93" w:rsidP="00AE1FE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so zoznamom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eformulárov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</w:tr>
      <w:tr w:rsidR="255551DB" w:rsidRPr="00EB5DC4" w14:paraId="74D70F62" w14:textId="77777777" w:rsidTr="3986731E">
        <w:trPr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6CE066D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D95677" w14:textId="77777777" w:rsidR="255551DB" w:rsidRPr="00EB5DC4" w:rsidRDefault="0051185E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Testovací scenár na otestovanie prípadu, kedy sa získa </w:t>
            </w:r>
            <w:proofErr w:type="spellStart"/>
            <w:r w:rsidR="00582073" w:rsidRPr="00EB5DC4">
              <w:rPr>
                <w:rFonts w:ascii="Arial Narrow" w:hAnsi="Arial Narrow"/>
                <w:lang w:val="sk-SK"/>
              </w:rPr>
              <w:t>i</w:t>
            </w:r>
            <w:r w:rsidR="004464EE" w:rsidRPr="00EB5DC4">
              <w:rPr>
                <w:rFonts w:ascii="Arial Narrow" w:hAnsi="Arial Narrow"/>
                <w:lang w:val="sk-SK"/>
              </w:rPr>
              <w:t>i</w:t>
            </w:r>
            <w:r w:rsidR="00582073" w:rsidRPr="00EB5DC4">
              <w:rPr>
                <w:rFonts w:ascii="Arial Narrow" w:hAnsi="Arial Narrow"/>
                <w:lang w:val="sk-SK"/>
              </w:rPr>
              <w:t>niciálny</w:t>
            </w:r>
            <w:proofErr w:type="spellEnd"/>
            <w:r w:rsidR="00582073" w:rsidRPr="00EB5DC4">
              <w:rPr>
                <w:rFonts w:ascii="Arial Narrow" w:hAnsi="Arial Narrow"/>
                <w:lang w:val="sk-SK"/>
              </w:rPr>
              <w:t xml:space="preserve"> </w:t>
            </w:r>
            <w:r w:rsidRPr="00EB5DC4">
              <w:rPr>
                <w:rFonts w:ascii="Arial Narrow" w:hAnsi="Arial Narrow"/>
                <w:lang w:val="sk-SK"/>
              </w:rPr>
              <w:t xml:space="preserve">zoznam </w:t>
            </w:r>
            <w:r w:rsidR="00582073" w:rsidRPr="00EB5DC4">
              <w:rPr>
                <w:rFonts w:ascii="Arial Narrow" w:hAnsi="Arial Narrow"/>
                <w:lang w:val="sk-SK"/>
              </w:rPr>
              <w:t xml:space="preserve">všetkých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eformulárov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</w:tr>
      <w:tr w:rsidR="255551DB" w:rsidRPr="00EB5DC4" w14:paraId="2BF369E5" w14:textId="77777777" w:rsidTr="3986731E">
        <w:trPr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97621FA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Vzorové testovacie dáta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026BEE" w14:textId="77777777" w:rsidR="255551DB" w:rsidRPr="00EB5DC4" w:rsidRDefault="004E258F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UAT log</w:t>
            </w:r>
          </w:p>
        </w:tc>
      </w:tr>
      <w:tr w:rsidR="255551DB" w:rsidRPr="00EB5DC4" w14:paraId="6E34E5F2" w14:textId="77777777" w:rsidTr="3986731E">
        <w:trPr>
          <w:trHeight w:val="461"/>
        </w:trPr>
        <w:tc>
          <w:tcPr>
            <w:tcW w:w="17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4324744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Priorita</w:t>
            </w:r>
          </w:p>
        </w:tc>
        <w:tc>
          <w:tcPr>
            <w:tcW w:w="73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E4C3B7" w14:textId="77777777" w:rsidR="255551DB" w:rsidRPr="00EB5DC4" w:rsidRDefault="00CC1FDD" w:rsidP="255551DB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High</w:t>
            </w:r>
            <w:proofErr w:type="spellEnd"/>
          </w:p>
        </w:tc>
      </w:tr>
    </w:tbl>
    <w:p w14:paraId="7E666407" w14:textId="77777777" w:rsidR="255551DB" w:rsidRPr="00EB5DC4" w:rsidRDefault="255551DB" w:rsidP="255551DB">
      <w:pPr>
        <w:rPr>
          <w:rFonts w:ascii="Arial Narrow" w:hAnsi="Arial Narrow"/>
          <w:lang w:val="sk-SK"/>
        </w:rPr>
      </w:pPr>
    </w:p>
    <w:tbl>
      <w:tblPr>
        <w:tblW w:w="0" w:type="auto"/>
        <w:tblInd w:w="60" w:type="dxa"/>
        <w:tblLook w:val="0000" w:firstRow="0" w:lastRow="0" w:firstColumn="0" w:lastColumn="0" w:noHBand="0" w:noVBand="0"/>
      </w:tblPr>
      <w:tblGrid>
        <w:gridCol w:w="646"/>
        <w:gridCol w:w="1843"/>
        <w:gridCol w:w="1559"/>
        <w:gridCol w:w="2977"/>
        <w:gridCol w:w="2415"/>
      </w:tblGrid>
      <w:tr w:rsidR="255551DB" w:rsidRPr="00EB5DC4" w14:paraId="796C384D" w14:textId="77777777" w:rsidTr="5D256D6B">
        <w:trPr>
          <w:trHeight w:val="418"/>
        </w:trPr>
        <w:tc>
          <w:tcPr>
            <w:tcW w:w="944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9186F22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 aktivít testovacieho scenára</w:t>
            </w:r>
          </w:p>
        </w:tc>
      </w:tr>
      <w:tr w:rsidR="255551DB" w:rsidRPr="00EB5DC4" w14:paraId="59632E33" w14:textId="77777777" w:rsidTr="5D256D6B">
        <w:trPr>
          <w:trHeight w:val="401"/>
        </w:trPr>
        <w:tc>
          <w:tcPr>
            <w:tcW w:w="64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7B8D0B7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Krok</w:t>
            </w:r>
          </w:p>
        </w:tc>
        <w:tc>
          <w:tcPr>
            <w:tcW w:w="18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82BE84E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Aktivita</w:t>
            </w:r>
          </w:p>
        </w:tc>
        <w:tc>
          <w:tcPr>
            <w:tcW w:w="15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77BBA6C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Vstupné údaje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0ABA305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Očakávaný výsledok</w:t>
            </w:r>
          </w:p>
        </w:tc>
        <w:tc>
          <w:tcPr>
            <w:tcW w:w="24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2399ABDE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Skutočný výsledok</w:t>
            </w:r>
          </w:p>
        </w:tc>
      </w:tr>
      <w:tr w:rsidR="0094150B" w:rsidRPr="00EB5DC4" w14:paraId="01E179F3" w14:textId="77777777" w:rsidTr="5D256D6B">
        <w:trPr>
          <w:trHeight w:val="400"/>
        </w:trPr>
        <w:tc>
          <w:tcPr>
            <w:tcW w:w="64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CF05077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01.</w:t>
            </w:r>
          </w:p>
        </w:tc>
        <w:tc>
          <w:tcPr>
            <w:tcW w:w="18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4BBB53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Odoslanie požiadavky na získanie SAML tokenu</w:t>
            </w:r>
          </w:p>
        </w:tc>
        <w:tc>
          <w:tcPr>
            <w:tcW w:w="15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5E2DAE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Request</w:t>
            </w:r>
            <w:proofErr w:type="spellEnd"/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0B2D79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  <w:tc>
          <w:tcPr>
            <w:tcW w:w="24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DC5CD0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</w:tr>
      <w:tr w:rsidR="0094150B" w:rsidRPr="00EB5DC4" w14:paraId="3785F50E" w14:textId="77777777" w:rsidTr="5D256D6B">
        <w:trPr>
          <w:trHeight w:val="400"/>
        </w:trPr>
        <w:tc>
          <w:tcPr>
            <w:tcW w:w="64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0FFF59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02.</w:t>
            </w:r>
          </w:p>
        </w:tc>
        <w:tc>
          <w:tcPr>
            <w:tcW w:w="18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AC3C948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Získanie zoznamu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eformulárov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15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0DB8BB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74B539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so zoznamom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eformulárov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4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593CFF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so zoznamom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eformulárov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</w:tr>
    </w:tbl>
    <w:p w14:paraId="2916DB93" w14:textId="77777777" w:rsidR="255551DB" w:rsidRPr="00EB5DC4" w:rsidRDefault="255551DB" w:rsidP="255551DB">
      <w:pPr>
        <w:jc w:val="both"/>
        <w:rPr>
          <w:lang w:val="sk-SK"/>
        </w:rPr>
      </w:pPr>
    </w:p>
    <w:tbl>
      <w:tblPr>
        <w:tblStyle w:val="TableGrid"/>
        <w:tblW w:w="9113" w:type="dxa"/>
        <w:tblInd w:w="85" w:type="dxa"/>
        <w:tblLook w:val="04A0" w:firstRow="1" w:lastRow="0" w:firstColumn="1" w:lastColumn="0" w:noHBand="0" w:noVBand="1"/>
      </w:tblPr>
      <w:tblGrid>
        <w:gridCol w:w="1800"/>
        <w:gridCol w:w="7313"/>
      </w:tblGrid>
      <w:tr w:rsidR="000027B0" w:rsidRPr="00EB5DC4" w14:paraId="0AA65555" w14:textId="77777777" w:rsidTr="00F24EA8">
        <w:trPr>
          <w:trHeight w:val="566"/>
        </w:trPr>
        <w:tc>
          <w:tcPr>
            <w:tcW w:w="1800" w:type="dxa"/>
            <w:vAlign w:val="center"/>
          </w:tcPr>
          <w:p w14:paraId="6CF266CC" w14:textId="77777777" w:rsidR="000027B0" w:rsidRPr="00EB5DC4" w:rsidRDefault="000027B0" w:rsidP="00F24EA8">
            <w:pPr>
              <w:rPr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UAT log</w:t>
            </w:r>
          </w:p>
        </w:tc>
        <w:tc>
          <w:tcPr>
            <w:tcW w:w="7313" w:type="dxa"/>
            <w:vAlign w:val="center"/>
          </w:tcPr>
          <w:p w14:paraId="2A5E9C7E" w14:textId="77777777" w:rsidR="000027B0" w:rsidRPr="00EB5DC4" w:rsidRDefault="000027B0" w:rsidP="00F24EA8">
            <w:pPr>
              <w:rPr>
                <w:rFonts w:ascii="Arial Narrow" w:hAnsi="Arial Narrow"/>
                <w:i/>
                <w:color w:val="A6A6A6" w:themeColor="background1" w:themeShade="A6"/>
                <w:sz w:val="16"/>
                <w:lang w:val="sk-SK"/>
              </w:rPr>
            </w:pPr>
          </w:p>
        </w:tc>
      </w:tr>
    </w:tbl>
    <w:p w14:paraId="2A246344" w14:textId="77777777" w:rsidR="008F6328" w:rsidRPr="00EB5DC4" w:rsidRDefault="008F6328" w:rsidP="003E7831">
      <w:pPr>
        <w:jc w:val="both"/>
        <w:rPr>
          <w:lang w:val="sk-SK"/>
        </w:rPr>
      </w:pPr>
    </w:p>
    <w:p w14:paraId="5100E2D2" w14:textId="77777777" w:rsidR="00146575" w:rsidRPr="00EB5DC4" w:rsidRDefault="00081342" w:rsidP="00146575">
      <w:pPr>
        <w:pStyle w:val="Heading2"/>
        <w:rPr>
          <w:bCs/>
          <w:lang w:val="sk-SK"/>
        </w:rPr>
      </w:pPr>
      <w:r w:rsidRPr="00EB5DC4">
        <w:rPr>
          <w:lang w:val="sk-SK"/>
        </w:rPr>
        <w:t>Negatívne</w:t>
      </w:r>
      <w:r w:rsidR="00146575" w:rsidRPr="00EB5DC4">
        <w:rPr>
          <w:lang w:val="sk-SK"/>
        </w:rPr>
        <w:t xml:space="preserve"> integračné testovacie scenáre</w:t>
      </w:r>
    </w:p>
    <w:p w14:paraId="2A0A7831" w14:textId="77777777" w:rsidR="255551DB" w:rsidRPr="00EB5DC4" w:rsidRDefault="255551DB" w:rsidP="255551DB">
      <w:pPr>
        <w:pStyle w:val="Heading2"/>
        <w:spacing w:line="259" w:lineRule="auto"/>
        <w:rPr>
          <w:color w:val="2F5496" w:themeColor="accent5" w:themeShade="BF"/>
          <w:lang w:val="sk-SK"/>
        </w:rPr>
      </w:pPr>
      <w:r w:rsidRPr="00EB5DC4">
        <w:rPr>
          <w:bCs/>
          <w:color w:val="2F5496" w:themeColor="accent5" w:themeShade="BF"/>
          <w:szCs w:val="24"/>
          <w:lang w:val="sk-SK"/>
        </w:rPr>
        <w:t xml:space="preserve">TC_IAM_01_NEG </w:t>
      </w:r>
      <w:r w:rsidR="00287C63" w:rsidRPr="00EB5DC4">
        <w:rPr>
          <w:bCs/>
          <w:color w:val="2F5496" w:themeColor="accent5" w:themeShade="BF"/>
          <w:szCs w:val="24"/>
          <w:lang w:val="sk-SK"/>
        </w:rPr>
        <w:t xml:space="preserve">– Neúspešné </w:t>
      </w:r>
      <w:r w:rsidR="000027B0" w:rsidRPr="00EB5DC4">
        <w:rPr>
          <w:bCs/>
          <w:color w:val="2F5496" w:themeColor="accent5" w:themeShade="BF"/>
          <w:szCs w:val="24"/>
          <w:lang w:val="sk-SK"/>
        </w:rPr>
        <w:t>z</w:t>
      </w:r>
      <w:r w:rsidR="00287C63" w:rsidRPr="00EB5DC4">
        <w:rPr>
          <w:bCs/>
          <w:color w:val="2F5496" w:themeColor="accent5" w:themeShade="BF"/>
          <w:szCs w:val="24"/>
          <w:lang w:val="sk-SK"/>
        </w:rPr>
        <w:t>ískanie SAML tokenu</w:t>
      </w:r>
    </w:p>
    <w:p w14:paraId="6EB1CAD6" w14:textId="77777777" w:rsidR="255551DB" w:rsidRPr="00EB5DC4" w:rsidRDefault="255551DB" w:rsidP="255551DB">
      <w:pPr>
        <w:rPr>
          <w:lang w:val="sk-SK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620"/>
        <w:gridCol w:w="7470"/>
      </w:tblGrid>
      <w:tr w:rsidR="00146575" w:rsidRPr="00EB5DC4" w14:paraId="34B53346" w14:textId="77777777" w:rsidTr="3986731E">
        <w:trPr>
          <w:trHeight w:val="400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5BF682F" w14:textId="77777777" w:rsidR="00146575" w:rsidRPr="00EB5DC4" w:rsidRDefault="00146575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B0C910B" w14:textId="77777777" w:rsidR="00146575" w:rsidRPr="00EB5DC4" w:rsidRDefault="001622EB" w:rsidP="006169AA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146575" w:rsidRPr="00EB5DC4">
              <w:rPr>
                <w:rFonts w:ascii="Arial Narrow" w:hAnsi="Arial Narrow"/>
                <w:lang w:val="sk-SK"/>
              </w:rPr>
              <w:instrText>MERGEFIELD Element.Notes</w:instrTex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  <w:r w:rsidR="00146575" w:rsidRPr="00EB5DC4">
              <w:rPr>
                <w:rFonts w:ascii="Arial Narrow" w:hAnsi="Arial Narrow"/>
                <w:lang w:val="sk-SK"/>
              </w:rPr>
              <w:t xml:space="preserve">Cieľom testovacieho prípadu je otestovanie </w:t>
            </w:r>
            <w:r w:rsidR="00BA49FC" w:rsidRPr="00EB5DC4">
              <w:rPr>
                <w:rFonts w:ascii="Arial Narrow" w:hAnsi="Arial Narrow"/>
                <w:lang w:val="sk-SK"/>
              </w:rPr>
              <w:t>vzniku chyby pri</w:t>
            </w:r>
            <w:r w:rsidR="00362CEB" w:rsidRPr="00EB5DC4">
              <w:rPr>
                <w:rFonts w:ascii="Arial Narrow" w:hAnsi="Arial Narrow"/>
                <w:lang w:val="sk-SK"/>
              </w:rPr>
              <w:t xml:space="preserve"> volaní STS</w:t>
            </w:r>
            <w:r w:rsidR="00146575" w:rsidRPr="00EB5DC4">
              <w:rPr>
                <w:rFonts w:ascii="Arial Narrow" w:hAnsi="Arial Narrow"/>
                <w:lang w:val="sk-SK"/>
              </w:rPr>
              <w:t>:</w:t>
            </w:r>
          </w:p>
          <w:p w14:paraId="7C250EC9" w14:textId="77777777" w:rsidR="00146575" w:rsidRPr="00EB5DC4" w:rsidRDefault="00AE6DB5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Poskytnutie autentifikačného rozhodnutia zo systému Identity and Access Management</w:t>
            </w:r>
          </w:p>
        </w:tc>
      </w:tr>
      <w:tr w:rsidR="00146575" w:rsidRPr="00EB5DC4" w14:paraId="11CD1256" w14:textId="77777777" w:rsidTr="3986731E">
        <w:trPr>
          <w:trHeight w:val="400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267CE0D1" w14:textId="77777777" w:rsidR="00146575" w:rsidRPr="00EB5DC4" w:rsidRDefault="00146575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Fáza/Verzia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1FC98A58" w14:textId="77777777" w:rsidR="00146575" w:rsidRPr="00EB5DC4" w:rsidRDefault="007010AE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1.0</w:t>
            </w:r>
          </w:p>
        </w:tc>
      </w:tr>
      <w:tr w:rsidR="00146575" w:rsidRPr="00EB5DC4" w14:paraId="67AB49B4" w14:textId="77777777" w:rsidTr="3986731E">
        <w:trPr>
          <w:trHeight w:val="400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34521D9" w14:textId="77777777" w:rsidR="00146575" w:rsidRPr="00EB5DC4" w:rsidRDefault="00146575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Typ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0E302294" w14:textId="77777777" w:rsidR="00146575" w:rsidRPr="00EB5DC4" w:rsidRDefault="00A922EC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Netransakčná služba</w:t>
            </w:r>
          </w:p>
        </w:tc>
      </w:tr>
      <w:tr w:rsidR="00146575" w:rsidRPr="00EB5DC4" w14:paraId="19E14762" w14:textId="77777777" w:rsidTr="3986731E">
        <w:trPr>
          <w:cantSplit/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137693D" w14:textId="77777777" w:rsidR="00146575" w:rsidRPr="00EB5DC4" w:rsidRDefault="001622EB" w:rsidP="006169AA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146575" w:rsidRPr="00EB5DC4">
              <w:rPr>
                <w:rFonts w:ascii="Arial Narrow" w:hAnsi="Arial Narrow"/>
                <w:lang w:val="sk-SK"/>
              </w:rPr>
              <w:instrText>MERGEFIELD ElemConstraint.Type</w:instrText>
            </w:r>
            <w:r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146575" w:rsidRPr="00EB5DC4">
              <w:rPr>
                <w:rFonts w:ascii="Arial Narrow" w:hAnsi="Arial Narrow"/>
                <w:lang w:val="sk-SK"/>
              </w:rPr>
              <w:t>Vstupná podmienka</w: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CD23C0" w14:textId="77777777" w:rsidR="00146575" w:rsidRPr="00EB5DC4" w:rsidRDefault="00CC1FDD" w:rsidP="004464EE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</w:t>
            </w:r>
            <w:r w:rsidR="00975E13" w:rsidRPr="00EB5DC4">
              <w:rPr>
                <w:rFonts w:ascii="Arial Narrow" w:hAnsi="Arial Narrow"/>
                <w:lang w:val="sk-SK"/>
              </w:rPr>
              <w:t>esprávne</w:t>
            </w:r>
            <w:r w:rsidR="00BA49FC" w:rsidRPr="00EB5DC4">
              <w:rPr>
                <w:rFonts w:ascii="Arial Narrow" w:hAnsi="Arial Narrow"/>
                <w:lang w:val="sk-SK"/>
              </w:rPr>
              <w:t xml:space="preserve"> volanie </w:t>
            </w:r>
            <w:r w:rsidR="00975E13" w:rsidRPr="00EB5DC4">
              <w:rPr>
                <w:rFonts w:ascii="Arial Narrow" w:hAnsi="Arial Narrow"/>
                <w:lang w:val="sk-SK"/>
              </w:rPr>
              <w:t>služby</w:t>
            </w:r>
            <w:r w:rsidR="00BA49FC" w:rsidRPr="00EB5DC4">
              <w:rPr>
                <w:rFonts w:ascii="Arial Narrow" w:hAnsi="Arial Narrow"/>
                <w:lang w:val="sk-SK"/>
              </w:rPr>
              <w:t xml:space="preserve"> STS pre vydanie tokenu</w:t>
            </w:r>
            <w:r w:rsidR="004464EE" w:rsidRPr="00EB5DC4">
              <w:rPr>
                <w:rFonts w:ascii="Arial Narrow" w:hAnsi="Arial Narrow"/>
                <w:lang w:val="sk-SK"/>
              </w:rPr>
              <w:t xml:space="preserve"> kvôli použitiu neplatného certifikátu.</w:t>
            </w:r>
          </w:p>
        </w:tc>
      </w:tr>
      <w:tr w:rsidR="00146575" w:rsidRPr="00EB5DC4" w14:paraId="382B4B8A" w14:textId="77777777" w:rsidTr="3986731E">
        <w:trPr>
          <w:cantSplit/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27C2AC7" w14:textId="77777777" w:rsidR="00146575" w:rsidRPr="00EB5DC4" w:rsidRDefault="001622EB" w:rsidP="006169AA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146575" w:rsidRPr="00EB5DC4">
              <w:rPr>
                <w:rFonts w:ascii="Arial Narrow" w:hAnsi="Arial Narrow"/>
                <w:lang w:val="sk-SK"/>
              </w:rPr>
              <w:instrText>MERGEFIELD ElemConstraint.Type</w:instrText>
            </w:r>
            <w:r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146575" w:rsidRPr="00EB5DC4">
              <w:rPr>
                <w:rFonts w:ascii="Arial Narrow" w:hAnsi="Arial Narrow"/>
                <w:lang w:val="sk-SK"/>
              </w:rPr>
              <w:t>Výstupná podmienka</w: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820CA1" w14:textId="77777777" w:rsidR="00146575" w:rsidRPr="00EB5DC4" w:rsidRDefault="00CC1FDD" w:rsidP="00CC1FDD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Prijatý</w:t>
            </w:r>
            <w:r w:rsidR="00175557" w:rsidRPr="00EB5DC4">
              <w:rPr>
                <w:rFonts w:ascii="Arial Narrow" w:hAnsi="Arial Narrow"/>
                <w:lang w:val="sk-SK"/>
              </w:rPr>
              <w:t xml:space="preserve">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odmieta vydanie tokenu.</w:t>
            </w:r>
          </w:p>
        </w:tc>
      </w:tr>
      <w:tr w:rsidR="00146575" w:rsidRPr="00EB5DC4" w14:paraId="06C66E1F" w14:textId="77777777" w:rsidTr="3986731E">
        <w:trPr>
          <w:cantSplit/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FFDB8CF" w14:textId="77777777" w:rsidR="00146575" w:rsidRPr="00EB5DC4" w:rsidRDefault="00146575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A7C892" w14:textId="77777777" w:rsidR="00146575" w:rsidRPr="00EB5DC4" w:rsidRDefault="007010AE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IM</w:t>
            </w:r>
          </w:p>
        </w:tc>
      </w:tr>
      <w:tr w:rsidR="00146575" w:rsidRPr="00EB5DC4" w14:paraId="5DBD5A4C" w14:textId="77777777" w:rsidTr="3986731E">
        <w:trPr>
          <w:cantSplit/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57B5017" w14:textId="77777777" w:rsidR="00146575" w:rsidRPr="00EB5DC4" w:rsidRDefault="00146575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Vzorové testovacie dáta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BC3801" w14:textId="77777777" w:rsidR="00146575" w:rsidRPr="00EB5DC4" w:rsidRDefault="00CC1FDD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UAT log</w:t>
            </w:r>
          </w:p>
        </w:tc>
      </w:tr>
      <w:tr w:rsidR="00146575" w:rsidRPr="00EB5DC4" w14:paraId="16FD5A4C" w14:textId="77777777" w:rsidTr="3986731E">
        <w:trPr>
          <w:cantSplit/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43E10F1" w14:textId="77777777" w:rsidR="00146575" w:rsidRPr="00EB5DC4" w:rsidRDefault="00146575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Priorita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CC6A5" w14:textId="77777777" w:rsidR="00146575" w:rsidRPr="00EB5DC4" w:rsidRDefault="00CC1FDD" w:rsidP="006169AA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High</w:t>
            </w:r>
            <w:proofErr w:type="spellEnd"/>
          </w:p>
        </w:tc>
      </w:tr>
    </w:tbl>
    <w:p w14:paraId="107DCB7C" w14:textId="77777777" w:rsidR="00146575" w:rsidRPr="00EB5DC4" w:rsidRDefault="00146575" w:rsidP="00146575">
      <w:pPr>
        <w:rPr>
          <w:szCs w:val="24"/>
          <w:lang w:val="sk-SK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646"/>
        <w:gridCol w:w="2835"/>
        <w:gridCol w:w="1829"/>
        <w:gridCol w:w="1980"/>
        <w:gridCol w:w="2145"/>
      </w:tblGrid>
      <w:tr w:rsidR="00146575" w:rsidRPr="00EB5DC4" w14:paraId="6443E9A6" w14:textId="77777777" w:rsidTr="00564997">
        <w:trPr>
          <w:cantSplit/>
          <w:trHeight w:val="418"/>
        </w:trPr>
        <w:tc>
          <w:tcPr>
            <w:tcW w:w="9435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4F41E87" w14:textId="77777777" w:rsidR="00146575" w:rsidRPr="00EB5DC4" w:rsidRDefault="00146575" w:rsidP="006169AA">
            <w:pPr>
              <w:rPr>
                <w:rFonts w:ascii="Arial Narrow" w:hAnsi="Arial Narrow"/>
                <w:b/>
                <w:lang w:val="sk-SK"/>
              </w:rPr>
            </w:pPr>
            <w:r w:rsidRPr="00EB5DC4">
              <w:rPr>
                <w:rFonts w:ascii="Arial Narrow" w:hAnsi="Arial Narrow"/>
                <w:b/>
                <w:lang w:val="sk-SK"/>
              </w:rPr>
              <w:lastRenderedPageBreak/>
              <w:t>Popis aktivít testovacieho scenára</w:t>
            </w:r>
          </w:p>
        </w:tc>
      </w:tr>
      <w:tr w:rsidR="00146575" w:rsidRPr="00EB5DC4" w14:paraId="0D1384CB" w14:textId="77777777" w:rsidTr="00564997">
        <w:trPr>
          <w:trHeight w:val="401"/>
        </w:trPr>
        <w:tc>
          <w:tcPr>
            <w:tcW w:w="64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C675F85" w14:textId="77777777" w:rsidR="00146575" w:rsidRPr="00EB5DC4" w:rsidRDefault="00146575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Krok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4C83F77" w14:textId="77777777" w:rsidR="00146575" w:rsidRPr="00EB5DC4" w:rsidRDefault="00146575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Aktivita</w:t>
            </w:r>
          </w:p>
        </w:tc>
        <w:tc>
          <w:tcPr>
            <w:tcW w:w="18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137A361" w14:textId="77777777" w:rsidR="00146575" w:rsidRPr="00EB5DC4" w:rsidRDefault="00146575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Vstupné údaje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E839056" w14:textId="77777777" w:rsidR="00146575" w:rsidRPr="00EB5DC4" w:rsidRDefault="00146575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Očakávaný výsledok</w:t>
            </w:r>
          </w:p>
        </w:tc>
        <w:tc>
          <w:tcPr>
            <w:tcW w:w="21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84513BF" w14:textId="77777777" w:rsidR="00146575" w:rsidRPr="00EB5DC4" w:rsidRDefault="00146575" w:rsidP="006169A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Skutočný výsledok</w:t>
            </w:r>
          </w:p>
        </w:tc>
      </w:tr>
      <w:tr w:rsidR="00692C89" w:rsidRPr="00EB5DC4" w14:paraId="4EFD1C31" w14:textId="77777777" w:rsidTr="00564997">
        <w:trPr>
          <w:trHeight w:val="400"/>
        </w:trPr>
        <w:tc>
          <w:tcPr>
            <w:tcW w:w="64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DA23B5" w14:textId="77777777" w:rsidR="00692C89" w:rsidRPr="00EB5DC4" w:rsidRDefault="00692C89" w:rsidP="00692C8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</w:t>
            </w:r>
            <w:r w:rsidR="001622EB"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Pr="00EB5DC4">
              <w:rPr>
                <w:rFonts w:ascii="Arial Narrow" w:hAnsi="Arial Narrow"/>
                <w:lang w:val="sk-SK"/>
              </w:rPr>
              <w:instrText>MERGEFIELD Scenario_Structured.Step</w:instrText>
            </w:r>
            <w:r w:rsidR="001622EB" w:rsidRPr="001622EB">
              <w:rPr>
                <w:rFonts w:ascii="Arial Narrow" w:hAnsi="Arial Narrow"/>
                <w:lang w:val="sk-SK"/>
              </w:rPr>
              <w:fldChar w:fldCharType="separate"/>
            </w:r>
            <w:r w:rsidRPr="00EB5DC4">
              <w:rPr>
                <w:rFonts w:ascii="Arial Narrow" w:hAnsi="Arial Narrow"/>
                <w:lang w:val="sk-SK"/>
              </w:rPr>
              <w:t>1</w:t>
            </w:r>
            <w:r w:rsidR="001622EB" w:rsidRPr="001622EB">
              <w:rPr>
                <w:rFonts w:ascii="Arial Narrow" w:hAnsi="Arial Narrow"/>
                <w:lang w:val="sk-SK"/>
              </w:rPr>
              <w:fldChar w:fldCharType="end"/>
            </w:r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98A6EE" w14:textId="77777777" w:rsidR="00692C89" w:rsidRPr="00EB5DC4" w:rsidRDefault="00460B8F" w:rsidP="00692C8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Nesprávne volanie pre poskytnutie autentifikačného rozhrania.</w:t>
            </w:r>
          </w:p>
        </w:tc>
        <w:tc>
          <w:tcPr>
            <w:tcW w:w="18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48B992" w14:textId="77777777" w:rsidR="00692C89" w:rsidRPr="00EB5DC4" w:rsidRDefault="00460B8F" w:rsidP="00692C89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Request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pre neexistujúce rozhranie.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041052" w14:textId="77777777" w:rsidR="00692C89" w:rsidRPr="00EB5DC4" w:rsidRDefault="00460B8F" w:rsidP="00692C8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odmieta vydanie tokenu.</w:t>
            </w:r>
          </w:p>
        </w:tc>
        <w:tc>
          <w:tcPr>
            <w:tcW w:w="21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F30469" w14:textId="77777777" w:rsidR="00692C89" w:rsidRPr="00EB5DC4" w:rsidRDefault="00460B8F" w:rsidP="00692C89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odmieta vydanie tokenu.</w:t>
            </w:r>
          </w:p>
        </w:tc>
      </w:tr>
    </w:tbl>
    <w:p w14:paraId="5F2F5ACA" w14:textId="77777777" w:rsidR="00F57865" w:rsidRPr="00EB5DC4" w:rsidRDefault="00F57865" w:rsidP="00F57865">
      <w:pPr>
        <w:rPr>
          <w:lang w:val="sk-SK"/>
        </w:rPr>
      </w:pPr>
    </w:p>
    <w:tbl>
      <w:tblPr>
        <w:tblStyle w:val="TableGrid"/>
        <w:tblW w:w="9113" w:type="dxa"/>
        <w:tblInd w:w="85" w:type="dxa"/>
        <w:tblLook w:val="04A0" w:firstRow="1" w:lastRow="0" w:firstColumn="1" w:lastColumn="0" w:noHBand="0" w:noVBand="1"/>
      </w:tblPr>
      <w:tblGrid>
        <w:gridCol w:w="1800"/>
        <w:gridCol w:w="7313"/>
      </w:tblGrid>
      <w:tr w:rsidR="00F57865" w:rsidRPr="00EB5DC4" w14:paraId="141A481A" w14:textId="77777777" w:rsidTr="00F24EA8">
        <w:trPr>
          <w:trHeight w:val="566"/>
        </w:trPr>
        <w:tc>
          <w:tcPr>
            <w:tcW w:w="1800" w:type="dxa"/>
            <w:vAlign w:val="center"/>
          </w:tcPr>
          <w:p w14:paraId="36BAF32A" w14:textId="77777777" w:rsidR="00F57865" w:rsidRPr="00EB5DC4" w:rsidRDefault="00F57865" w:rsidP="00F24EA8">
            <w:pPr>
              <w:rPr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UAT log</w:t>
            </w:r>
          </w:p>
        </w:tc>
        <w:tc>
          <w:tcPr>
            <w:tcW w:w="7313" w:type="dxa"/>
            <w:vAlign w:val="center"/>
          </w:tcPr>
          <w:p w14:paraId="3D0F6ECB" w14:textId="77777777" w:rsidR="00F57865" w:rsidRPr="00EB5DC4" w:rsidRDefault="00F57865" w:rsidP="00F24EA8">
            <w:pPr>
              <w:rPr>
                <w:rFonts w:ascii="Arial Narrow" w:hAnsi="Arial Narrow"/>
                <w:i/>
                <w:color w:val="A6A6A6" w:themeColor="background1" w:themeShade="A6"/>
                <w:sz w:val="16"/>
                <w:lang w:val="sk-SK"/>
              </w:rPr>
            </w:pPr>
          </w:p>
        </w:tc>
      </w:tr>
    </w:tbl>
    <w:p w14:paraId="4F4CC591" w14:textId="77777777" w:rsidR="00955A71" w:rsidRPr="00EB5DC4" w:rsidRDefault="00955A71">
      <w:pPr>
        <w:rPr>
          <w:lang w:val="sk-SK"/>
        </w:rPr>
      </w:pPr>
    </w:p>
    <w:p w14:paraId="4F442763" w14:textId="77777777" w:rsidR="00362CEB" w:rsidRPr="00EB5DC4" w:rsidRDefault="00362CEB" w:rsidP="255551DB">
      <w:pPr>
        <w:pStyle w:val="Heading2"/>
        <w:rPr>
          <w:color w:val="2F5496" w:themeColor="accent5" w:themeShade="BF"/>
          <w:lang w:val="sk-SK"/>
        </w:rPr>
      </w:pPr>
      <w:r w:rsidRPr="00EB5DC4">
        <w:rPr>
          <w:color w:val="2F5496" w:themeColor="accent5" w:themeShade="BF"/>
          <w:lang w:val="sk-SK"/>
        </w:rPr>
        <w:t>TC_G2G_01_NEG – Neúspešné zaslanie správy na G2G rozhranie</w:t>
      </w:r>
    </w:p>
    <w:p w14:paraId="04A7E765" w14:textId="77777777" w:rsidR="00975E13" w:rsidRPr="00EB5DC4" w:rsidRDefault="00975E13">
      <w:pPr>
        <w:rPr>
          <w:lang w:val="sk-SK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620"/>
        <w:gridCol w:w="7470"/>
      </w:tblGrid>
      <w:tr w:rsidR="009F0B72" w:rsidRPr="00EB5DC4" w14:paraId="60B428DE" w14:textId="77777777" w:rsidTr="3986731E">
        <w:trPr>
          <w:trHeight w:val="400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864CCC8" w14:textId="77777777" w:rsidR="009F0B72" w:rsidRPr="00EB5DC4" w:rsidRDefault="009F0B72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10EC40" w14:textId="77777777" w:rsidR="009F0B72" w:rsidRPr="00EB5DC4" w:rsidRDefault="001622EB" w:rsidP="002B7982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9F0B72" w:rsidRPr="00EB5DC4">
              <w:rPr>
                <w:rFonts w:ascii="Arial Narrow" w:hAnsi="Arial Narrow"/>
                <w:lang w:val="sk-SK"/>
              </w:rPr>
              <w:instrText>MERGEFIELD Element.Notes</w:instrTex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  <w:r w:rsidR="009F0B72" w:rsidRPr="00EB5DC4">
              <w:rPr>
                <w:rFonts w:ascii="Arial Narrow" w:hAnsi="Arial Narrow"/>
                <w:lang w:val="sk-SK"/>
              </w:rPr>
              <w:t>Cieľom testovacieho prípadu je otestovanie vzniku chyby pri</w:t>
            </w:r>
            <w:r w:rsidR="00841364" w:rsidRPr="00EB5DC4">
              <w:rPr>
                <w:rFonts w:ascii="Arial Narrow" w:hAnsi="Arial Narrow"/>
                <w:lang w:val="sk-SK"/>
              </w:rPr>
              <w:t xml:space="preserve"> listinnom</w:t>
            </w:r>
            <w:r w:rsidR="009F0B72" w:rsidRPr="00EB5DC4">
              <w:rPr>
                <w:rFonts w:ascii="Arial Narrow" w:hAnsi="Arial Narrow"/>
                <w:lang w:val="sk-SK"/>
              </w:rPr>
              <w:t xml:space="preserve"> doručovaní EUD:</w:t>
            </w:r>
          </w:p>
          <w:p w14:paraId="3A4413B0" w14:textId="77777777" w:rsidR="009F0B72" w:rsidRPr="00EB5DC4" w:rsidRDefault="009F0B72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sluzba_is_164 - Zápis správy určenej na doručenie do modulu elektronického doručovania</w:t>
            </w:r>
          </w:p>
        </w:tc>
      </w:tr>
      <w:tr w:rsidR="009F0B72" w:rsidRPr="00EB5DC4" w14:paraId="2F842D76" w14:textId="77777777" w:rsidTr="3986731E">
        <w:trPr>
          <w:trHeight w:val="400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A90B5FF" w14:textId="77777777" w:rsidR="009F0B72" w:rsidRPr="00EB5DC4" w:rsidRDefault="009F0B72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Fáza/Verzia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1CA2E050" w14:textId="77777777" w:rsidR="009F0B72" w:rsidRPr="00EB5DC4" w:rsidRDefault="006A559D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1.0</w:t>
            </w:r>
          </w:p>
        </w:tc>
      </w:tr>
      <w:tr w:rsidR="009F0B72" w:rsidRPr="00EB5DC4" w14:paraId="037C4CA4" w14:textId="77777777" w:rsidTr="3986731E">
        <w:trPr>
          <w:trHeight w:val="400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CD0DDE2" w14:textId="77777777" w:rsidR="009F0B72" w:rsidRPr="00EB5DC4" w:rsidRDefault="009F0B72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Typ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73DD1505" w14:textId="77777777" w:rsidR="009F0B72" w:rsidRPr="00EB5DC4" w:rsidRDefault="00A922EC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Transakčná služba</w:t>
            </w:r>
          </w:p>
        </w:tc>
      </w:tr>
      <w:tr w:rsidR="009F0B72" w:rsidRPr="00EB5DC4" w14:paraId="33B73B70" w14:textId="77777777" w:rsidTr="3986731E">
        <w:trPr>
          <w:cantSplit/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294F1BD" w14:textId="77777777" w:rsidR="00841364" w:rsidRPr="00EB5DC4" w:rsidRDefault="001622EB" w:rsidP="002C6B10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9F0B72" w:rsidRPr="00EB5DC4">
              <w:rPr>
                <w:rFonts w:ascii="Arial Narrow" w:hAnsi="Arial Narrow"/>
                <w:lang w:val="sk-SK"/>
              </w:rPr>
              <w:instrText>MERGEFIELD ElemConstraint.Type</w:instrText>
            </w:r>
            <w:r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9F0B72" w:rsidRPr="00EB5DC4">
              <w:rPr>
                <w:rFonts w:ascii="Arial Narrow" w:hAnsi="Arial Narrow"/>
                <w:lang w:val="sk-SK"/>
              </w:rPr>
              <w:t>Vstupná podmienka</w: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0AC869" w14:textId="77777777" w:rsidR="00AA208D" w:rsidRPr="00EB5DC4" w:rsidRDefault="00132F8A" w:rsidP="00132F8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Správa s c</w:t>
            </w:r>
            <w:r w:rsidR="004464EE" w:rsidRPr="00EB5DC4">
              <w:rPr>
                <w:rFonts w:ascii="Arial Narrow" w:hAnsi="Arial Narrow"/>
                <w:lang w:val="sk-SK"/>
              </w:rPr>
              <w:t>hýba</w:t>
            </w:r>
            <w:r w:rsidRPr="00EB5DC4">
              <w:rPr>
                <w:rFonts w:ascii="Arial Narrow" w:hAnsi="Arial Narrow"/>
                <w:lang w:val="sk-SK"/>
              </w:rPr>
              <w:t>júcim</w:t>
            </w:r>
            <w:r w:rsidR="004464EE" w:rsidRPr="00EB5DC4">
              <w:rPr>
                <w:rFonts w:ascii="Arial Narrow" w:hAnsi="Arial Narrow"/>
                <w:lang w:val="sk-SK"/>
              </w:rPr>
              <w:t xml:space="preserve"> identifikátor</w:t>
            </w:r>
            <w:r w:rsidRPr="00EB5DC4">
              <w:rPr>
                <w:rFonts w:ascii="Arial Narrow" w:hAnsi="Arial Narrow"/>
                <w:lang w:val="sk-SK"/>
              </w:rPr>
              <w:t>om</w:t>
            </w:r>
            <w:r w:rsidR="004464EE" w:rsidRPr="00EB5DC4">
              <w:rPr>
                <w:rFonts w:ascii="Arial Narrow" w:hAnsi="Arial Narrow"/>
                <w:lang w:val="sk-SK"/>
              </w:rPr>
              <w:t xml:space="preserve"> správy - </w:t>
            </w:r>
            <w:proofErr w:type="spellStart"/>
            <w:r w:rsidR="004464EE" w:rsidRPr="00EB5DC4">
              <w:rPr>
                <w:rFonts w:ascii="Arial Narrow" w:hAnsi="Arial Narrow"/>
                <w:lang w:val="sk-SK"/>
              </w:rPr>
              <w:t>MessageID</w:t>
            </w:r>
            <w:proofErr w:type="spellEnd"/>
            <w:r w:rsidR="00E37029" w:rsidRPr="00EB5DC4">
              <w:rPr>
                <w:rFonts w:ascii="Arial Narrow" w:hAnsi="Arial Narrow"/>
                <w:lang w:val="sk-SK"/>
              </w:rPr>
              <w:t>.</w:t>
            </w:r>
          </w:p>
        </w:tc>
      </w:tr>
      <w:tr w:rsidR="009F0B72" w:rsidRPr="00EB5DC4" w14:paraId="77BFAAA0" w14:textId="77777777" w:rsidTr="3986731E">
        <w:trPr>
          <w:cantSplit/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770029E" w14:textId="77777777" w:rsidR="006A559D" w:rsidRPr="00EB5DC4" w:rsidRDefault="001622EB" w:rsidP="002B7982">
            <w:pPr>
              <w:rPr>
                <w:rFonts w:ascii="Arial Narrow" w:hAnsi="Arial Narrow"/>
                <w:lang w:val="sk-SK"/>
              </w:rPr>
            </w:pPr>
            <w:r w:rsidRPr="001622EB">
              <w:rPr>
                <w:rFonts w:ascii="Arial Narrow" w:hAnsi="Arial Narrow"/>
                <w:lang w:val="sk-SK"/>
              </w:rPr>
              <w:fldChar w:fldCharType="begin" w:fldLock="1"/>
            </w:r>
            <w:r w:rsidR="009F0B72" w:rsidRPr="00EB5DC4">
              <w:rPr>
                <w:rFonts w:ascii="Arial Narrow" w:hAnsi="Arial Narrow"/>
                <w:lang w:val="sk-SK"/>
              </w:rPr>
              <w:instrText>MERGEFIELD ElemConstraint.Type</w:instrText>
            </w:r>
            <w:r w:rsidRPr="001622EB">
              <w:rPr>
                <w:rFonts w:ascii="Arial Narrow" w:hAnsi="Arial Narrow"/>
                <w:lang w:val="sk-SK"/>
              </w:rPr>
              <w:fldChar w:fldCharType="separate"/>
            </w:r>
            <w:r w:rsidR="009F0B72" w:rsidRPr="00EB5DC4">
              <w:rPr>
                <w:rFonts w:ascii="Arial Narrow" w:hAnsi="Arial Narrow"/>
                <w:lang w:val="sk-SK"/>
              </w:rPr>
              <w:t>Výstupná podmienka</w:t>
            </w:r>
            <w:r w:rsidRPr="001622EB">
              <w:rPr>
                <w:rFonts w:ascii="Arial Narrow" w:hAnsi="Arial Narrow"/>
                <w:lang w:val="sk-SK"/>
              </w:rPr>
              <w:fldChar w:fldCharType="end"/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213373" w14:textId="77777777" w:rsidR="006A559D" w:rsidRPr="00EB5DC4" w:rsidRDefault="006A559D" w:rsidP="00AE1FE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Chybová informácia o nemožnosti </w:t>
            </w:r>
            <w:r w:rsidR="00917E06" w:rsidRPr="00EB5DC4">
              <w:rPr>
                <w:rFonts w:ascii="Arial Narrow" w:hAnsi="Arial Narrow"/>
                <w:lang w:val="sk-SK"/>
              </w:rPr>
              <w:t>odoslania</w:t>
            </w:r>
            <w:r w:rsidRPr="00EB5DC4">
              <w:rPr>
                <w:rFonts w:ascii="Arial Narrow" w:hAnsi="Arial Narrow"/>
                <w:lang w:val="sk-SK"/>
              </w:rPr>
              <w:t xml:space="preserve"> správy</w:t>
            </w:r>
            <w:r w:rsidR="00E37029" w:rsidRPr="00EB5DC4">
              <w:rPr>
                <w:rFonts w:ascii="Arial Narrow" w:hAnsi="Arial Narrow"/>
                <w:lang w:val="sk-SK"/>
              </w:rPr>
              <w:t>.</w:t>
            </w:r>
          </w:p>
        </w:tc>
      </w:tr>
      <w:tr w:rsidR="009F0B72" w:rsidRPr="00EB5DC4" w14:paraId="46423079" w14:textId="77777777" w:rsidTr="3986731E">
        <w:trPr>
          <w:cantSplit/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F01B2E4" w14:textId="77777777" w:rsidR="009F0B72" w:rsidRPr="00EB5DC4" w:rsidRDefault="009F0B72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38848F" w14:textId="77777777" w:rsidR="00CF2C8D" w:rsidRPr="00EB5DC4" w:rsidRDefault="007010AE" w:rsidP="002C6B10">
            <w:pPr>
              <w:jc w:val="both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IM</w:t>
            </w:r>
          </w:p>
        </w:tc>
      </w:tr>
      <w:tr w:rsidR="009F0B72" w:rsidRPr="00EB5DC4" w14:paraId="41A8E814" w14:textId="77777777" w:rsidTr="3986731E">
        <w:trPr>
          <w:cantSplit/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44A7994" w14:textId="77777777" w:rsidR="009F0B72" w:rsidRPr="00EB5DC4" w:rsidRDefault="009F0B72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Vzorové testovacie dáta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272AFC" w14:textId="77777777" w:rsidR="009F0B72" w:rsidRPr="00EB5DC4" w:rsidRDefault="00CC1FDD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UAT log</w:t>
            </w:r>
          </w:p>
        </w:tc>
      </w:tr>
      <w:tr w:rsidR="009F0B72" w:rsidRPr="00EB5DC4" w14:paraId="4E2C480E" w14:textId="77777777" w:rsidTr="3986731E">
        <w:trPr>
          <w:cantSplit/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7DC1BA3" w14:textId="77777777" w:rsidR="009F0B72" w:rsidRPr="00EB5DC4" w:rsidRDefault="009F0B72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Priorita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21D03EC" w14:textId="77777777" w:rsidR="009F0B72" w:rsidRPr="00EB5DC4" w:rsidRDefault="00F24E6D" w:rsidP="002B7982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High</w:t>
            </w:r>
            <w:proofErr w:type="spellEnd"/>
          </w:p>
        </w:tc>
      </w:tr>
    </w:tbl>
    <w:p w14:paraId="13D51A54" w14:textId="77777777" w:rsidR="009F0B72" w:rsidRPr="00EB5DC4" w:rsidRDefault="009F0B72" w:rsidP="009F0B72">
      <w:pPr>
        <w:rPr>
          <w:szCs w:val="24"/>
          <w:lang w:val="sk-SK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04"/>
        <w:gridCol w:w="1276"/>
        <w:gridCol w:w="1843"/>
        <w:gridCol w:w="2977"/>
        <w:gridCol w:w="2490"/>
      </w:tblGrid>
      <w:tr w:rsidR="009F0B72" w:rsidRPr="00EB5DC4" w14:paraId="02A75AD6" w14:textId="77777777" w:rsidTr="5D256D6B">
        <w:trPr>
          <w:cantSplit/>
          <w:trHeight w:val="418"/>
        </w:trPr>
        <w:tc>
          <w:tcPr>
            <w:tcW w:w="909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15FC8CD" w14:textId="77777777" w:rsidR="009F0B72" w:rsidRPr="00EB5DC4" w:rsidRDefault="009F0B72" w:rsidP="002B7982">
            <w:pPr>
              <w:rPr>
                <w:rFonts w:ascii="Arial Narrow" w:hAnsi="Arial Narrow"/>
                <w:b/>
                <w:lang w:val="sk-SK"/>
              </w:rPr>
            </w:pPr>
            <w:r w:rsidRPr="00EB5DC4">
              <w:rPr>
                <w:rFonts w:ascii="Arial Narrow" w:hAnsi="Arial Narrow"/>
                <w:b/>
                <w:lang w:val="sk-SK"/>
              </w:rPr>
              <w:t>Popis aktivít testovacieho scenára</w:t>
            </w:r>
          </w:p>
        </w:tc>
      </w:tr>
      <w:tr w:rsidR="009F0B72" w:rsidRPr="00EB5DC4" w14:paraId="3F30EE40" w14:textId="77777777" w:rsidTr="5D256D6B">
        <w:trPr>
          <w:trHeight w:val="401"/>
        </w:trPr>
        <w:tc>
          <w:tcPr>
            <w:tcW w:w="5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95468AE" w14:textId="77777777" w:rsidR="009F0B72" w:rsidRPr="00EB5DC4" w:rsidRDefault="009F0B72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Krok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640CA1B" w14:textId="77777777" w:rsidR="009F0B72" w:rsidRPr="00EB5DC4" w:rsidRDefault="009F0B72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Aktivita</w:t>
            </w:r>
          </w:p>
        </w:tc>
        <w:tc>
          <w:tcPr>
            <w:tcW w:w="18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E96580E" w14:textId="77777777" w:rsidR="009F0B72" w:rsidRPr="00EB5DC4" w:rsidRDefault="009F0B72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Vstupné údaje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8BD00A7" w14:textId="77777777" w:rsidR="009F0B72" w:rsidRPr="00EB5DC4" w:rsidRDefault="009F0B72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Očakávaný výsledok</w:t>
            </w:r>
          </w:p>
        </w:tc>
        <w:tc>
          <w:tcPr>
            <w:tcW w:w="24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5CEF245" w14:textId="77777777" w:rsidR="009F0B72" w:rsidRPr="00EB5DC4" w:rsidRDefault="009F0B72" w:rsidP="002B7982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Skutočný výsledok</w:t>
            </w:r>
          </w:p>
        </w:tc>
      </w:tr>
      <w:tr w:rsidR="00132F8A" w:rsidRPr="00EB5DC4" w14:paraId="0BB3CCD9" w14:textId="77777777" w:rsidTr="5D256D6B">
        <w:trPr>
          <w:trHeight w:val="400"/>
        </w:trPr>
        <w:tc>
          <w:tcPr>
            <w:tcW w:w="5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30D508" w14:textId="77777777" w:rsidR="00132F8A" w:rsidRPr="00EB5DC4" w:rsidRDefault="00132F8A" w:rsidP="002C678F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01.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3696E33" w14:textId="77777777" w:rsidR="00132F8A" w:rsidRPr="00EB5DC4" w:rsidRDefault="00132F8A" w:rsidP="002C678F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Odoslanie požiadavky na získanie SAML tokenu</w:t>
            </w:r>
          </w:p>
        </w:tc>
        <w:tc>
          <w:tcPr>
            <w:tcW w:w="18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B54948" w14:textId="77777777" w:rsidR="00132F8A" w:rsidRPr="00EB5DC4" w:rsidRDefault="00132F8A" w:rsidP="00917E06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Request</w:t>
            </w:r>
            <w:proofErr w:type="spellEnd"/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C9362F" w14:textId="77777777" w:rsidR="00132F8A" w:rsidRPr="00EB5DC4" w:rsidRDefault="00132F8A" w:rsidP="002C678F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  <w:tc>
          <w:tcPr>
            <w:tcW w:w="24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30798D" w14:textId="77777777" w:rsidR="00132F8A" w:rsidRPr="00EB5DC4" w:rsidRDefault="00132F8A" w:rsidP="002C678F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</w:tr>
      <w:tr w:rsidR="00132F8A" w:rsidRPr="00EB5DC4" w14:paraId="03A9B138" w14:textId="77777777" w:rsidTr="5D256D6B">
        <w:trPr>
          <w:trHeight w:val="400"/>
        </w:trPr>
        <w:tc>
          <w:tcPr>
            <w:tcW w:w="5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C66445" w14:textId="77777777" w:rsidR="00132F8A" w:rsidRPr="00EB5DC4" w:rsidRDefault="00132F8A" w:rsidP="00132F8A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02.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50170D3" w14:textId="77777777" w:rsidR="00132F8A" w:rsidRPr="00EB5DC4" w:rsidRDefault="00132F8A" w:rsidP="002C678F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Odoslanie správy.</w:t>
            </w:r>
          </w:p>
        </w:tc>
        <w:tc>
          <w:tcPr>
            <w:tcW w:w="18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522C9D" w14:textId="77777777" w:rsidR="00132F8A" w:rsidRPr="00EB5DC4" w:rsidRDefault="00132F8A" w:rsidP="00917E06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Nekompletná správa na odoslanie.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865454" w14:textId="77777777" w:rsidR="00132F8A" w:rsidRPr="00EB5DC4" w:rsidRDefault="00132F8A" w:rsidP="002C678F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Chybová informácia o nemožnosti odoslania správy.</w:t>
            </w:r>
          </w:p>
        </w:tc>
        <w:tc>
          <w:tcPr>
            <w:tcW w:w="24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5E1DCB" w14:textId="77777777" w:rsidR="00132F8A" w:rsidRPr="00EB5DC4" w:rsidRDefault="00132F8A" w:rsidP="002C678F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Chybová informácia o nemožnosti odoslania správy.</w:t>
            </w:r>
          </w:p>
        </w:tc>
      </w:tr>
    </w:tbl>
    <w:p w14:paraId="200054DD" w14:textId="77777777" w:rsidR="00F57865" w:rsidRPr="00EB5DC4" w:rsidRDefault="00F57865" w:rsidP="00F57865">
      <w:pPr>
        <w:rPr>
          <w:lang w:val="sk-SK"/>
        </w:rPr>
      </w:pPr>
    </w:p>
    <w:tbl>
      <w:tblPr>
        <w:tblStyle w:val="TableGrid"/>
        <w:tblW w:w="9113" w:type="dxa"/>
        <w:tblInd w:w="85" w:type="dxa"/>
        <w:tblLook w:val="04A0" w:firstRow="1" w:lastRow="0" w:firstColumn="1" w:lastColumn="0" w:noHBand="0" w:noVBand="1"/>
      </w:tblPr>
      <w:tblGrid>
        <w:gridCol w:w="1800"/>
        <w:gridCol w:w="7313"/>
      </w:tblGrid>
      <w:tr w:rsidR="00F57865" w:rsidRPr="00EB5DC4" w14:paraId="778A8882" w14:textId="77777777" w:rsidTr="00001B8E">
        <w:trPr>
          <w:trHeight w:val="744"/>
        </w:trPr>
        <w:tc>
          <w:tcPr>
            <w:tcW w:w="1800" w:type="dxa"/>
            <w:vAlign w:val="center"/>
          </w:tcPr>
          <w:p w14:paraId="47C45982" w14:textId="77777777" w:rsidR="00F57865" w:rsidRPr="00EB5DC4" w:rsidRDefault="00F57865" w:rsidP="00F24EA8">
            <w:pPr>
              <w:rPr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UAT log</w:t>
            </w:r>
          </w:p>
        </w:tc>
        <w:tc>
          <w:tcPr>
            <w:tcW w:w="7313" w:type="dxa"/>
            <w:vAlign w:val="center"/>
          </w:tcPr>
          <w:p w14:paraId="52AAA50B" w14:textId="77777777" w:rsidR="00F57865" w:rsidRPr="00EB5DC4" w:rsidRDefault="00F57865" w:rsidP="00F24EA8">
            <w:pPr>
              <w:rPr>
                <w:rFonts w:ascii="Arial Narrow" w:hAnsi="Arial Narrow"/>
                <w:i/>
                <w:color w:val="A6A6A6" w:themeColor="background1" w:themeShade="A6"/>
                <w:sz w:val="16"/>
                <w:lang w:val="sk-SK"/>
              </w:rPr>
            </w:pPr>
          </w:p>
        </w:tc>
      </w:tr>
    </w:tbl>
    <w:p w14:paraId="18A3EA8D" w14:textId="77777777" w:rsidR="002C678F" w:rsidRPr="00EB5DC4" w:rsidRDefault="002C678F" w:rsidP="009F0B72">
      <w:pPr>
        <w:jc w:val="both"/>
        <w:rPr>
          <w:lang w:val="sk-SK"/>
        </w:rPr>
      </w:pPr>
    </w:p>
    <w:p w14:paraId="6369D87F" w14:textId="77777777" w:rsidR="255551DB" w:rsidRPr="00EB5DC4" w:rsidRDefault="255551DB" w:rsidP="255551DB">
      <w:pPr>
        <w:pStyle w:val="Heading2"/>
        <w:rPr>
          <w:color w:val="2F5496" w:themeColor="accent5" w:themeShade="BF"/>
          <w:lang w:val="sk-SK"/>
        </w:rPr>
      </w:pPr>
      <w:r w:rsidRPr="00EB5DC4">
        <w:rPr>
          <w:color w:val="2F5496" w:themeColor="accent5" w:themeShade="BF"/>
          <w:lang w:val="sk-SK"/>
        </w:rPr>
        <w:t xml:space="preserve">TC_G2G_02_NEG – Neúspešné vloženie správy do </w:t>
      </w:r>
      <w:proofErr w:type="spellStart"/>
      <w:r w:rsidRPr="00EB5DC4">
        <w:rPr>
          <w:color w:val="2F5496" w:themeColor="accent5" w:themeShade="BF"/>
          <w:lang w:val="sk-SK"/>
        </w:rPr>
        <w:t>outboxu</w:t>
      </w:r>
      <w:proofErr w:type="spellEnd"/>
    </w:p>
    <w:p w14:paraId="6EA35F98" w14:textId="77777777" w:rsidR="255551DB" w:rsidRPr="00EB5DC4" w:rsidRDefault="255551DB" w:rsidP="255551DB">
      <w:pPr>
        <w:rPr>
          <w:lang w:val="sk-SK"/>
        </w:rPr>
      </w:pPr>
    </w:p>
    <w:tbl>
      <w:tblPr>
        <w:tblW w:w="0" w:type="auto"/>
        <w:tblInd w:w="60" w:type="dxa"/>
        <w:tblLook w:val="0000" w:firstRow="0" w:lastRow="0" w:firstColumn="0" w:lastColumn="0" w:noHBand="0" w:noVBand="0"/>
      </w:tblPr>
      <w:tblGrid>
        <w:gridCol w:w="1620"/>
        <w:gridCol w:w="7470"/>
      </w:tblGrid>
      <w:tr w:rsidR="255551DB" w:rsidRPr="00EB5DC4" w14:paraId="3889DC5E" w14:textId="77777777" w:rsidTr="3986731E">
        <w:trPr>
          <w:trHeight w:val="400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C9733CC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AACA0A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Cieľom testovacieho prípadu je otestovanie vzniku chyby pri listinnom doručovaní EUD:</w:t>
            </w:r>
          </w:p>
          <w:p w14:paraId="7615AC8F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sluzba_is_164 - Zápis správy určenej na doručenie do modulu elektronického doručovania</w:t>
            </w:r>
          </w:p>
        </w:tc>
      </w:tr>
      <w:tr w:rsidR="255551DB" w:rsidRPr="00EB5DC4" w14:paraId="115F0AF2" w14:textId="77777777" w:rsidTr="3986731E">
        <w:trPr>
          <w:trHeight w:val="400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BD7C3B7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Fáza/Verzia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3F7BF47C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1.0</w:t>
            </w:r>
          </w:p>
        </w:tc>
      </w:tr>
      <w:tr w:rsidR="255551DB" w:rsidRPr="00EB5DC4" w14:paraId="4B49BC8A" w14:textId="77777777" w:rsidTr="3986731E">
        <w:trPr>
          <w:trHeight w:val="400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633ADD9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Typ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07A11FB3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Transakčná služba</w:t>
            </w:r>
          </w:p>
        </w:tc>
      </w:tr>
      <w:tr w:rsidR="255551DB" w:rsidRPr="00EB5DC4" w14:paraId="5ACBC00A" w14:textId="77777777" w:rsidTr="3986731E">
        <w:trPr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6D2E1E8" w14:textId="77777777" w:rsidR="255551DB" w:rsidRPr="00EB5DC4" w:rsidRDefault="00DC0707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lastRenderedPageBreak/>
              <w:t>Vstupná podmienka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317113" w14:textId="77777777" w:rsidR="255551DB" w:rsidRPr="00EB5DC4" w:rsidRDefault="00132F8A" w:rsidP="00AE1FE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Správa s chýbajúcim identifikátorom správy -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MessageID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</w:tr>
      <w:tr w:rsidR="255551DB" w:rsidRPr="00EB5DC4" w14:paraId="48BFAB1F" w14:textId="77777777" w:rsidTr="3986731E">
        <w:trPr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5932D2D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Výstupná podmienka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39069F" w14:textId="77777777" w:rsidR="255551DB" w:rsidRPr="00EB5DC4" w:rsidRDefault="00917E06" w:rsidP="00AE1FE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Chybová informácia</w:t>
            </w:r>
            <w:r w:rsidR="255551DB" w:rsidRPr="00EB5DC4">
              <w:rPr>
                <w:rFonts w:ascii="Arial Narrow" w:hAnsi="Arial Narrow"/>
                <w:lang w:val="sk-SK"/>
              </w:rPr>
              <w:t xml:space="preserve"> o nemožnosti </w:t>
            </w:r>
            <w:r w:rsidRPr="00EB5DC4">
              <w:rPr>
                <w:rFonts w:ascii="Arial Narrow" w:hAnsi="Arial Narrow"/>
                <w:lang w:val="sk-SK"/>
              </w:rPr>
              <w:t>vloženia správy</w:t>
            </w:r>
            <w:r w:rsidR="00E37029" w:rsidRPr="00EB5DC4">
              <w:rPr>
                <w:rFonts w:ascii="Arial Narrow" w:hAnsi="Arial Narrow"/>
                <w:lang w:val="sk-SK"/>
              </w:rPr>
              <w:t>.</w:t>
            </w:r>
          </w:p>
        </w:tc>
      </w:tr>
      <w:tr w:rsidR="255551DB" w:rsidRPr="00EB5DC4" w14:paraId="078C2292" w14:textId="77777777" w:rsidTr="3986731E">
        <w:trPr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C14A84A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890B87" w14:textId="77777777" w:rsidR="255551DB" w:rsidRPr="00EB5DC4" w:rsidRDefault="007010AE" w:rsidP="255551DB">
            <w:pPr>
              <w:jc w:val="both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IM</w:t>
            </w:r>
          </w:p>
        </w:tc>
      </w:tr>
      <w:tr w:rsidR="255551DB" w:rsidRPr="00EB5DC4" w14:paraId="6D2596C1" w14:textId="77777777" w:rsidTr="3986731E">
        <w:trPr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2616FD6D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Vzorové testovacie dáta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B0515E3" w14:textId="77777777" w:rsidR="255551DB" w:rsidRPr="00EB5DC4" w:rsidRDefault="00CC1FDD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UAT log</w:t>
            </w:r>
          </w:p>
        </w:tc>
      </w:tr>
      <w:tr w:rsidR="255551DB" w:rsidRPr="00EB5DC4" w14:paraId="60F89775" w14:textId="77777777" w:rsidTr="3986731E">
        <w:trPr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6155C87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Priorita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8B8EF9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High</w:t>
            </w:r>
            <w:proofErr w:type="spellEnd"/>
          </w:p>
        </w:tc>
      </w:tr>
    </w:tbl>
    <w:p w14:paraId="3BD75BC4" w14:textId="77777777" w:rsidR="255551DB" w:rsidRPr="00EB5DC4" w:rsidRDefault="255551DB" w:rsidP="255551DB">
      <w:pPr>
        <w:rPr>
          <w:lang w:val="sk-SK"/>
        </w:rPr>
      </w:pPr>
    </w:p>
    <w:tbl>
      <w:tblPr>
        <w:tblW w:w="0" w:type="auto"/>
        <w:tblInd w:w="60" w:type="dxa"/>
        <w:tblLook w:val="0000" w:firstRow="0" w:lastRow="0" w:firstColumn="0" w:lastColumn="0" w:noHBand="0" w:noVBand="0"/>
      </w:tblPr>
      <w:tblGrid>
        <w:gridCol w:w="554"/>
        <w:gridCol w:w="1510"/>
        <w:gridCol w:w="2126"/>
        <w:gridCol w:w="2551"/>
        <w:gridCol w:w="2563"/>
      </w:tblGrid>
      <w:tr w:rsidR="255551DB" w:rsidRPr="00EB5DC4" w14:paraId="1A719E94" w14:textId="77777777" w:rsidTr="5D256D6B">
        <w:trPr>
          <w:trHeight w:val="418"/>
        </w:trPr>
        <w:tc>
          <w:tcPr>
            <w:tcW w:w="9304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FE83622" w14:textId="77777777" w:rsidR="255551DB" w:rsidRPr="00EB5DC4" w:rsidRDefault="255551DB" w:rsidP="255551DB">
            <w:pPr>
              <w:rPr>
                <w:rFonts w:ascii="Arial Narrow" w:hAnsi="Arial Narrow"/>
                <w:b/>
                <w:bCs/>
                <w:lang w:val="sk-SK"/>
              </w:rPr>
            </w:pPr>
            <w:r w:rsidRPr="00EB5DC4">
              <w:rPr>
                <w:rFonts w:ascii="Arial Narrow" w:hAnsi="Arial Narrow"/>
                <w:b/>
                <w:bCs/>
                <w:lang w:val="sk-SK"/>
              </w:rPr>
              <w:t>Popis aktivít testovacieho scenára</w:t>
            </w:r>
          </w:p>
        </w:tc>
      </w:tr>
      <w:tr w:rsidR="255551DB" w:rsidRPr="00EB5DC4" w14:paraId="4B170AB0" w14:textId="77777777" w:rsidTr="5D256D6B">
        <w:trPr>
          <w:trHeight w:val="401"/>
        </w:trPr>
        <w:tc>
          <w:tcPr>
            <w:tcW w:w="5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3DD60A5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Krok</w:t>
            </w:r>
          </w:p>
        </w:tc>
        <w:tc>
          <w:tcPr>
            <w:tcW w:w="1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2ED15B5B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Aktivita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0AA7B7D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Vstupné údaje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750448D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Očakávaný výsledok</w:t>
            </w:r>
          </w:p>
        </w:tc>
        <w:tc>
          <w:tcPr>
            <w:tcW w:w="25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D629C67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Skutočný výsledok</w:t>
            </w:r>
          </w:p>
        </w:tc>
      </w:tr>
      <w:tr w:rsidR="00132F8A" w:rsidRPr="00EB5DC4" w14:paraId="75358AC5" w14:textId="77777777" w:rsidTr="5D256D6B">
        <w:trPr>
          <w:trHeight w:val="400"/>
        </w:trPr>
        <w:tc>
          <w:tcPr>
            <w:tcW w:w="5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01D1BC" w14:textId="77777777" w:rsidR="00132F8A" w:rsidRPr="00EB5DC4" w:rsidRDefault="00132F8A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01.</w:t>
            </w:r>
          </w:p>
        </w:tc>
        <w:tc>
          <w:tcPr>
            <w:tcW w:w="1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D8044C" w14:textId="77777777" w:rsidR="00132F8A" w:rsidRPr="00EB5DC4" w:rsidRDefault="00132F8A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Odoslanie požiadavky na získanie SAML tokenu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82999C6" w14:textId="77777777" w:rsidR="00132F8A" w:rsidRPr="00EB5DC4" w:rsidRDefault="00132F8A" w:rsidP="00917E06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Request</w:t>
            </w:r>
            <w:proofErr w:type="spellEnd"/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FD0352" w14:textId="77777777" w:rsidR="00132F8A" w:rsidRPr="00EB5DC4" w:rsidRDefault="00132F8A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  <w:tc>
          <w:tcPr>
            <w:tcW w:w="25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7511B8" w14:textId="77777777" w:rsidR="00132F8A" w:rsidRPr="00EB5DC4" w:rsidRDefault="00132F8A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</w:tr>
      <w:tr w:rsidR="00132F8A" w:rsidRPr="00EB5DC4" w14:paraId="5057B2F7" w14:textId="77777777" w:rsidTr="5D256D6B">
        <w:trPr>
          <w:trHeight w:val="400"/>
        </w:trPr>
        <w:tc>
          <w:tcPr>
            <w:tcW w:w="5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21999FC" w14:textId="77777777" w:rsidR="00132F8A" w:rsidRPr="00EB5DC4" w:rsidRDefault="00132F8A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02.</w:t>
            </w:r>
          </w:p>
        </w:tc>
        <w:tc>
          <w:tcPr>
            <w:tcW w:w="1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351A1C" w14:textId="77777777" w:rsidR="00132F8A" w:rsidRPr="00EB5DC4" w:rsidRDefault="00132F8A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Vloženie správy do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outboxu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377B8A" w14:textId="77777777" w:rsidR="00132F8A" w:rsidRPr="00EB5DC4" w:rsidRDefault="00132F8A" w:rsidP="00917E06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Nekompletná správa na vloženie do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outboxu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E8B2F08" w14:textId="77777777" w:rsidR="00132F8A" w:rsidRPr="00EB5DC4" w:rsidRDefault="00132F8A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Chybová informácia o nemožnosti vloženia správy.</w:t>
            </w:r>
          </w:p>
        </w:tc>
        <w:tc>
          <w:tcPr>
            <w:tcW w:w="25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980DD6" w14:textId="77777777" w:rsidR="00132F8A" w:rsidRPr="00EB5DC4" w:rsidRDefault="00132F8A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Chybová informácia o nemožnosti vloženia správy.</w:t>
            </w:r>
          </w:p>
        </w:tc>
      </w:tr>
    </w:tbl>
    <w:p w14:paraId="4F79A0F8" w14:textId="77777777" w:rsidR="00F57865" w:rsidRPr="00EB5DC4" w:rsidRDefault="00F57865" w:rsidP="00F57865">
      <w:pPr>
        <w:rPr>
          <w:lang w:val="sk-SK"/>
        </w:rPr>
      </w:pPr>
    </w:p>
    <w:tbl>
      <w:tblPr>
        <w:tblStyle w:val="TableGrid"/>
        <w:tblW w:w="9113" w:type="dxa"/>
        <w:tblInd w:w="85" w:type="dxa"/>
        <w:tblLook w:val="04A0" w:firstRow="1" w:lastRow="0" w:firstColumn="1" w:lastColumn="0" w:noHBand="0" w:noVBand="1"/>
      </w:tblPr>
      <w:tblGrid>
        <w:gridCol w:w="1800"/>
        <w:gridCol w:w="7313"/>
      </w:tblGrid>
      <w:tr w:rsidR="00F57865" w:rsidRPr="00EB5DC4" w14:paraId="48DB2630" w14:textId="77777777" w:rsidTr="00F24EA8">
        <w:trPr>
          <w:trHeight w:val="566"/>
        </w:trPr>
        <w:tc>
          <w:tcPr>
            <w:tcW w:w="1800" w:type="dxa"/>
            <w:vAlign w:val="center"/>
          </w:tcPr>
          <w:p w14:paraId="082131E0" w14:textId="77777777" w:rsidR="00F57865" w:rsidRPr="00EB5DC4" w:rsidRDefault="00F57865" w:rsidP="00F24EA8">
            <w:pPr>
              <w:rPr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UAT log</w:t>
            </w:r>
          </w:p>
        </w:tc>
        <w:tc>
          <w:tcPr>
            <w:tcW w:w="7313" w:type="dxa"/>
            <w:vAlign w:val="center"/>
          </w:tcPr>
          <w:p w14:paraId="7C830170" w14:textId="77777777" w:rsidR="00F57865" w:rsidRPr="00EB5DC4" w:rsidRDefault="00F57865" w:rsidP="00F24EA8">
            <w:pPr>
              <w:rPr>
                <w:rFonts w:ascii="Arial Narrow" w:hAnsi="Arial Narrow"/>
                <w:i/>
                <w:color w:val="A6A6A6" w:themeColor="background1" w:themeShade="A6"/>
                <w:sz w:val="16"/>
                <w:lang w:val="sk-SK"/>
              </w:rPr>
            </w:pPr>
          </w:p>
        </w:tc>
      </w:tr>
    </w:tbl>
    <w:p w14:paraId="1A54ED0F" w14:textId="77777777" w:rsidR="00975E13" w:rsidRPr="00EB5DC4" w:rsidRDefault="00975E13" w:rsidP="255551DB">
      <w:pPr>
        <w:rPr>
          <w:lang w:val="sk-SK"/>
        </w:rPr>
      </w:pPr>
    </w:p>
    <w:p w14:paraId="47172853" w14:textId="77777777" w:rsidR="255551DB" w:rsidRPr="00EB5DC4" w:rsidRDefault="255551DB" w:rsidP="255551DB">
      <w:pPr>
        <w:pStyle w:val="Heading2"/>
        <w:rPr>
          <w:color w:val="2F5496" w:themeColor="accent5" w:themeShade="BF"/>
          <w:lang w:val="sk-SK"/>
        </w:rPr>
      </w:pPr>
      <w:r w:rsidRPr="00EB5DC4">
        <w:rPr>
          <w:color w:val="2F5496" w:themeColor="accent5" w:themeShade="BF"/>
          <w:lang w:val="sk-SK"/>
        </w:rPr>
        <w:t>TC_EFORM_01_NEG – Neúspešné získanie balíku formulára</w:t>
      </w:r>
    </w:p>
    <w:p w14:paraId="5E72C3C1" w14:textId="77777777" w:rsidR="255551DB" w:rsidRPr="00EB5DC4" w:rsidRDefault="255551DB" w:rsidP="255551DB">
      <w:pPr>
        <w:rPr>
          <w:lang w:val="sk-SK"/>
        </w:rPr>
      </w:pPr>
    </w:p>
    <w:tbl>
      <w:tblPr>
        <w:tblW w:w="0" w:type="auto"/>
        <w:tblInd w:w="60" w:type="dxa"/>
        <w:tblLook w:val="0000" w:firstRow="0" w:lastRow="0" w:firstColumn="0" w:lastColumn="0" w:noHBand="0" w:noVBand="0"/>
      </w:tblPr>
      <w:tblGrid>
        <w:gridCol w:w="1620"/>
        <w:gridCol w:w="7470"/>
      </w:tblGrid>
      <w:tr w:rsidR="255551DB" w:rsidRPr="00EB5DC4" w14:paraId="11F1F8D4" w14:textId="77777777" w:rsidTr="3986731E">
        <w:trPr>
          <w:trHeight w:val="400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73CCA784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D435C15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Cieľom testovacieho prípadu je otestovanie vzniku chyby pri listinnom doručovaní EUD:</w:t>
            </w:r>
          </w:p>
          <w:p w14:paraId="6C303F1C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sluzba_is_164 - Zápis správy určenej na doručenie do modulu elektronického doručovania</w:t>
            </w:r>
          </w:p>
        </w:tc>
      </w:tr>
      <w:tr w:rsidR="255551DB" w:rsidRPr="00EB5DC4" w14:paraId="62B41D00" w14:textId="77777777" w:rsidTr="3986731E">
        <w:trPr>
          <w:trHeight w:val="400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AE3A6F9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Fáza/Verzia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5A895CA5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1.0</w:t>
            </w:r>
          </w:p>
        </w:tc>
      </w:tr>
      <w:tr w:rsidR="255551DB" w:rsidRPr="00EB5DC4" w14:paraId="1B9FA996" w14:textId="77777777" w:rsidTr="3986731E">
        <w:trPr>
          <w:trHeight w:val="400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2C97AE4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Typ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767C5A43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Transakčná služba</w:t>
            </w:r>
          </w:p>
        </w:tc>
      </w:tr>
      <w:tr w:rsidR="255551DB" w:rsidRPr="00EB5DC4" w14:paraId="304B12CC" w14:textId="77777777" w:rsidTr="3986731E">
        <w:trPr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739B309" w14:textId="77777777" w:rsidR="255551DB" w:rsidRPr="00EB5DC4" w:rsidRDefault="00DC0707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Vstupná podmienka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B964E6A" w14:textId="77777777" w:rsidR="255551DB" w:rsidRPr="00EB5DC4" w:rsidRDefault="00D45210" w:rsidP="00AE1FE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I</w:t>
            </w:r>
            <w:r w:rsidR="00917E06" w:rsidRPr="00EB5DC4">
              <w:rPr>
                <w:rFonts w:ascii="Arial Narrow" w:hAnsi="Arial Narrow"/>
                <w:lang w:val="sk-SK"/>
              </w:rPr>
              <w:t>dentifikátor</w:t>
            </w:r>
            <w:r w:rsidRPr="00EB5DC4">
              <w:rPr>
                <w:rFonts w:ascii="Arial Narrow" w:hAnsi="Arial Narrow"/>
                <w:lang w:val="sk-SK"/>
              </w:rPr>
              <w:t xml:space="preserve"> a verzia neexistujúceho</w:t>
            </w:r>
            <w:r w:rsidR="00917E06" w:rsidRPr="00EB5DC4">
              <w:rPr>
                <w:rFonts w:ascii="Arial Narrow" w:hAnsi="Arial Narrow"/>
                <w:lang w:val="sk-SK"/>
              </w:rPr>
              <w:t xml:space="preserve"> </w:t>
            </w:r>
            <w:proofErr w:type="spellStart"/>
            <w:r w:rsidR="00917E06" w:rsidRPr="00EB5DC4">
              <w:rPr>
                <w:rFonts w:ascii="Arial Narrow" w:hAnsi="Arial Narrow"/>
                <w:lang w:val="sk-SK"/>
              </w:rPr>
              <w:t>eformulára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</w:tr>
      <w:tr w:rsidR="255551DB" w:rsidRPr="00EB5DC4" w14:paraId="4D1F008E" w14:textId="77777777" w:rsidTr="3986731E">
        <w:trPr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B1CF13A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Výstupná podmienka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5F2519" w14:textId="77777777" w:rsidR="255551DB" w:rsidRPr="00EB5DC4" w:rsidRDefault="00D45210" w:rsidP="00AE1FE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Chybová informácia o absencii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</w:tr>
      <w:tr w:rsidR="255551DB" w:rsidRPr="00EB5DC4" w14:paraId="38C9A3DD" w14:textId="77777777" w:rsidTr="3986731E">
        <w:trPr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9652493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838DED6" w14:textId="77777777" w:rsidR="255551DB" w:rsidRPr="00EB5DC4" w:rsidRDefault="007010AE" w:rsidP="255551DB">
            <w:pPr>
              <w:jc w:val="both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IM</w:t>
            </w:r>
          </w:p>
        </w:tc>
      </w:tr>
      <w:tr w:rsidR="255551DB" w:rsidRPr="00EB5DC4" w14:paraId="78AB56DF" w14:textId="77777777" w:rsidTr="3986731E">
        <w:trPr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2AA03352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Vzorové testovacie dáta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EDDA90E" w14:textId="77777777" w:rsidR="255551DB" w:rsidRPr="00EB5DC4" w:rsidRDefault="00CC1FDD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Vid. UAT log</w:t>
            </w:r>
          </w:p>
        </w:tc>
      </w:tr>
      <w:tr w:rsidR="255551DB" w:rsidRPr="00EB5DC4" w14:paraId="7461B863" w14:textId="77777777" w:rsidTr="3986731E">
        <w:trPr>
          <w:trHeight w:val="461"/>
        </w:trPr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030B294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Priorita</w:t>
            </w:r>
          </w:p>
        </w:tc>
        <w:tc>
          <w:tcPr>
            <w:tcW w:w="74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73FC47D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High</w:t>
            </w:r>
            <w:proofErr w:type="spellEnd"/>
          </w:p>
        </w:tc>
      </w:tr>
    </w:tbl>
    <w:p w14:paraId="63EBAB05" w14:textId="77777777" w:rsidR="255551DB" w:rsidRPr="00EB5DC4" w:rsidRDefault="255551DB" w:rsidP="255551DB">
      <w:pPr>
        <w:rPr>
          <w:lang w:val="sk-SK"/>
        </w:rPr>
      </w:pPr>
    </w:p>
    <w:tbl>
      <w:tblPr>
        <w:tblW w:w="0" w:type="auto"/>
        <w:tblInd w:w="60" w:type="dxa"/>
        <w:tblLook w:val="0000" w:firstRow="0" w:lastRow="0" w:firstColumn="0" w:lastColumn="0" w:noHBand="0" w:noVBand="0"/>
      </w:tblPr>
      <w:tblGrid>
        <w:gridCol w:w="646"/>
        <w:gridCol w:w="1418"/>
        <w:gridCol w:w="2409"/>
        <w:gridCol w:w="2410"/>
        <w:gridCol w:w="2421"/>
      </w:tblGrid>
      <w:tr w:rsidR="255551DB" w:rsidRPr="00EB5DC4" w14:paraId="7B008C18" w14:textId="77777777" w:rsidTr="5D256D6B">
        <w:trPr>
          <w:trHeight w:val="418"/>
        </w:trPr>
        <w:tc>
          <w:tcPr>
            <w:tcW w:w="9304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30CBECC" w14:textId="77777777" w:rsidR="255551DB" w:rsidRPr="00EB5DC4" w:rsidRDefault="255551DB" w:rsidP="255551DB">
            <w:pPr>
              <w:rPr>
                <w:rFonts w:ascii="Arial Narrow" w:hAnsi="Arial Narrow"/>
                <w:b/>
                <w:bCs/>
                <w:lang w:val="sk-SK"/>
              </w:rPr>
            </w:pPr>
            <w:r w:rsidRPr="00EB5DC4">
              <w:rPr>
                <w:rFonts w:ascii="Arial Narrow" w:hAnsi="Arial Narrow"/>
                <w:b/>
                <w:bCs/>
                <w:lang w:val="sk-SK"/>
              </w:rPr>
              <w:t>Popis aktivít testovacieho scenára</w:t>
            </w:r>
          </w:p>
        </w:tc>
      </w:tr>
      <w:tr w:rsidR="255551DB" w:rsidRPr="00EB5DC4" w14:paraId="349D6640" w14:textId="77777777" w:rsidTr="5D256D6B">
        <w:trPr>
          <w:trHeight w:val="401"/>
        </w:trPr>
        <w:tc>
          <w:tcPr>
            <w:tcW w:w="64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F0B7BD0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Krok</w:t>
            </w:r>
          </w:p>
        </w:tc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699C795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Aktivita</w:t>
            </w:r>
          </w:p>
        </w:tc>
        <w:tc>
          <w:tcPr>
            <w:tcW w:w="24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48A83FB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Vstupné údaje</w:t>
            </w:r>
          </w:p>
        </w:tc>
        <w:tc>
          <w:tcPr>
            <w:tcW w:w="2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30F620C2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Očakávaný výsledok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D536D85" w14:textId="77777777" w:rsidR="255551DB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Skutočný výsledok</w:t>
            </w:r>
          </w:p>
        </w:tc>
      </w:tr>
      <w:tr w:rsidR="0094150B" w:rsidRPr="00EB5DC4" w14:paraId="01D35291" w14:textId="77777777" w:rsidTr="5D256D6B">
        <w:trPr>
          <w:trHeight w:val="400"/>
        </w:trPr>
        <w:tc>
          <w:tcPr>
            <w:tcW w:w="64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568847D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01.</w:t>
            </w:r>
          </w:p>
        </w:tc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5AF5DB7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Odoslanie požiadavky na získanie SAML tokenu</w:t>
            </w:r>
          </w:p>
        </w:tc>
        <w:tc>
          <w:tcPr>
            <w:tcW w:w="24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3AB1910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proofErr w:type="spellStart"/>
            <w:r w:rsidRPr="00EB5DC4">
              <w:rPr>
                <w:rFonts w:ascii="Arial Narrow" w:hAnsi="Arial Narrow"/>
                <w:lang w:val="sk-SK"/>
              </w:rPr>
              <w:t>Request</w:t>
            </w:r>
            <w:proofErr w:type="spellEnd"/>
          </w:p>
        </w:tc>
        <w:tc>
          <w:tcPr>
            <w:tcW w:w="2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5ED3DA7" w14:textId="77777777" w:rsidR="0094150B" w:rsidRPr="00EB5DC4" w:rsidRDefault="0094150B" w:rsidP="00D4521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62E40C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Prijatý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response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 xml:space="preserve"> z STS</w:t>
            </w:r>
          </w:p>
        </w:tc>
      </w:tr>
      <w:tr w:rsidR="0094150B" w:rsidRPr="00EB5DC4" w14:paraId="6BE583C4" w14:textId="77777777" w:rsidTr="5D256D6B">
        <w:trPr>
          <w:trHeight w:val="400"/>
        </w:trPr>
        <w:tc>
          <w:tcPr>
            <w:tcW w:w="64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132C9D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02.</w:t>
            </w:r>
          </w:p>
        </w:tc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1A355C2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Získanie vzoru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4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21DD256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Identifikátor a verzia neexistujúceho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1B056F" w14:textId="77777777" w:rsidR="0094150B" w:rsidRPr="00EB5DC4" w:rsidRDefault="0094150B" w:rsidP="00D45210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Chybová informácia o absencii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  <w:tc>
          <w:tcPr>
            <w:tcW w:w="2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AC4526" w14:textId="77777777" w:rsidR="0094150B" w:rsidRPr="00EB5DC4" w:rsidRDefault="0094150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Chybová informácia o absencii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eformulára</w:t>
            </w:r>
            <w:proofErr w:type="spellEnd"/>
            <w:r w:rsidRPr="00EB5DC4">
              <w:rPr>
                <w:rFonts w:ascii="Arial Narrow" w:hAnsi="Arial Narrow"/>
                <w:lang w:val="sk-SK"/>
              </w:rPr>
              <w:t>.</w:t>
            </w:r>
          </w:p>
        </w:tc>
      </w:tr>
    </w:tbl>
    <w:p w14:paraId="5EFCE28D" w14:textId="77777777" w:rsidR="00F57865" w:rsidRPr="00EB5DC4" w:rsidRDefault="00F57865" w:rsidP="00F57865">
      <w:pPr>
        <w:rPr>
          <w:lang w:val="sk-SK"/>
        </w:rPr>
      </w:pPr>
    </w:p>
    <w:tbl>
      <w:tblPr>
        <w:tblStyle w:val="TableGrid"/>
        <w:tblW w:w="9113" w:type="dxa"/>
        <w:tblInd w:w="85" w:type="dxa"/>
        <w:tblLook w:val="04A0" w:firstRow="1" w:lastRow="0" w:firstColumn="1" w:lastColumn="0" w:noHBand="0" w:noVBand="1"/>
      </w:tblPr>
      <w:tblGrid>
        <w:gridCol w:w="1800"/>
        <w:gridCol w:w="7313"/>
      </w:tblGrid>
      <w:tr w:rsidR="00F57865" w:rsidRPr="00EB5DC4" w14:paraId="35B3F910" w14:textId="77777777" w:rsidTr="00F24EA8">
        <w:trPr>
          <w:trHeight w:val="566"/>
        </w:trPr>
        <w:tc>
          <w:tcPr>
            <w:tcW w:w="1800" w:type="dxa"/>
            <w:vAlign w:val="center"/>
          </w:tcPr>
          <w:p w14:paraId="268C1344" w14:textId="77777777" w:rsidR="00F57865" w:rsidRPr="00EB5DC4" w:rsidRDefault="00F57865" w:rsidP="00F24EA8">
            <w:pPr>
              <w:rPr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lastRenderedPageBreak/>
              <w:t>UAT log</w:t>
            </w:r>
          </w:p>
        </w:tc>
        <w:tc>
          <w:tcPr>
            <w:tcW w:w="7313" w:type="dxa"/>
            <w:vAlign w:val="center"/>
          </w:tcPr>
          <w:p w14:paraId="66CBDB96" w14:textId="77777777" w:rsidR="00F57865" w:rsidRPr="00EB5DC4" w:rsidRDefault="00F57865" w:rsidP="00F24EA8">
            <w:pPr>
              <w:rPr>
                <w:rFonts w:ascii="Arial Narrow" w:hAnsi="Arial Narrow"/>
                <w:i/>
                <w:color w:val="A6A6A6" w:themeColor="background1" w:themeShade="A6"/>
                <w:sz w:val="16"/>
                <w:lang w:val="sk-SK"/>
              </w:rPr>
            </w:pPr>
            <w:bookmarkStart w:id="1" w:name="_GoBack"/>
            <w:bookmarkEnd w:id="1"/>
          </w:p>
        </w:tc>
      </w:tr>
    </w:tbl>
    <w:p w14:paraId="5466A00C" w14:textId="77777777" w:rsidR="003D2C53" w:rsidRPr="00EB5DC4" w:rsidRDefault="003D2C53" w:rsidP="00DB1726">
      <w:pPr>
        <w:pStyle w:val="Heading2"/>
        <w:rPr>
          <w:lang w:val="sk-SK"/>
        </w:rPr>
      </w:pPr>
      <w:r w:rsidRPr="00EB5DC4">
        <w:rPr>
          <w:lang w:val="sk-SK"/>
        </w:rPr>
        <w:t>Výsledný report</w:t>
      </w:r>
    </w:p>
    <w:p w14:paraId="0016BFE9" w14:textId="77777777" w:rsidR="003D2C53" w:rsidRPr="00EB5DC4" w:rsidRDefault="003D2C53" w:rsidP="00106E8B">
      <w:pPr>
        <w:rPr>
          <w:lang w:val="sk-SK"/>
        </w:rPr>
      </w:pPr>
    </w:p>
    <w:tbl>
      <w:tblPr>
        <w:tblW w:w="9793" w:type="dxa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34"/>
        <w:gridCol w:w="1701"/>
        <w:gridCol w:w="1560"/>
        <w:gridCol w:w="1701"/>
        <w:gridCol w:w="1197"/>
        <w:gridCol w:w="1800"/>
      </w:tblGrid>
      <w:tr w:rsidR="004516E6" w:rsidRPr="00EB5DC4" w14:paraId="67FC131A" w14:textId="77777777" w:rsidTr="3986731E">
        <w:trPr>
          <w:cantSplit/>
          <w:trHeight w:val="418"/>
        </w:trPr>
        <w:tc>
          <w:tcPr>
            <w:tcW w:w="9793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3CCEF11" w14:textId="77777777" w:rsidR="003D2C53" w:rsidRPr="00EB5DC4" w:rsidRDefault="003D2C53" w:rsidP="004516E6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Popis aktivít testovacieho scenára</w:t>
            </w:r>
          </w:p>
        </w:tc>
      </w:tr>
      <w:tr w:rsidR="004516E6" w:rsidRPr="00EB5DC4" w14:paraId="4DA98711" w14:textId="77777777" w:rsidTr="3986731E">
        <w:trPr>
          <w:trHeight w:val="401"/>
        </w:trPr>
        <w:tc>
          <w:tcPr>
            <w:tcW w:w="18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C75AF38" w14:textId="77777777" w:rsidR="003D2C53" w:rsidRPr="00EB5DC4" w:rsidRDefault="003D2C53" w:rsidP="004516E6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ID TC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9CFD8C0" w14:textId="77777777" w:rsidR="003D2C53" w:rsidRPr="00EB5DC4" w:rsidRDefault="003D2C53" w:rsidP="004516E6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Výsledok 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5BB1CB0" w14:textId="77777777" w:rsidR="003D2C53" w:rsidRPr="00EB5DC4" w:rsidRDefault="003D2C53" w:rsidP="004516E6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Strana </w:t>
            </w:r>
            <w:r w:rsidR="004516E6" w:rsidRPr="00EB5DC4">
              <w:rPr>
                <w:rFonts w:ascii="Arial Narrow" w:hAnsi="Arial Narrow"/>
                <w:lang w:val="sk-SK"/>
              </w:rPr>
              <w:t>konzumenta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464844BC" w14:textId="77777777" w:rsidR="003D2C53" w:rsidRPr="00EB5DC4" w:rsidRDefault="003D2C53" w:rsidP="004516E6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Strana poskytovateľa</w:t>
            </w:r>
          </w:p>
        </w:tc>
        <w:tc>
          <w:tcPr>
            <w:tcW w:w="1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D81ADFF" w14:textId="77777777" w:rsidR="003D2C53" w:rsidRPr="00EB5DC4" w:rsidRDefault="003D2C53" w:rsidP="004516E6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Poznámka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2FCF756" w14:textId="77777777" w:rsidR="003D2C53" w:rsidRPr="00EB5DC4" w:rsidRDefault="003D2C53" w:rsidP="004516E6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Akceptácia</w:t>
            </w:r>
            <w:r w:rsidR="00594766" w:rsidRPr="00EB5DC4">
              <w:rPr>
                <w:rFonts w:ascii="Arial Narrow" w:hAnsi="Arial Narrow"/>
                <w:lang w:val="sk-SK"/>
              </w:rPr>
              <w:t>/Status</w:t>
            </w:r>
          </w:p>
        </w:tc>
      </w:tr>
      <w:tr w:rsidR="007579F3" w:rsidRPr="00EB5DC4" w14:paraId="1745721F" w14:textId="77777777" w:rsidTr="3986731E">
        <w:trPr>
          <w:trHeight w:val="400"/>
        </w:trPr>
        <w:tc>
          <w:tcPr>
            <w:tcW w:w="18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AF756F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TC_IAM_01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39107F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3AA4A3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CAEC83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E03BA0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5C4164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Akceptované </w:t>
            </w:r>
          </w:p>
        </w:tc>
      </w:tr>
      <w:tr w:rsidR="007579F3" w:rsidRPr="00EB5DC4" w14:paraId="0ED17003" w14:textId="77777777" w:rsidTr="3986731E">
        <w:trPr>
          <w:trHeight w:val="400"/>
        </w:trPr>
        <w:tc>
          <w:tcPr>
            <w:tcW w:w="18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E37CC1A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TC_IAM_02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D9DEE2B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C6B09A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71DAA3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5DD7F20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62B548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Akceptované </w:t>
            </w:r>
          </w:p>
        </w:tc>
      </w:tr>
      <w:tr w:rsidR="007579F3" w:rsidRPr="00EB5DC4" w14:paraId="1FC87306" w14:textId="77777777" w:rsidTr="3986731E">
        <w:trPr>
          <w:trHeight w:val="400"/>
        </w:trPr>
        <w:tc>
          <w:tcPr>
            <w:tcW w:w="18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3C2E94D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TC_IAM_03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7CEA04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2A7A63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A60720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6C2453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BA6BDB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Akceptované </w:t>
            </w:r>
          </w:p>
        </w:tc>
      </w:tr>
      <w:tr w:rsidR="007579F3" w:rsidRPr="00EB5DC4" w14:paraId="5444ABA8" w14:textId="77777777" w:rsidTr="3986731E">
        <w:trPr>
          <w:trHeight w:val="400"/>
        </w:trPr>
        <w:tc>
          <w:tcPr>
            <w:tcW w:w="18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F16513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TC_G2G_01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2BF7713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47E054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75DAD8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5972B3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921BE2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Akceptované </w:t>
            </w:r>
          </w:p>
        </w:tc>
      </w:tr>
      <w:tr w:rsidR="007579F3" w:rsidRPr="00EB5DC4" w14:paraId="26B49A7F" w14:textId="77777777" w:rsidTr="3986731E">
        <w:trPr>
          <w:trHeight w:val="400"/>
        </w:trPr>
        <w:tc>
          <w:tcPr>
            <w:tcW w:w="18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7A1DDA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TC_EFORM_01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D81B86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A4A9A9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D0DAB43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6FEE46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4D177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Akceptované </w:t>
            </w:r>
          </w:p>
        </w:tc>
      </w:tr>
      <w:tr w:rsidR="007579F3" w:rsidRPr="00EB5DC4" w14:paraId="05A15980" w14:textId="77777777" w:rsidTr="3986731E">
        <w:trPr>
          <w:trHeight w:val="400"/>
        </w:trPr>
        <w:tc>
          <w:tcPr>
            <w:tcW w:w="18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97D2EC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TC_EFORM_02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83B14D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35C3B1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A14CA6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062CA3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EB22C3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Akceptované </w:t>
            </w:r>
          </w:p>
        </w:tc>
      </w:tr>
      <w:tr w:rsidR="007579F3" w:rsidRPr="00EB5DC4" w14:paraId="2437737C" w14:textId="77777777" w:rsidTr="3986731E">
        <w:trPr>
          <w:trHeight w:val="400"/>
        </w:trPr>
        <w:tc>
          <w:tcPr>
            <w:tcW w:w="9793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F341FE" w14:textId="77777777" w:rsidR="007579F3" w:rsidRPr="00EB5DC4" w:rsidRDefault="007579F3" w:rsidP="007579F3">
            <w:pPr>
              <w:jc w:val="center"/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NEGATÍVNE SCENÁRE</w:t>
            </w:r>
          </w:p>
        </w:tc>
      </w:tr>
      <w:tr w:rsidR="007579F3" w:rsidRPr="00EB5DC4" w14:paraId="5D46134D" w14:textId="77777777" w:rsidTr="3986731E">
        <w:trPr>
          <w:trHeight w:val="400"/>
        </w:trPr>
        <w:tc>
          <w:tcPr>
            <w:tcW w:w="18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561716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TC_IAM</w:t>
            </w:r>
            <w:r w:rsidR="001622EB" w:rsidRPr="001622EB">
              <w:rPr>
                <w:rFonts w:ascii="Arial Narrow" w:hAnsi="Arial Narrow"/>
                <w:lang w:val="sk-SK"/>
              </w:rPr>
              <w:t>_01_NEG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7C0AC4A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59E721E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A8CBD91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514742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D2771D0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Akceptované </w:t>
            </w:r>
          </w:p>
        </w:tc>
      </w:tr>
      <w:tr w:rsidR="007579F3" w:rsidRPr="00EB5DC4" w14:paraId="579F53AC" w14:textId="77777777" w:rsidTr="3986731E">
        <w:trPr>
          <w:trHeight w:val="400"/>
        </w:trPr>
        <w:tc>
          <w:tcPr>
            <w:tcW w:w="18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5F4989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TC_G2G_01_NEG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95016F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64D20C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FDADE37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8BC53D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F1A864F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Akceptované </w:t>
            </w:r>
          </w:p>
        </w:tc>
      </w:tr>
      <w:tr w:rsidR="007579F3" w:rsidRPr="00EB5DC4" w14:paraId="134E92E1" w14:textId="77777777" w:rsidTr="3986731E">
        <w:trPr>
          <w:trHeight w:val="400"/>
        </w:trPr>
        <w:tc>
          <w:tcPr>
            <w:tcW w:w="18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659D88F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TC_G2G_02_NEG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FD5AF15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3AA76E6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A006DC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33ED54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6248D54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Akceptované </w:t>
            </w:r>
          </w:p>
        </w:tc>
      </w:tr>
      <w:tr w:rsidR="007579F3" w:rsidRPr="00EB5DC4" w14:paraId="7FC881F0" w14:textId="77777777" w:rsidTr="3986731E">
        <w:trPr>
          <w:trHeight w:val="400"/>
        </w:trPr>
        <w:tc>
          <w:tcPr>
            <w:tcW w:w="18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658087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TC_EFORM_01_NEG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009D1F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798A58D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13CC4B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OK</w:t>
            </w:r>
          </w:p>
        </w:tc>
        <w:tc>
          <w:tcPr>
            <w:tcW w:w="1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912A51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1153CC" w14:textId="77777777" w:rsidR="007579F3" w:rsidRPr="00EB5DC4" w:rsidRDefault="007579F3" w:rsidP="007579F3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Akceptované </w:t>
            </w:r>
          </w:p>
        </w:tc>
      </w:tr>
    </w:tbl>
    <w:p w14:paraId="4A2DC34E" w14:textId="77777777" w:rsidR="00277DC2" w:rsidRPr="00EB5DC4" w:rsidRDefault="00277DC2" w:rsidP="00106E8B">
      <w:pPr>
        <w:rPr>
          <w:lang w:val="sk-SK"/>
        </w:rPr>
      </w:pPr>
    </w:p>
    <w:tbl>
      <w:tblPr>
        <w:tblStyle w:val="TableGrid"/>
        <w:tblW w:w="0" w:type="auto"/>
        <w:tblInd w:w="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6570"/>
      </w:tblGrid>
      <w:tr w:rsidR="00406D7F" w:rsidRPr="00EB5DC4" w14:paraId="53BB7D36" w14:textId="77777777" w:rsidTr="27D3DAF5">
        <w:trPr>
          <w:trHeight w:val="467"/>
        </w:trPr>
        <w:tc>
          <w:tcPr>
            <w:tcW w:w="2970" w:type="dxa"/>
            <w:vAlign w:val="center"/>
          </w:tcPr>
          <w:p w14:paraId="58AA6F8F" w14:textId="77777777" w:rsidR="00406D7F" w:rsidRPr="00EB5DC4" w:rsidRDefault="00406D7F" w:rsidP="00406D7F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Dátum vykonania UAT testov</w:t>
            </w:r>
            <w:r w:rsidR="00051BF7" w:rsidRPr="00EB5DC4">
              <w:rPr>
                <w:rFonts w:ascii="Arial Narrow" w:hAnsi="Arial Narrow"/>
                <w:lang w:val="sk-SK"/>
              </w:rPr>
              <w:t>ania</w:t>
            </w:r>
            <w:r w:rsidRPr="00EB5DC4">
              <w:rPr>
                <w:rFonts w:ascii="Arial Narrow" w:hAnsi="Arial Narrow"/>
                <w:lang w:val="sk-SK"/>
              </w:rPr>
              <w:t>:</w:t>
            </w:r>
          </w:p>
        </w:tc>
        <w:tc>
          <w:tcPr>
            <w:tcW w:w="6570" w:type="dxa"/>
            <w:vAlign w:val="center"/>
          </w:tcPr>
          <w:p w14:paraId="1D86B431" w14:textId="77777777" w:rsidR="00406D7F" w:rsidRPr="00EB5DC4" w:rsidRDefault="255551DB" w:rsidP="255551DB">
            <w:pPr>
              <w:rPr>
                <w:rFonts w:ascii="Arial Narrow" w:hAnsi="Arial Narrow"/>
                <w:highlight w:val="yell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18.12.2018</w:t>
            </w:r>
            <w:r w:rsidR="6EFA5057" w:rsidRPr="00EB5DC4">
              <w:rPr>
                <w:rFonts w:ascii="Arial Narrow" w:hAnsi="Arial Narrow"/>
                <w:lang w:val="sk-SK"/>
              </w:rPr>
              <w:t>,</w:t>
            </w:r>
            <w:r w:rsidR="27D3DAF5" w:rsidRPr="00EB5DC4">
              <w:rPr>
                <w:rFonts w:ascii="Arial Narrow" w:hAnsi="Arial Narrow"/>
                <w:lang w:val="sk-SK"/>
              </w:rPr>
              <w:t xml:space="preserve"> </w:t>
            </w:r>
            <w:r w:rsidR="001622EB" w:rsidRPr="001622EB">
              <w:rPr>
                <w:rFonts w:ascii="Arial Narrow" w:hAnsi="Arial Narrow"/>
                <w:lang w:val="sk-SK"/>
              </w:rPr>
              <w:t>31.1.2019</w:t>
            </w:r>
          </w:p>
        </w:tc>
      </w:tr>
      <w:tr w:rsidR="00406D7F" w:rsidRPr="00EB5DC4" w14:paraId="58BD25B3" w14:textId="77777777" w:rsidTr="27D3DAF5">
        <w:trPr>
          <w:trHeight w:val="521"/>
        </w:trPr>
        <w:tc>
          <w:tcPr>
            <w:tcW w:w="2970" w:type="dxa"/>
            <w:vAlign w:val="center"/>
          </w:tcPr>
          <w:p w14:paraId="5ABF7069" w14:textId="77777777" w:rsidR="00406D7F" w:rsidRPr="00EB5DC4" w:rsidRDefault="00406D7F" w:rsidP="00406D7F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Vykonal:</w:t>
            </w:r>
          </w:p>
        </w:tc>
        <w:tc>
          <w:tcPr>
            <w:tcW w:w="6570" w:type="dxa"/>
            <w:vAlign w:val="center"/>
          </w:tcPr>
          <w:p w14:paraId="7D484648" w14:textId="77777777" w:rsidR="00406D7F" w:rsidRPr="00EB5DC4" w:rsidRDefault="255551DB" w:rsidP="255551DB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 xml:space="preserve">Pavol Zbell, Ján </w:t>
            </w:r>
            <w:proofErr w:type="spellStart"/>
            <w:r w:rsidRPr="00EB5DC4">
              <w:rPr>
                <w:rFonts w:ascii="Arial Narrow" w:hAnsi="Arial Narrow"/>
                <w:lang w:val="sk-SK"/>
              </w:rPr>
              <w:t>Suchal</w:t>
            </w:r>
            <w:proofErr w:type="spellEnd"/>
          </w:p>
        </w:tc>
      </w:tr>
      <w:tr w:rsidR="00406D7F" w:rsidRPr="00EB5DC4" w14:paraId="510E06D7" w14:textId="77777777" w:rsidTr="27D3DAF5">
        <w:trPr>
          <w:trHeight w:val="539"/>
        </w:trPr>
        <w:tc>
          <w:tcPr>
            <w:tcW w:w="2970" w:type="dxa"/>
            <w:vAlign w:val="center"/>
          </w:tcPr>
          <w:p w14:paraId="6B5C3372" w14:textId="77777777" w:rsidR="00406D7F" w:rsidRPr="00EB5DC4" w:rsidRDefault="00406D7F" w:rsidP="00406D7F">
            <w:pPr>
              <w:rPr>
                <w:rFonts w:ascii="Arial Narrow" w:hAnsi="Arial Narrow"/>
                <w:lang w:val="sk-SK"/>
              </w:rPr>
            </w:pPr>
            <w:r w:rsidRPr="00EB5DC4">
              <w:rPr>
                <w:rFonts w:ascii="Arial Narrow" w:hAnsi="Arial Narrow"/>
                <w:lang w:val="sk-SK"/>
              </w:rPr>
              <w:t>Súčinnosť:</w:t>
            </w:r>
          </w:p>
        </w:tc>
        <w:tc>
          <w:tcPr>
            <w:tcW w:w="6570" w:type="dxa"/>
            <w:vAlign w:val="center"/>
          </w:tcPr>
          <w:p w14:paraId="4B2E7A13" w14:textId="77777777" w:rsidR="00406D7F" w:rsidRPr="00EB5DC4" w:rsidRDefault="00406D7F" w:rsidP="255551DB">
            <w:pPr>
              <w:rPr>
                <w:rFonts w:ascii="Arial Narrow" w:hAnsi="Arial Narrow"/>
                <w:highlight w:val="yellow"/>
                <w:lang w:val="sk-SK"/>
              </w:rPr>
            </w:pPr>
          </w:p>
        </w:tc>
      </w:tr>
    </w:tbl>
    <w:p w14:paraId="22293B14" w14:textId="77777777" w:rsidR="00406D7F" w:rsidRPr="00EB5DC4" w:rsidRDefault="00406D7F" w:rsidP="00106E8B">
      <w:pPr>
        <w:rPr>
          <w:lang w:val="sk-SK"/>
        </w:rPr>
      </w:pPr>
    </w:p>
    <w:sectPr w:rsidR="00406D7F" w:rsidRPr="00EB5DC4" w:rsidSect="00B85291">
      <w:headerReference w:type="default" r:id="rId34"/>
      <w:footerReference w:type="default" r:id="rId35"/>
      <w:pgSz w:w="12240" w:h="15840" w:code="1"/>
      <w:pgMar w:top="1440" w:right="1224" w:bottom="1440" w:left="1195" w:header="720" w:footer="576" w:gutter="0"/>
      <w:cols w:space="720"/>
      <w:docGrid w:linePitch="272"/>
    </w:sectPr>
  </w:body>
</w:document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4ABBB4A7" w16cid:durableId="1FFA9CDF"/>
  <w16cid:commentId w16cid:paraId="3E5CA323" w16cid:durableId="1FFA9CE0"/>
  <w16cid:commentId w16cid:paraId="6CF0A0CF" w16cid:durableId="1FFA9CE3"/>
  <w16cid:commentId w16cid:paraId="5E29FF45" w16cid:durableId="773DC756"/>
  <w16cid:commentId w16cid:paraId="3E0E0492" w16cid:durableId="1FFA9CE4"/>
  <w16cid:commentId w16cid:paraId="5960A627" w16cid:durableId="1115CF17"/>
  <w16cid:commentId w16cid:paraId="67373607" w16cid:durableId="1FFA9CE5"/>
  <w16cid:commentId w16cid:paraId="437E69C3" w16cid:durableId="7CAE5176"/>
  <w16cid:commentId w16cid:paraId="6A5C6BE5" w16cid:durableId="1FFA9CE6"/>
  <w16cid:commentId w16cid:paraId="4841A1F7" w16cid:durableId="07ADFE9D"/>
  <w16cid:commentId w16cid:paraId="7570EA61" w16cid:durableId="1FFA9CE7"/>
  <w16cid:commentId w16cid:paraId="766CFC49" w16cid:durableId="66596230"/>
  <w16cid:commentId w16cid:paraId="2AB64565" w16cid:durableId="7F23F47A"/>
  <w16cid:commentId w16cid:paraId="5379DAFF" w16cid:durableId="762406AD"/>
  <w16cid:commentId w16cid:paraId="2DFDA05A" w16cid:durableId="1FFA9CE8"/>
  <w16cid:commentId w16cid:paraId="0EFA772D" w16cid:durableId="196844DE"/>
  <w16cid:commentId w16cid:paraId="13638FD6" w16cid:durableId="1FFA9CE9"/>
  <w16cid:commentId w16cid:paraId="10367B7D" w16cid:durableId="4D2FF227"/>
  <w16cid:commentId w16cid:paraId="00F16566" w16cid:durableId="1FFA9CEA"/>
  <w16cid:commentId w16cid:paraId="1AA24DD1" w16cid:durableId="6027CC5A"/>
  <w16cid:commentId w16cid:paraId="1389711E" w16cid:durableId="1FFA9CF1"/>
  <w16cid:commentId w16cid:paraId="64CFDCC3" w16cid:durableId="16CA1013"/>
  <w16cid:commentId w16cid:paraId="79D847AD" w16cid:durableId="1FFA9CF2"/>
  <w16cid:commentId w16cid:paraId="26BDC026" w16cid:durableId="1FFA9CF3"/>
  <w16cid:commentId w16cid:paraId="2B2C847B" w16cid:durableId="1FFA9CF4"/>
  <w16cid:commentId w16cid:paraId="0B71C0F3" w16cid:durableId="0E787EE5"/>
  <w16cid:commentId w16cid:paraId="3CD98376" w16cid:durableId="194BE665"/>
  <w16cid:commentId w16cid:paraId="1DC577EF" w16cid:durableId="693A8E84"/>
  <w16cid:commentId w16cid:paraId="4F46B390" w16cid:durableId="1FFA9CF5"/>
  <w16cid:commentId w16cid:paraId="67B5BDD1" w16cid:durableId="2CE5CEBE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F5228E" w14:textId="77777777" w:rsidR="00747AD1" w:rsidRDefault="00747AD1">
      <w:r>
        <w:separator/>
      </w:r>
    </w:p>
  </w:endnote>
  <w:endnote w:type="continuationSeparator" w:id="0">
    <w:p w14:paraId="70DEF11C" w14:textId="77777777" w:rsidR="00747AD1" w:rsidRDefault="00747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utura Hv">
    <w:altName w:val="Segoe UI Semibold"/>
    <w:panose1 w:val="00000000000000000000"/>
    <w:charset w:val="EE"/>
    <w:family w:val="swiss"/>
    <w:notTrueType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3411" w:type="dxa"/>
      <w:tblInd w:w="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9639"/>
      <w:gridCol w:w="162"/>
      <w:gridCol w:w="3610"/>
    </w:tblGrid>
    <w:tr w:rsidR="00294569" w14:paraId="7FF9188F" w14:textId="77777777" w:rsidTr="00CD0C08">
      <w:tc>
        <w:tcPr>
          <w:tcW w:w="9639" w:type="dxa"/>
        </w:tcPr>
        <w:p w14:paraId="509043B7" w14:textId="77777777" w:rsidR="00294569" w:rsidRPr="008E6820" w:rsidRDefault="00294569" w:rsidP="00CD0C08">
          <w:pPr>
            <w:pStyle w:val="Footer"/>
            <w:pBdr>
              <w:top w:val="single" w:sz="4" w:space="1" w:color="auto"/>
            </w:pBdr>
            <w:tabs>
              <w:tab w:val="right" w:pos="7655"/>
            </w:tabs>
            <w:rPr>
              <w:rFonts w:ascii="Arial Narrow" w:hAnsi="Arial Narrow"/>
            </w:rPr>
          </w:pPr>
          <w:bookmarkStart w:id="2" w:name="hp_Footer"/>
          <w:r w:rsidRPr="00B60B6F">
            <w:rPr>
              <w:rFonts w:ascii="Arial Narrow" w:hAnsi="Arial Narrow"/>
            </w:rPr>
            <w:t xml:space="preserve">UAT - </w:t>
          </w:r>
          <w:proofErr w:type="spellStart"/>
          <w:r w:rsidRPr="00B60B6F">
            <w:rPr>
              <w:rFonts w:ascii="Arial Narrow" w:hAnsi="Arial Narrow"/>
            </w:rPr>
            <w:t>Akcepta</w:t>
          </w:r>
          <w:proofErr w:type="spellEnd"/>
          <w:r w:rsidRPr="00B60B6F">
            <w:rPr>
              <w:rFonts w:ascii="Arial Narrow" w:hAnsi="Arial Narrow"/>
              <w:lang w:val="sk-SK"/>
            </w:rPr>
            <w:t>č</w:t>
          </w:r>
          <w:r w:rsidRPr="00B60B6F">
            <w:rPr>
              <w:rFonts w:ascii="Arial Narrow" w:hAnsi="Arial Narrow"/>
            </w:rPr>
            <w:t>n</w:t>
          </w:r>
          <w:r w:rsidRPr="00B60B6F">
            <w:rPr>
              <w:rFonts w:ascii="Arial Narrow" w:hAnsi="Arial Narrow"/>
              <w:lang w:val="sk-SK"/>
            </w:rPr>
            <w:t>ý</w:t>
          </w:r>
          <w:r w:rsidRPr="00B60B6F">
            <w:rPr>
              <w:rFonts w:ascii="Arial Narrow" w:hAnsi="Arial Narrow"/>
            </w:rPr>
            <w:t xml:space="preserve"> </w:t>
          </w:r>
          <w:proofErr w:type="spellStart"/>
          <w:r w:rsidRPr="00B60B6F">
            <w:rPr>
              <w:rFonts w:ascii="Arial Narrow" w:hAnsi="Arial Narrow"/>
            </w:rPr>
            <w:t>protokol</w:t>
          </w:r>
          <w:proofErr w:type="spellEnd"/>
          <w:r w:rsidRPr="00B60B6F">
            <w:rPr>
              <w:rFonts w:ascii="Arial Narrow" w:hAnsi="Arial Narrow"/>
            </w:rPr>
            <w:t xml:space="preserve"> </w:t>
          </w:r>
          <w:proofErr w:type="spellStart"/>
          <w:r w:rsidRPr="00B60B6F">
            <w:rPr>
              <w:rFonts w:ascii="Arial Narrow" w:hAnsi="Arial Narrow"/>
            </w:rPr>
            <w:t>integračného</w:t>
          </w:r>
          <w:proofErr w:type="spellEnd"/>
          <w:r w:rsidRPr="00B60B6F">
            <w:rPr>
              <w:rFonts w:ascii="Arial Narrow" w:hAnsi="Arial Narrow"/>
            </w:rPr>
            <w:t xml:space="preserve"> </w:t>
          </w:r>
          <w:proofErr w:type="spellStart"/>
          <w:r w:rsidRPr="00B60B6F">
            <w:rPr>
              <w:rFonts w:ascii="Arial Narrow" w:hAnsi="Arial Narrow"/>
            </w:rPr>
            <w:t>projektu</w:t>
          </w:r>
          <w:proofErr w:type="spellEnd"/>
          <w:r w:rsidRPr="00B60B6F">
            <w:rPr>
              <w:rFonts w:ascii="Arial Narrow" w:hAnsi="Arial Narrow"/>
            </w:rPr>
            <w:t xml:space="preserve"> </w:t>
          </w:r>
          <w:r>
            <w:rPr>
              <w:rFonts w:ascii="Arial Narrow" w:hAnsi="Arial Narrow"/>
            </w:rPr>
            <w:t>SKDIGI - PODAAS (v.uat-upvs-02)</w:t>
          </w:r>
          <w:r w:rsidRPr="008E6820">
            <w:rPr>
              <w:rFonts w:ascii="Arial Narrow" w:hAnsi="Arial Narrow"/>
            </w:rPr>
            <w:tab/>
          </w:r>
          <w:r w:rsidRPr="008E6820">
            <w:rPr>
              <w:rFonts w:ascii="Arial Narrow" w:hAnsi="Arial Narrow"/>
            </w:rPr>
            <w:tab/>
          </w:r>
          <w:proofErr w:type="spellStart"/>
          <w:r w:rsidRPr="008E6820">
            <w:rPr>
              <w:rFonts w:ascii="Arial Narrow" w:hAnsi="Arial Narrow"/>
            </w:rPr>
            <w:t>Strana</w:t>
          </w:r>
          <w:proofErr w:type="spellEnd"/>
          <w:r w:rsidRPr="008E6820">
            <w:rPr>
              <w:rFonts w:ascii="Arial Narrow" w:hAnsi="Arial Narrow"/>
            </w:rPr>
            <w:t xml:space="preserve"> </w:t>
          </w:r>
          <w:r w:rsidR="001622EB" w:rsidRPr="008E6820">
            <w:rPr>
              <w:rFonts w:ascii="Arial Narrow" w:hAnsi="Arial Narrow"/>
            </w:rPr>
            <w:fldChar w:fldCharType="begin"/>
          </w:r>
          <w:r w:rsidRPr="008E6820">
            <w:rPr>
              <w:rFonts w:ascii="Arial Narrow" w:hAnsi="Arial Narrow"/>
            </w:rPr>
            <w:instrText>PAGE</w:instrText>
          </w:r>
          <w:r w:rsidR="001622EB" w:rsidRPr="008E6820">
            <w:rPr>
              <w:rFonts w:ascii="Arial Narrow" w:hAnsi="Arial Narrow"/>
            </w:rPr>
            <w:fldChar w:fldCharType="separate"/>
          </w:r>
          <w:r w:rsidR="00001B8E">
            <w:rPr>
              <w:rFonts w:ascii="Arial Narrow" w:hAnsi="Arial Narrow"/>
              <w:noProof/>
            </w:rPr>
            <w:t>17</w:t>
          </w:r>
          <w:r w:rsidR="001622EB" w:rsidRPr="008E6820">
            <w:rPr>
              <w:rFonts w:ascii="Arial Narrow" w:hAnsi="Arial Narrow"/>
            </w:rPr>
            <w:fldChar w:fldCharType="end"/>
          </w:r>
          <w:r w:rsidRPr="008E6820">
            <w:rPr>
              <w:rFonts w:ascii="Arial Narrow" w:hAnsi="Arial Narrow"/>
            </w:rPr>
            <w:t xml:space="preserve"> z </w:t>
          </w:r>
          <w:r w:rsidR="001622EB" w:rsidRPr="008E6820">
            <w:rPr>
              <w:rFonts w:ascii="Arial Narrow" w:hAnsi="Arial Narrow"/>
            </w:rPr>
            <w:fldChar w:fldCharType="begin"/>
          </w:r>
          <w:r w:rsidRPr="008E6820">
            <w:rPr>
              <w:rFonts w:ascii="Arial Narrow" w:hAnsi="Arial Narrow"/>
            </w:rPr>
            <w:instrText>NUMPAGES</w:instrText>
          </w:r>
          <w:r w:rsidR="001622EB" w:rsidRPr="008E6820">
            <w:rPr>
              <w:rFonts w:ascii="Arial Narrow" w:hAnsi="Arial Narrow"/>
            </w:rPr>
            <w:fldChar w:fldCharType="separate"/>
          </w:r>
          <w:r w:rsidR="00001B8E">
            <w:rPr>
              <w:rFonts w:ascii="Arial Narrow" w:hAnsi="Arial Narrow"/>
              <w:noProof/>
            </w:rPr>
            <w:t>19</w:t>
          </w:r>
          <w:r w:rsidR="001622EB" w:rsidRPr="008E6820">
            <w:rPr>
              <w:rFonts w:ascii="Arial Narrow" w:hAnsi="Arial Narrow"/>
            </w:rPr>
            <w:fldChar w:fldCharType="end"/>
          </w:r>
        </w:p>
        <w:p w14:paraId="4982A70F" w14:textId="77777777" w:rsidR="00294569" w:rsidRDefault="00294569">
          <w:pPr>
            <w:keepNext/>
            <w:keepLines/>
            <w:spacing w:before="60" w:after="20"/>
            <w:rPr>
              <w:sz w:val="18"/>
            </w:rPr>
          </w:pPr>
        </w:p>
      </w:tc>
      <w:tc>
        <w:tcPr>
          <w:tcW w:w="162" w:type="dxa"/>
        </w:tcPr>
        <w:p w14:paraId="344FD3A6" w14:textId="77777777" w:rsidR="00294569" w:rsidRDefault="00294569">
          <w:pPr>
            <w:pStyle w:val="Table"/>
            <w:spacing w:before="60" w:after="20"/>
            <w:jc w:val="center"/>
            <w:rPr>
              <w:i/>
            </w:rPr>
          </w:pPr>
        </w:p>
      </w:tc>
      <w:tc>
        <w:tcPr>
          <w:tcW w:w="3610" w:type="dxa"/>
        </w:tcPr>
        <w:p w14:paraId="7577620A" w14:textId="77777777" w:rsidR="00294569" w:rsidRDefault="00294569">
          <w:pPr>
            <w:spacing w:before="60" w:after="20"/>
            <w:jc w:val="right"/>
            <w:rPr>
              <w:sz w:val="18"/>
            </w:rPr>
          </w:pPr>
        </w:p>
      </w:tc>
    </w:tr>
    <w:tr w:rsidR="00294569" w14:paraId="0E083D6F" w14:textId="77777777" w:rsidTr="00CD0C08">
      <w:tc>
        <w:tcPr>
          <w:tcW w:w="9639" w:type="dxa"/>
        </w:tcPr>
        <w:p w14:paraId="12301AC4" w14:textId="77777777" w:rsidR="00294569" w:rsidRPr="00367E4D" w:rsidRDefault="00294569" w:rsidP="00CD0C08">
          <w:pPr>
            <w:keepNext/>
            <w:keepLines/>
            <w:spacing w:before="40"/>
            <w:rPr>
              <w:sz w:val="12"/>
              <w:lang w:val="fr-FR"/>
            </w:rPr>
          </w:pPr>
        </w:p>
      </w:tc>
      <w:tc>
        <w:tcPr>
          <w:tcW w:w="162" w:type="dxa"/>
        </w:tcPr>
        <w:p w14:paraId="5A7F8B92" w14:textId="77777777" w:rsidR="00294569" w:rsidRDefault="00294569" w:rsidP="00CD0C08">
          <w:pPr>
            <w:keepNext/>
            <w:keepLines/>
            <w:spacing w:before="40"/>
            <w:rPr>
              <w:sz w:val="12"/>
            </w:rPr>
          </w:pPr>
        </w:p>
      </w:tc>
      <w:tc>
        <w:tcPr>
          <w:tcW w:w="3610" w:type="dxa"/>
        </w:tcPr>
        <w:p w14:paraId="6A1A4CFC" w14:textId="77777777" w:rsidR="00294569" w:rsidRDefault="00294569" w:rsidP="00CD0C08">
          <w:pPr>
            <w:keepNext/>
            <w:keepLines/>
            <w:spacing w:before="40"/>
            <w:rPr>
              <w:sz w:val="12"/>
            </w:rPr>
          </w:pPr>
        </w:p>
      </w:tc>
    </w:tr>
    <w:bookmarkEnd w:id="2"/>
  </w:tbl>
  <w:p w14:paraId="6D2995A7" w14:textId="77777777" w:rsidR="00294569" w:rsidRPr="00367E4D" w:rsidRDefault="00294569" w:rsidP="00367E4D">
    <w:pPr>
      <w:pStyle w:val="Footer"/>
      <w:rPr>
        <w:sz w:val="4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AF272A" w14:textId="77777777" w:rsidR="00747AD1" w:rsidRDefault="00747AD1">
      <w:r>
        <w:separator/>
      </w:r>
    </w:p>
  </w:footnote>
  <w:footnote w:type="continuationSeparator" w:id="0">
    <w:p w14:paraId="436560AF" w14:textId="77777777" w:rsidR="00747AD1" w:rsidRDefault="00747AD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59AA95" w14:textId="77777777" w:rsidR="00294569" w:rsidRDefault="00294569" w:rsidP="00CD0C08">
    <w:pPr>
      <w:pStyle w:val="Header"/>
      <w:tabs>
        <w:tab w:val="clear" w:pos="4320"/>
        <w:tab w:val="center" w:pos="4536"/>
        <w:tab w:val="right" w:pos="9498"/>
      </w:tabs>
      <w:ind w:left="-284"/>
      <w:rPr>
        <w:noProof/>
      </w:rPr>
    </w:pPr>
    <w:r>
      <w:rPr>
        <w:noProof/>
      </w:rPr>
      <w:drawing>
        <wp:inline distT="0" distB="0" distL="0" distR="0" wp14:anchorId="6FF24B64" wp14:editId="3D43305E">
          <wp:extent cx="1468951" cy="323215"/>
          <wp:effectExtent l="0" t="0" r="0" b="635"/>
          <wp:docPr id="1" name="Picture 0" descr="loga_nases_klasik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loga_nases_klasik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9358" cy="325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ab/>
    </w:r>
    <w:r>
      <w:rPr>
        <w:noProof/>
      </w:rPr>
      <w:drawing>
        <wp:inline distT="0" distB="0" distL="0" distR="0" wp14:anchorId="55A3557F" wp14:editId="7613D0AF">
          <wp:extent cx="976912" cy="327660"/>
          <wp:effectExtent l="0" t="0" r="0" b="0"/>
          <wp:docPr id="2" name="Picture 10" descr="https://encrypted-tbn3.google.com/images?q=tbn:ANd9GcRrVkNQtwb_nTIJ7z20D9zjMqj8K5tzuqZese2iMklSimVisKB9H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https://encrypted-tbn3.google.com/images?q=tbn:ANd9GcRrVkNQtwb_nTIJ7z20D9zjMqj8K5tzuqZese2iMklSimVisKB9Hw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8917" cy="3283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ab/>
    </w:r>
    <w:r>
      <w:rPr>
        <w:noProof/>
      </w:rPr>
      <w:drawing>
        <wp:inline distT="0" distB="0" distL="0" distR="0" wp14:anchorId="7139CAD3" wp14:editId="5126E73A">
          <wp:extent cx="762000" cy="381000"/>
          <wp:effectExtent l="0" t="0" r="0" b="0"/>
          <wp:docPr id="3" name="Obrázo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ok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5C818F89" wp14:editId="716C5116">
          <wp:extent cx="731520" cy="381000"/>
          <wp:effectExtent l="0" t="0" r="0" b="0"/>
          <wp:docPr id="4" name="Obrázok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ok 7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8F21C40" w14:textId="77777777" w:rsidR="00294569" w:rsidRPr="00B60B6F" w:rsidRDefault="00294569" w:rsidP="0002038F">
    <w:pPr>
      <w:pStyle w:val="Header"/>
      <w:rPr>
        <w:rFonts w:ascii="Arial Narrow" w:hAnsi="Arial Narrow"/>
        <w:sz w:val="12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119CED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ABC0FC5"/>
    <w:multiLevelType w:val="multilevel"/>
    <w:tmpl w:val="61EC242C"/>
    <w:lvl w:ilvl="0">
      <w:start w:val="1"/>
      <w:numFmt w:val="decimal"/>
      <w:pStyle w:val="NumberedHeadingStyleA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umberedHeadingStyleA2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NumberedHeadingStyleA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NumberedHeadingStyleA4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pStyle w:val="NumberedHeadingStyleA5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pStyle w:val="NumberedHeadingStyleA6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pStyle w:val="NumberedHeadingStyleA7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pStyle w:val="NumberedHeadingStyleA8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pStyle w:val="NumberedHeadingStyleA9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>
    <w:nsid w:val="0AEF2FAC"/>
    <w:multiLevelType w:val="hybridMultilevel"/>
    <w:tmpl w:val="1070F2F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6335B"/>
    <w:multiLevelType w:val="hybridMultilevel"/>
    <w:tmpl w:val="9DBE076C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DEF4BCC"/>
    <w:multiLevelType w:val="hybridMultilevel"/>
    <w:tmpl w:val="6D3E5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55740C"/>
    <w:multiLevelType w:val="hybridMultilevel"/>
    <w:tmpl w:val="5B3A55B0"/>
    <w:lvl w:ilvl="0" w:tplc="96A6CE8E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A31A96"/>
    <w:multiLevelType w:val="hybridMultilevel"/>
    <w:tmpl w:val="6D3E5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F6771E"/>
    <w:multiLevelType w:val="hybridMultilevel"/>
    <w:tmpl w:val="F576666A"/>
    <w:lvl w:ilvl="0" w:tplc="041B000F">
      <w:start w:val="1"/>
      <w:numFmt w:val="decimal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AFC7C19"/>
    <w:multiLevelType w:val="hybridMultilevel"/>
    <w:tmpl w:val="347C025A"/>
    <w:lvl w:ilvl="0" w:tplc="041B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1B037783"/>
    <w:multiLevelType w:val="hybridMultilevel"/>
    <w:tmpl w:val="6D3E5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8A338C"/>
    <w:multiLevelType w:val="hybridMultilevel"/>
    <w:tmpl w:val="B364B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652D9F"/>
    <w:multiLevelType w:val="hybridMultilevel"/>
    <w:tmpl w:val="F576666A"/>
    <w:lvl w:ilvl="0" w:tplc="041B000F">
      <w:start w:val="1"/>
      <w:numFmt w:val="decimal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E875C9B"/>
    <w:multiLevelType w:val="hybridMultilevel"/>
    <w:tmpl w:val="F23472D8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9085BEC"/>
    <w:multiLevelType w:val="hybridMultilevel"/>
    <w:tmpl w:val="B364B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C10243"/>
    <w:multiLevelType w:val="hybridMultilevel"/>
    <w:tmpl w:val="70AE6674"/>
    <w:lvl w:ilvl="0" w:tplc="EC22918C">
      <w:numFmt w:val="bullet"/>
      <w:pStyle w:val="Odrky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1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FC71900"/>
    <w:multiLevelType w:val="hybridMultilevel"/>
    <w:tmpl w:val="B364B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AF5CA2"/>
    <w:multiLevelType w:val="hybridMultilevel"/>
    <w:tmpl w:val="B364B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DA3ABB"/>
    <w:multiLevelType w:val="hybridMultilevel"/>
    <w:tmpl w:val="9CD4EE5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46462F"/>
    <w:multiLevelType w:val="multilevel"/>
    <w:tmpl w:val="23B4056C"/>
    <w:lvl w:ilvl="0">
      <w:start w:val="1"/>
      <w:numFmt w:val="decimal"/>
      <w:pStyle w:val="NumberedHeadingStyleB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pStyle w:val="NumberedHeadingStyleB2"/>
      <w:lvlText w:val="%2)"/>
      <w:lvlJc w:val="left"/>
      <w:pPr>
        <w:tabs>
          <w:tab w:val="num" w:pos="360"/>
        </w:tabs>
        <w:ind w:left="360" w:hanging="360"/>
      </w:pPr>
    </w:lvl>
    <w:lvl w:ilvl="2">
      <w:start w:val="1"/>
      <w:numFmt w:val="lowerRoman"/>
      <w:pStyle w:val="NumberedHeadingStyleB3"/>
      <w:lvlText w:val="%3)"/>
      <w:lvlJc w:val="left"/>
      <w:pPr>
        <w:tabs>
          <w:tab w:val="num" w:pos="720"/>
        </w:tabs>
        <w:ind w:left="360" w:hanging="360"/>
      </w:p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</w:lvl>
  </w:abstractNum>
  <w:abstractNum w:abstractNumId="19">
    <w:nsid w:val="389B51F9"/>
    <w:multiLevelType w:val="hybridMultilevel"/>
    <w:tmpl w:val="F576666A"/>
    <w:lvl w:ilvl="0" w:tplc="041B000F">
      <w:start w:val="1"/>
      <w:numFmt w:val="decimal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9DB390D"/>
    <w:multiLevelType w:val="hybridMultilevel"/>
    <w:tmpl w:val="B364B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ADF4D4D"/>
    <w:multiLevelType w:val="hybridMultilevel"/>
    <w:tmpl w:val="6D3E5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452EDE"/>
    <w:multiLevelType w:val="singleLevel"/>
    <w:tmpl w:val="293C69B4"/>
    <w:lvl w:ilvl="0">
      <w:start w:val="1"/>
      <w:numFmt w:val="bullet"/>
      <w:pStyle w:val="Bulletwithtex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0"/>
      </w:rPr>
    </w:lvl>
  </w:abstractNum>
  <w:abstractNum w:abstractNumId="23">
    <w:nsid w:val="403315FA"/>
    <w:multiLevelType w:val="hybridMultilevel"/>
    <w:tmpl w:val="DAFEDEE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B2640A"/>
    <w:multiLevelType w:val="hybridMultilevel"/>
    <w:tmpl w:val="B364B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4C07B1"/>
    <w:multiLevelType w:val="hybridMultilevel"/>
    <w:tmpl w:val="A55E9D30"/>
    <w:lvl w:ilvl="0" w:tplc="041B0011">
      <w:start w:val="1"/>
      <w:numFmt w:val="decimal"/>
      <w:lvlText w:val="%1)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70F3C55"/>
    <w:multiLevelType w:val="hybridMultilevel"/>
    <w:tmpl w:val="B364B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7D2C10"/>
    <w:multiLevelType w:val="hybridMultilevel"/>
    <w:tmpl w:val="6D3E5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6A3242"/>
    <w:multiLevelType w:val="hybridMultilevel"/>
    <w:tmpl w:val="853837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D9337B"/>
    <w:multiLevelType w:val="hybridMultilevel"/>
    <w:tmpl w:val="6D3E5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F02E03"/>
    <w:multiLevelType w:val="hybridMultilevel"/>
    <w:tmpl w:val="B364B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B82A0C"/>
    <w:multiLevelType w:val="hybridMultilevel"/>
    <w:tmpl w:val="6D3E5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2F4130"/>
    <w:multiLevelType w:val="singleLevel"/>
    <w:tmpl w:val="D6947B42"/>
    <w:lvl w:ilvl="0">
      <w:start w:val="1"/>
      <w:numFmt w:val="bullet"/>
      <w:pStyle w:val="Bulletwithtext1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33">
    <w:nsid w:val="5D30342E"/>
    <w:multiLevelType w:val="hybridMultilevel"/>
    <w:tmpl w:val="F576666A"/>
    <w:lvl w:ilvl="0" w:tplc="041B000F">
      <w:start w:val="1"/>
      <w:numFmt w:val="decimal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60CE7E50"/>
    <w:multiLevelType w:val="hybridMultilevel"/>
    <w:tmpl w:val="F2E6EB5C"/>
    <w:lvl w:ilvl="0" w:tplc="041B0017">
      <w:start w:val="1"/>
      <w:numFmt w:val="lowerLetter"/>
      <w:lvlText w:val="%1)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3075CD5"/>
    <w:multiLevelType w:val="singleLevel"/>
    <w:tmpl w:val="94A63540"/>
    <w:lvl w:ilvl="0">
      <w:start w:val="1"/>
      <w:numFmt w:val="bullet"/>
      <w:pStyle w:val="Bulletwithtext4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i w:val="0"/>
        <w:sz w:val="12"/>
      </w:rPr>
    </w:lvl>
  </w:abstractNum>
  <w:abstractNum w:abstractNumId="36">
    <w:nsid w:val="63642FA3"/>
    <w:multiLevelType w:val="hybridMultilevel"/>
    <w:tmpl w:val="6D3E5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4A43CD1"/>
    <w:multiLevelType w:val="hybridMultilevel"/>
    <w:tmpl w:val="03E236AC"/>
    <w:lvl w:ilvl="0" w:tplc="E24AC6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4FF481D"/>
    <w:multiLevelType w:val="hybridMultilevel"/>
    <w:tmpl w:val="699E7462"/>
    <w:lvl w:ilvl="0" w:tplc="3E303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88E8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BC46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6A78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0C45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BA0E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7CED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0633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30A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7DE6F90"/>
    <w:multiLevelType w:val="singleLevel"/>
    <w:tmpl w:val="1E88CE50"/>
    <w:lvl w:ilvl="0">
      <w:start w:val="1"/>
      <w:numFmt w:val="bullet"/>
      <w:pStyle w:val="Bulletwithtext3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4"/>
      </w:rPr>
    </w:lvl>
  </w:abstractNum>
  <w:abstractNum w:abstractNumId="40">
    <w:nsid w:val="68804DFB"/>
    <w:multiLevelType w:val="multilevel"/>
    <w:tmpl w:val="FD5EA082"/>
    <w:lvl w:ilvl="0">
      <w:start w:val="1"/>
      <w:numFmt w:val="decimal"/>
      <w:pStyle w:val="Numberedlist2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umberedlist22"/>
      <w:lvlText w:val="%1.%2.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Numberedlist23"/>
      <w:lvlText w:val="%1.%2.%3.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pStyle w:val="Numberedlist24"/>
      <w:lvlText w:val="%1.%2.%3.%4."/>
      <w:lvlJc w:val="left"/>
      <w:pPr>
        <w:tabs>
          <w:tab w:val="num" w:pos="216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1">
    <w:nsid w:val="6D4B238B"/>
    <w:multiLevelType w:val="singleLevel"/>
    <w:tmpl w:val="3086DEE0"/>
    <w:lvl w:ilvl="0">
      <w:start w:val="1"/>
      <w:numFmt w:val="bullet"/>
      <w:pStyle w:val="Bulletwithtext5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42">
    <w:nsid w:val="70E83182"/>
    <w:multiLevelType w:val="hybridMultilevel"/>
    <w:tmpl w:val="F2E6EB5C"/>
    <w:lvl w:ilvl="0" w:tplc="041B0017">
      <w:start w:val="1"/>
      <w:numFmt w:val="lowerLetter"/>
      <w:lvlText w:val="%1)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16C1A61"/>
    <w:multiLevelType w:val="hybridMultilevel"/>
    <w:tmpl w:val="3EB2B63E"/>
    <w:lvl w:ilvl="0" w:tplc="0158DBBC">
      <w:start w:val="1"/>
      <w:numFmt w:val="decimal"/>
      <w:lvlText w:val="%1."/>
      <w:lvlJc w:val="left"/>
      <w:pPr>
        <w:ind w:left="360" w:hanging="360"/>
      </w:pPr>
    </w:lvl>
    <w:lvl w:ilvl="1" w:tplc="482C4810">
      <w:start w:val="1"/>
      <w:numFmt w:val="decimal"/>
      <w:lvlText w:val="%2."/>
      <w:lvlJc w:val="left"/>
      <w:pPr>
        <w:ind w:left="1080" w:hanging="360"/>
      </w:pPr>
    </w:lvl>
    <w:lvl w:ilvl="2" w:tplc="F864AF30">
      <w:start w:val="1"/>
      <w:numFmt w:val="lowerRoman"/>
      <w:lvlText w:val="%3."/>
      <w:lvlJc w:val="right"/>
      <w:pPr>
        <w:ind w:left="1800" w:hanging="180"/>
      </w:pPr>
    </w:lvl>
    <w:lvl w:ilvl="3" w:tplc="576AF5C0">
      <w:start w:val="1"/>
      <w:numFmt w:val="decimal"/>
      <w:lvlText w:val="%4."/>
      <w:lvlJc w:val="left"/>
      <w:pPr>
        <w:ind w:left="2520" w:hanging="360"/>
      </w:pPr>
    </w:lvl>
    <w:lvl w:ilvl="4" w:tplc="6F5A701A">
      <w:start w:val="1"/>
      <w:numFmt w:val="lowerLetter"/>
      <w:lvlText w:val="%5."/>
      <w:lvlJc w:val="left"/>
      <w:pPr>
        <w:ind w:left="3240" w:hanging="360"/>
      </w:pPr>
    </w:lvl>
    <w:lvl w:ilvl="5" w:tplc="07B8984A">
      <w:start w:val="1"/>
      <w:numFmt w:val="lowerRoman"/>
      <w:lvlText w:val="%6."/>
      <w:lvlJc w:val="right"/>
      <w:pPr>
        <w:ind w:left="3960" w:hanging="180"/>
      </w:pPr>
    </w:lvl>
    <w:lvl w:ilvl="6" w:tplc="EB5A75C0">
      <w:start w:val="1"/>
      <w:numFmt w:val="decimal"/>
      <w:lvlText w:val="%7."/>
      <w:lvlJc w:val="left"/>
      <w:pPr>
        <w:ind w:left="4680" w:hanging="360"/>
      </w:pPr>
    </w:lvl>
    <w:lvl w:ilvl="7" w:tplc="DE7AAD32">
      <w:start w:val="1"/>
      <w:numFmt w:val="lowerLetter"/>
      <w:lvlText w:val="%8."/>
      <w:lvlJc w:val="left"/>
      <w:pPr>
        <w:ind w:left="5400" w:hanging="360"/>
      </w:pPr>
    </w:lvl>
    <w:lvl w:ilvl="8" w:tplc="C6B0DFCA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71F92616"/>
    <w:multiLevelType w:val="hybridMultilevel"/>
    <w:tmpl w:val="A56EDB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2B84ACE"/>
    <w:multiLevelType w:val="hybridMultilevel"/>
    <w:tmpl w:val="1070F2F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36E19B5"/>
    <w:multiLevelType w:val="hybridMultilevel"/>
    <w:tmpl w:val="BD9C7B7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4941BFA"/>
    <w:multiLevelType w:val="hybridMultilevel"/>
    <w:tmpl w:val="F2E6EB5C"/>
    <w:lvl w:ilvl="0" w:tplc="041B0017">
      <w:start w:val="1"/>
      <w:numFmt w:val="lowerLetter"/>
      <w:lvlText w:val="%1)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76CA655F"/>
    <w:multiLevelType w:val="hybridMultilevel"/>
    <w:tmpl w:val="6DF033E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7822085D"/>
    <w:multiLevelType w:val="hybridMultilevel"/>
    <w:tmpl w:val="F6E685D6"/>
    <w:lvl w:ilvl="0" w:tplc="D5CCB172">
      <w:start w:val="1"/>
      <w:numFmt w:val="decimal"/>
      <w:lvlText w:val="%1."/>
      <w:lvlJc w:val="left"/>
      <w:pPr>
        <w:ind w:left="720" w:hanging="360"/>
      </w:pPr>
    </w:lvl>
    <w:lvl w:ilvl="1" w:tplc="D8641576">
      <w:start w:val="1"/>
      <w:numFmt w:val="lowerLetter"/>
      <w:lvlText w:val="%2."/>
      <w:lvlJc w:val="left"/>
      <w:pPr>
        <w:ind w:left="1440" w:hanging="360"/>
      </w:pPr>
    </w:lvl>
    <w:lvl w:ilvl="2" w:tplc="A9D276D0">
      <w:start w:val="1"/>
      <w:numFmt w:val="lowerRoman"/>
      <w:lvlText w:val="%3."/>
      <w:lvlJc w:val="right"/>
      <w:pPr>
        <w:ind w:left="2160" w:hanging="180"/>
      </w:pPr>
    </w:lvl>
    <w:lvl w:ilvl="3" w:tplc="A224E8B8">
      <w:start w:val="1"/>
      <w:numFmt w:val="decimal"/>
      <w:lvlText w:val="%4."/>
      <w:lvlJc w:val="left"/>
      <w:pPr>
        <w:ind w:left="2880" w:hanging="360"/>
      </w:pPr>
    </w:lvl>
    <w:lvl w:ilvl="4" w:tplc="64C677CC">
      <w:start w:val="1"/>
      <w:numFmt w:val="lowerLetter"/>
      <w:lvlText w:val="%5."/>
      <w:lvlJc w:val="left"/>
      <w:pPr>
        <w:ind w:left="3600" w:hanging="360"/>
      </w:pPr>
    </w:lvl>
    <w:lvl w:ilvl="5" w:tplc="5F92C8AC">
      <w:start w:val="1"/>
      <w:numFmt w:val="lowerRoman"/>
      <w:lvlText w:val="%6."/>
      <w:lvlJc w:val="right"/>
      <w:pPr>
        <w:ind w:left="4320" w:hanging="180"/>
      </w:pPr>
    </w:lvl>
    <w:lvl w:ilvl="6" w:tplc="EF5644CE">
      <w:start w:val="1"/>
      <w:numFmt w:val="decimal"/>
      <w:lvlText w:val="%7."/>
      <w:lvlJc w:val="left"/>
      <w:pPr>
        <w:ind w:left="5040" w:hanging="360"/>
      </w:pPr>
    </w:lvl>
    <w:lvl w:ilvl="7" w:tplc="230E1100">
      <w:start w:val="1"/>
      <w:numFmt w:val="lowerLetter"/>
      <w:lvlText w:val="%8."/>
      <w:lvlJc w:val="left"/>
      <w:pPr>
        <w:ind w:left="5760" w:hanging="360"/>
      </w:pPr>
    </w:lvl>
    <w:lvl w:ilvl="8" w:tplc="8A80D8FC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AFA1B9A"/>
    <w:multiLevelType w:val="hybridMultilevel"/>
    <w:tmpl w:val="9DBE076C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>
    <w:nsid w:val="7CA0532F"/>
    <w:multiLevelType w:val="hybridMultilevel"/>
    <w:tmpl w:val="F6FCDAC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E723902"/>
    <w:multiLevelType w:val="hybridMultilevel"/>
    <w:tmpl w:val="95FA03EA"/>
    <w:lvl w:ilvl="0" w:tplc="A120E854">
      <w:start w:val="1"/>
      <w:numFmt w:val="decimal"/>
      <w:lvlText w:val="%1."/>
      <w:lvlJc w:val="left"/>
      <w:pPr>
        <w:ind w:left="720" w:hanging="360"/>
      </w:pPr>
    </w:lvl>
    <w:lvl w:ilvl="1" w:tplc="7FF8ED5E">
      <w:start w:val="1"/>
      <w:numFmt w:val="lowerLetter"/>
      <w:lvlText w:val="%2."/>
      <w:lvlJc w:val="left"/>
      <w:pPr>
        <w:ind w:left="1440" w:hanging="360"/>
      </w:pPr>
    </w:lvl>
    <w:lvl w:ilvl="2" w:tplc="D45C43BC">
      <w:start w:val="1"/>
      <w:numFmt w:val="lowerRoman"/>
      <w:lvlText w:val="%3."/>
      <w:lvlJc w:val="right"/>
      <w:pPr>
        <w:ind w:left="2160" w:hanging="180"/>
      </w:pPr>
    </w:lvl>
    <w:lvl w:ilvl="3" w:tplc="EE385ACA">
      <w:start w:val="1"/>
      <w:numFmt w:val="decimal"/>
      <w:lvlText w:val="%4."/>
      <w:lvlJc w:val="left"/>
      <w:pPr>
        <w:ind w:left="2880" w:hanging="360"/>
      </w:pPr>
    </w:lvl>
    <w:lvl w:ilvl="4" w:tplc="5C5CCA6E">
      <w:start w:val="1"/>
      <w:numFmt w:val="lowerLetter"/>
      <w:lvlText w:val="%5."/>
      <w:lvlJc w:val="left"/>
      <w:pPr>
        <w:ind w:left="3600" w:hanging="360"/>
      </w:pPr>
    </w:lvl>
    <w:lvl w:ilvl="5" w:tplc="74685D8A">
      <w:start w:val="1"/>
      <w:numFmt w:val="lowerRoman"/>
      <w:lvlText w:val="%6."/>
      <w:lvlJc w:val="right"/>
      <w:pPr>
        <w:ind w:left="4320" w:hanging="180"/>
      </w:pPr>
    </w:lvl>
    <w:lvl w:ilvl="6" w:tplc="E0C46904">
      <w:start w:val="1"/>
      <w:numFmt w:val="decimal"/>
      <w:lvlText w:val="%7."/>
      <w:lvlJc w:val="left"/>
      <w:pPr>
        <w:ind w:left="5040" w:hanging="360"/>
      </w:pPr>
    </w:lvl>
    <w:lvl w:ilvl="7" w:tplc="222EADF2">
      <w:start w:val="1"/>
      <w:numFmt w:val="lowerLetter"/>
      <w:lvlText w:val="%8."/>
      <w:lvlJc w:val="left"/>
      <w:pPr>
        <w:ind w:left="5760" w:hanging="360"/>
      </w:pPr>
    </w:lvl>
    <w:lvl w:ilvl="8" w:tplc="C73A9F1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49"/>
  </w:num>
  <w:num w:numId="3">
    <w:abstractNumId w:val="52"/>
  </w:num>
  <w:num w:numId="4">
    <w:abstractNumId w:val="38"/>
  </w:num>
  <w:num w:numId="5">
    <w:abstractNumId w:val="40"/>
  </w:num>
  <w:num w:numId="6">
    <w:abstractNumId w:val="18"/>
  </w:num>
  <w:num w:numId="7">
    <w:abstractNumId w:val="22"/>
  </w:num>
  <w:num w:numId="8">
    <w:abstractNumId w:val="39"/>
  </w:num>
  <w:num w:numId="9">
    <w:abstractNumId w:val="32"/>
  </w:num>
  <w:num w:numId="10">
    <w:abstractNumId w:val="35"/>
  </w:num>
  <w:num w:numId="11">
    <w:abstractNumId w:val="41"/>
  </w:num>
  <w:num w:numId="12">
    <w:abstractNumId w:val="0"/>
  </w:num>
  <w:num w:numId="13">
    <w:abstractNumId w:val="5"/>
  </w:num>
  <w:num w:numId="14">
    <w:abstractNumId w:val="1"/>
  </w:num>
  <w:num w:numId="15">
    <w:abstractNumId w:val="31"/>
  </w:num>
  <w:num w:numId="16">
    <w:abstractNumId w:val="20"/>
  </w:num>
  <w:num w:numId="17">
    <w:abstractNumId w:val="29"/>
  </w:num>
  <w:num w:numId="18">
    <w:abstractNumId w:val="24"/>
  </w:num>
  <w:num w:numId="19">
    <w:abstractNumId w:val="6"/>
  </w:num>
  <w:num w:numId="20">
    <w:abstractNumId w:val="13"/>
  </w:num>
  <w:num w:numId="21">
    <w:abstractNumId w:val="27"/>
  </w:num>
  <w:num w:numId="22">
    <w:abstractNumId w:val="10"/>
  </w:num>
  <w:num w:numId="23">
    <w:abstractNumId w:val="16"/>
  </w:num>
  <w:num w:numId="24">
    <w:abstractNumId w:val="4"/>
  </w:num>
  <w:num w:numId="25">
    <w:abstractNumId w:val="9"/>
  </w:num>
  <w:num w:numId="26">
    <w:abstractNumId w:val="15"/>
  </w:num>
  <w:num w:numId="27">
    <w:abstractNumId w:val="26"/>
  </w:num>
  <w:num w:numId="28">
    <w:abstractNumId w:val="21"/>
  </w:num>
  <w:num w:numId="29">
    <w:abstractNumId w:val="36"/>
  </w:num>
  <w:num w:numId="30">
    <w:abstractNumId w:val="30"/>
  </w:num>
  <w:num w:numId="31">
    <w:abstractNumId w:val="7"/>
  </w:num>
  <w:num w:numId="32">
    <w:abstractNumId w:val="48"/>
  </w:num>
  <w:num w:numId="33">
    <w:abstractNumId w:val="33"/>
  </w:num>
  <w:num w:numId="34">
    <w:abstractNumId w:val="11"/>
  </w:num>
  <w:num w:numId="35">
    <w:abstractNumId w:val="14"/>
  </w:num>
  <w:num w:numId="36">
    <w:abstractNumId w:val="46"/>
  </w:num>
  <w:num w:numId="37">
    <w:abstractNumId w:val="25"/>
  </w:num>
  <w:num w:numId="38">
    <w:abstractNumId w:val="19"/>
  </w:num>
  <w:num w:numId="39">
    <w:abstractNumId w:val="47"/>
  </w:num>
  <w:num w:numId="40">
    <w:abstractNumId w:val="51"/>
  </w:num>
  <w:num w:numId="41">
    <w:abstractNumId w:val="44"/>
  </w:num>
  <w:num w:numId="42">
    <w:abstractNumId w:val="12"/>
  </w:num>
  <w:num w:numId="43">
    <w:abstractNumId w:val="8"/>
  </w:num>
  <w:num w:numId="44">
    <w:abstractNumId w:val="45"/>
  </w:num>
  <w:num w:numId="45">
    <w:abstractNumId w:val="28"/>
  </w:num>
  <w:num w:numId="46">
    <w:abstractNumId w:val="42"/>
  </w:num>
  <w:num w:numId="47">
    <w:abstractNumId w:val="34"/>
  </w:num>
  <w:num w:numId="48">
    <w:abstractNumId w:val="50"/>
  </w:num>
  <w:num w:numId="49">
    <w:abstractNumId w:val="2"/>
  </w:num>
  <w:num w:numId="50">
    <w:abstractNumId w:val="3"/>
  </w:num>
  <w:num w:numId="51">
    <w:abstractNumId w:val="23"/>
  </w:num>
  <w:num w:numId="52">
    <w:abstractNumId w:val="37"/>
  </w:num>
  <w:num w:numId="53">
    <w:abstractNumId w:val="17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0255"/>
    <w:rsid w:val="00001B8E"/>
    <w:rsid w:val="000027B0"/>
    <w:rsid w:val="00012033"/>
    <w:rsid w:val="00016560"/>
    <w:rsid w:val="00017A5A"/>
    <w:rsid w:val="0002038F"/>
    <w:rsid w:val="000242AF"/>
    <w:rsid w:val="00035757"/>
    <w:rsid w:val="000375EA"/>
    <w:rsid w:val="000430DC"/>
    <w:rsid w:val="00051BF7"/>
    <w:rsid w:val="000548E5"/>
    <w:rsid w:val="0006763C"/>
    <w:rsid w:val="00070C3C"/>
    <w:rsid w:val="00071021"/>
    <w:rsid w:val="00073FA2"/>
    <w:rsid w:val="00081342"/>
    <w:rsid w:val="000861C1"/>
    <w:rsid w:val="0009206A"/>
    <w:rsid w:val="00092B31"/>
    <w:rsid w:val="000960BD"/>
    <w:rsid w:val="000A2C32"/>
    <w:rsid w:val="000A2C5B"/>
    <w:rsid w:val="000A3875"/>
    <w:rsid w:val="000A7F2F"/>
    <w:rsid w:val="000B39E0"/>
    <w:rsid w:val="000C049E"/>
    <w:rsid w:val="000C155A"/>
    <w:rsid w:val="000C1B07"/>
    <w:rsid w:val="000C7AC8"/>
    <w:rsid w:val="000C7D9A"/>
    <w:rsid w:val="000D077A"/>
    <w:rsid w:val="000E445F"/>
    <w:rsid w:val="000F5882"/>
    <w:rsid w:val="000F6E59"/>
    <w:rsid w:val="00101243"/>
    <w:rsid w:val="00104440"/>
    <w:rsid w:val="00105607"/>
    <w:rsid w:val="00105B59"/>
    <w:rsid w:val="00106E8B"/>
    <w:rsid w:val="00113460"/>
    <w:rsid w:val="00116248"/>
    <w:rsid w:val="00116745"/>
    <w:rsid w:val="00117A43"/>
    <w:rsid w:val="00124D20"/>
    <w:rsid w:val="001251AD"/>
    <w:rsid w:val="00132F8A"/>
    <w:rsid w:val="00135052"/>
    <w:rsid w:val="00135F46"/>
    <w:rsid w:val="00142CD5"/>
    <w:rsid w:val="00146575"/>
    <w:rsid w:val="00152800"/>
    <w:rsid w:val="001555F1"/>
    <w:rsid w:val="001622EB"/>
    <w:rsid w:val="00164BCC"/>
    <w:rsid w:val="00170EDE"/>
    <w:rsid w:val="001749FE"/>
    <w:rsid w:val="00174FB3"/>
    <w:rsid w:val="00175557"/>
    <w:rsid w:val="00177D4A"/>
    <w:rsid w:val="0018277C"/>
    <w:rsid w:val="00182D2B"/>
    <w:rsid w:val="00192415"/>
    <w:rsid w:val="0019460A"/>
    <w:rsid w:val="00197B35"/>
    <w:rsid w:val="00197C08"/>
    <w:rsid w:val="001A730A"/>
    <w:rsid w:val="001B4268"/>
    <w:rsid w:val="001B524A"/>
    <w:rsid w:val="001B5BBB"/>
    <w:rsid w:val="001C18E9"/>
    <w:rsid w:val="001C32F4"/>
    <w:rsid w:val="001D24DB"/>
    <w:rsid w:val="001D29AB"/>
    <w:rsid w:val="001D5219"/>
    <w:rsid w:val="001E04DD"/>
    <w:rsid w:val="001E2C8C"/>
    <w:rsid w:val="001E4370"/>
    <w:rsid w:val="001E7BB0"/>
    <w:rsid w:val="001F1FD3"/>
    <w:rsid w:val="001F2690"/>
    <w:rsid w:val="001F4F68"/>
    <w:rsid w:val="001F5E01"/>
    <w:rsid w:val="002016C8"/>
    <w:rsid w:val="002018BC"/>
    <w:rsid w:val="00202014"/>
    <w:rsid w:val="00203A25"/>
    <w:rsid w:val="002043A8"/>
    <w:rsid w:val="002056DC"/>
    <w:rsid w:val="002066C3"/>
    <w:rsid w:val="002070CB"/>
    <w:rsid w:val="002120A6"/>
    <w:rsid w:val="0021287C"/>
    <w:rsid w:val="00213830"/>
    <w:rsid w:val="002163AE"/>
    <w:rsid w:val="00217C1C"/>
    <w:rsid w:val="00220479"/>
    <w:rsid w:val="0022082F"/>
    <w:rsid w:val="00225367"/>
    <w:rsid w:val="00226F94"/>
    <w:rsid w:val="00230A85"/>
    <w:rsid w:val="0023227E"/>
    <w:rsid w:val="002330F3"/>
    <w:rsid w:val="0024104E"/>
    <w:rsid w:val="00244C39"/>
    <w:rsid w:val="002516F0"/>
    <w:rsid w:val="00252238"/>
    <w:rsid w:val="00252714"/>
    <w:rsid w:val="0025378F"/>
    <w:rsid w:val="0025453D"/>
    <w:rsid w:val="002557AF"/>
    <w:rsid w:val="00255FED"/>
    <w:rsid w:val="00260414"/>
    <w:rsid w:val="002615A3"/>
    <w:rsid w:val="00276CCB"/>
    <w:rsid w:val="00276DD1"/>
    <w:rsid w:val="00276E3C"/>
    <w:rsid w:val="00277DC2"/>
    <w:rsid w:val="00283667"/>
    <w:rsid w:val="00286F95"/>
    <w:rsid w:val="00287A71"/>
    <w:rsid w:val="00287C63"/>
    <w:rsid w:val="002916C2"/>
    <w:rsid w:val="00291760"/>
    <w:rsid w:val="00294569"/>
    <w:rsid w:val="002965B2"/>
    <w:rsid w:val="002A4C0F"/>
    <w:rsid w:val="002B5BF3"/>
    <w:rsid w:val="002B7982"/>
    <w:rsid w:val="002C3278"/>
    <w:rsid w:val="002C4D12"/>
    <w:rsid w:val="002C678F"/>
    <w:rsid w:val="002C6B10"/>
    <w:rsid w:val="002C772B"/>
    <w:rsid w:val="002C77B7"/>
    <w:rsid w:val="002F26E9"/>
    <w:rsid w:val="002F30E5"/>
    <w:rsid w:val="002F584B"/>
    <w:rsid w:val="00305E45"/>
    <w:rsid w:val="00312091"/>
    <w:rsid w:val="003165E6"/>
    <w:rsid w:val="00320BA4"/>
    <w:rsid w:val="003246B0"/>
    <w:rsid w:val="003326AC"/>
    <w:rsid w:val="00333E7A"/>
    <w:rsid w:val="003360C7"/>
    <w:rsid w:val="00336C90"/>
    <w:rsid w:val="00337F4E"/>
    <w:rsid w:val="003403B0"/>
    <w:rsid w:val="00341B20"/>
    <w:rsid w:val="00342CFF"/>
    <w:rsid w:val="003440B4"/>
    <w:rsid w:val="00362CEB"/>
    <w:rsid w:val="00365F5E"/>
    <w:rsid w:val="00367E4D"/>
    <w:rsid w:val="00372ACE"/>
    <w:rsid w:val="00373033"/>
    <w:rsid w:val="00375BFB"/>
    <w:rsid w:val="003830D1"/>
    <w:rsid w:val="003869D5"/>
    <w:rsid w:val="0039538F"/>
    <w:rsid w:val="003956E1"/>
    <w:rsid w:val="00396863"/>
    <w:rsid w:val="003A1A58"/>
    <w:rsid w:val="003A2056"/>
    <w:rsid w:val="003B096F"/>
    <w:rsid w:val="003B2D64"/>
    <w:rsid w:val="003B7927"/>
    <w:rsid w:val="003C2244"/>
    <w:rsid w:val="003C3A23"/>
    <w:rsid w:val="003C5CC6"/>
    <w:rsid w:val="003D1160"/>
    <w:rsid w:val="003D245B"/>
    <w:rsid w:val="003D2C53"/>
    <w:rsid w:val="003E200A"/>
    <w:rsid w:val="003E230F"/>
    <w:rsid w:val="003E270B"/>
    <w:rsid w:val="003E2C22"/>
    <w:rsid w:val="003E6CA4"/>
    <w:rsid w:val="003E7831"/>
    <w:rsid w:val="003F13DD"/>
    <w:rsid w:val="003F54B6"/>
    <w:rsid w:val="003F5CF8"/>
    <w:rsid w:val="00401FE0"/>
    <w:rsid w:val="00406D7F"/>
    <w:rsid w:val="0040783E"/>
    <w:rsid w:val="004116EA"/>
    <w:rsid w:val="00411B59"/>
    <w:rsid w:val="00416C68"/>
    <w:rsid w:val="00430BED"/>
    <w:rsid w:val="004338E4"/>
    <w:rsid w:val="00441D7A"/>
    <w:rsid w:val="004439B7"/>
    <w:rsid w:val="004441A8"/>
    <w:rsid w:val="004453B0"/>
    <w:rsid w:val="004464EE"/>
    <w:rsid w:val="004516E6"/>
    <w:rsid w:val="00451BAB"/>
    <w:rsid w:val="00452248"/>
    <w:rsid w:val="004537BB"/>
    <w:rsid w:val="004568F1"/>
    <w:rsid w:val="00457044"/>
    <w:rsid w:val="00457D83"/>
    <w:rsid w:val="00460B8F"/>
    <w:rsid w:val="00467B73"/>
    <w:rsid w:val="00480EEE"/>
    <w:rsid w:val="00481E4A"/>
    <w:rsid w:val="004842AA"/>
    <w:rsid w:val="004845C0"/>
    <w:rsid w:val="00484988"/>
    <w:rsid w:val="004910D0"/>
    <w:rsid w:val="00491D18"/>
    <w:rsid w:val="00492CA7"/>
    <w:rsid w:val="004A119E"/>
    <w:rsid w:val="004A5D53"/>
    <w:rsid w:val="004A7B5A"/>
    <w:rsid w:val="004B65B3"/>
    <w:rsid w:val="004C16CF"/>
    <w:rsid w:val="004D41AA"/>
    <w:rsid w:val="004D4578"/>
    <w:rsid w:val="004D6C23"/>
    <w:rsid w:val="004D7461"/>
    <w:rsid w:val="004E0593"/>
    <w:rsid w:val="004E258F"/>
    <w:rsid w:val="004F004B"/>
    <w:rsid w:val="004F2FB0"/>
    <w:rsid w:val="004F57FB"/>
    <w:rsid w:val="004F71E7"/>
    <w:rsid w:val="00503D29"/>
    <w:rsid w:val="00505A35"/>
    <w:rsid w:val="00505E93"/>
    <w:rsid w:val="0050673D"/>
    <w:rsid w:val="0051185E"/>
    <w:rsid w:val="00514A63"/>
    <w:rsid w:val="005332A2"/>
    <w:rsid w:val="005348B4"/>
    <w:rsid w:val="005522D9"/>
    <w:rsid w:val="005544D4"/>
    <w:rsid w:val="005564E7"/>
    <w:rsid w:val="00564997"/>
    <w:rsid w:val="00567FB9"/>
    <w:rsid w:val="00581173"/>
    <w:rsid w:val="00581A7C"/>
    <w:rsid w:val="00582073"/>
    <w:rsid w:val="00584EB5"/>
    <w:rsid w:val="0058680D"/>
    <w:rsid w:val="00586F54"/>
    <w:rsid w:val="00594766"/>
    <w:rsid w:val="005A08B7"/>
    <w:rsid w:val="005B1147"/>
    <w:rsid w:val="005C2975"/>
    <w:rsid w:val="005C47C3"/>
    <w:rsid w:val="005C6821"/>
    <w:rsid w:val="005D373C"/>
    <w:rsid w:val="005E274C"/>
    <w:rsid w:val="005F07AA"/>
    <w:rsid w:val="005F2CA6"/>
    <w:rsid w:val="005F6FE3"/>
    <w:rsid w:val="00606790"/>
    <w:rsid w:val="00607FC8"/>
    <w:rsid w:val="006140EA"/>
    <w:rsid w:val="006151C3"/>
    <w:rsid w:val="00615EB0"/>
    <w:rsid w:val="006169AA"/>
    <w:rsid w:val="006223B4"/>
    <w:rsid w:val="006370CB"/>
    <w:rsid w:val="00645020"/>
    <w:rsid w:val="0065237F"/>
    <w:rsid w:val="00652752"/>
    <w:rsid w:val="006563A2"/>
    <w:rsid w:val="00663BFE"/>
    <w:rsid w:val="00666816"/>
    <w:rsid w:val="00677CB2"/>
    <w:rsid w:val="00681F6C"/>
    <w:rsid w:val="0068200B"/>
    <w:rsid w:val="0068694C"/>
    <w:rsid w:val="006922D3"/>
    <w:rsid w:val="00692C89"/>
    <w:rsid w:val="00694A1E"/>
    <w:rsid w:val="006A112B"/>
    <w:rsid w:val="006A5251"/>
    <w:rsid w:val="006A559D"/>
    <w:rsid w:val="006A562B"/>
    <w:rsid w:val="006A7908"/>
    <w:rsid w:val="006B3E40"/>
    <w:rsid w:val="006B6D4D"/>
    <w:rsid w:val="006B7BB5"/>
    <w:rsid w:val="006B7FA1"/>
    <w:rsid w:val="006C27FC"/>
    <w:rsid w:val="006C4290"/>
    <w:rsid w:val="006C6965"/>
    <w:rsid w:val="006C7782"/>
    <w:rsid w:val="006D1D02"/>
    <w:rsid w:val="006D2B1F"/>
    <w:rsid w:val="006D611E"/>
    <w:rsid w:val="006E2A49"/>
    <w:rsid w:val="006F1D23"/>
    <w:rsid w:val="006F61F9"/>
    <w:rsid w:val="006F6A77"/>
    <w:rsid w:val="007010AE"/>
    <w:rsid w:val="00710262"/>
    <w:rsid w:val="00710D71"/>
    <w:rsid w:val="00714FE6"/>
    <w:rsid w:val="00715196"/>
    <w:rsid w:val="007166D4"/>
    <w:rsid w:val="007172B2"/>
    <w:rsid w:val="00722334"/>
    <w:rsid w:val="007262CD"/>
    <w:rsid w:val="00737F4B"/>
    <w:rsid w:val="0074048C"/>
    <w:rsid w:val="00745349"/>
    <w:rsid w:val="0074616F"/>
    <w:rsid w:val="007477FE"/>
    <w:rsid w:val="00747AD1"/>
    <w:rsid w:val="007513B8"/>
    <w:rsid w:val="007526EF"/>
    <w:rsid w:val="007540FC"/>
    <w:rsid w:val="007579F3"/>
    <w:rsid w:val="00762591"/>
    <w:rsid w:val="007659C9"/>
    <w:rsid w:val="00771DA2"/>
    <w:rsid w:val="007727FA"/>
    <w:rsid w:val="00784340"/>
    <w:rsid w:val="007A33AC"/>
    <w:rsid w:val="007A363E"/>
    <w:rsid w:val="007A3D8B"/>
    <w:rsid w:val="007A67F1"/>
    <w:rsid w:val="007A7CF5"/>
    <w:rsid w:val="007B707A"/>
    <w:rsid w:val="007B76A6"/>
    <w:rsid w:val="007E2A60"/>
    <w:rsid w:val="007E6700"/>
    <w:rsid w:val="00806561"/>
    <w:rsid w:val="00807301"/>
    <w:rsid w:val="00807E35"/>
    <w:rsid w:val="00812298"/>
    <w:rsid w:val="00821CB9"/>
    <w:rsid w:val="0082721D"/>
    <w:rsid w:val="00827BE7"/>
    <w:rsid w:val="0083119C"/>
    <w:rsid w:val="00833116"/>
    <w:rsid w:val="00836908"/>
    <w:rsid w:val="00841364"/>
    <w:rsid w:val="00841ACC"/>
    <w:rsid w:val="00845014"/>
    <w:rsid w:val="008503F8"/>
    <w:rsid w:val="0085654D"/>
    <w:rsid w:val="008652BB"/>
    <w:rsid w:val="008660A4"/>
    <w:rsid w:val="00867DE6"/>
    <w:rsid w:val="00874C22"/>
    <w:rsid w:val="0087534B"/>
    <w:rsid w:val="00885A9F"/>
    <w:rsid w:val="008874B5"/>
    <w:rsid w:val="00892B1F"/>
    <w:rsid w:val="008A3E9A"/>
    <w:rsid w:val="008A560E"/>
    <w:rsid w:val="008A63B1"/>
    <w:rsid w:val="008A6775"/>
    <w:rsid w:val="008B3A7D"/>
    <w:rsid w:val="008B43A8"/>
    <w:rsid w:val="008B7118"/>
    <w:rsid w:val="008B79B9"/>
    <w:rsid w:val="008C24FC"/>
    <w:rsid w:val="008C6C46"/>
    <w:rsid w:val="008C7F43"/>
    <w:rsid w:val="008D0240"/>
    <w:rsid w:val="008E01E1"/>
    <w:rsid w:val="008E1ADB"/>
    <w:rsid w:val="008E3D95"/>
    <w:rsid w:val="008E49C7"/>
    <w:rsid w:val="008F04FF"/>
    <w:rsid w:val="008F0BB5"/>
    <w:rsid w:val="008F1307"/>
    <w:rsid w:val="008F6328"/>
    <w:rsid w:val="0090175C"/>
    <w:rsid w:val="00911069"/>
    <w:rsid w:val="00914444"/>
    <w:rsid w:val="00917511"/>
    <w:rsid w:val="00917E06"/>
    <w:rsid w:val="00920303"/>
    <w:rsid w:val="009205D9"/>
    <w:rsid w:val="00922699"/>
    <w:rsid w:val="00931DCB"/>
    <w:rsid w:val="009325F6"/>
    <w:rsid w:val="0093427E"/>
    <w:rsid w:val="0094150B"/>
    <w:rsid w:val="00943E41"/>
    <w:rsid w:val="0094496C"/>
    <w:rsid w:val="0094704B"/>
    <w:rsid w:val="00952D12"/>
    <w:rsid w:val="00955A71"/>
    <w:rsid w:val="00965420"/>
    <w:rsid w:val="009657DE"/>
    <w:rsid w:val="00967B59"/>
    <w:rsid w:val="00975E13"/>
    <w:rsid w:val="00977A0D"/>
    <w:rsid w:val="00981A17"/>
    <w:rsid w:val="0098220E"/>
    <w:rsid w:val="00984ECC"/>
    <w:rsid w:val="00992150"/>
    <w:rsid w:val="009938E4"/>
    <w:rsid w:val="009954A7"/>
    <w:rsid w:val="00995FF9"/>
    <w:rsid w:val="009A4DB2"/>
    <w:rsid w:val="009A5FBC"/>
    <w:rsid w:val="009A7F8D"/>
    <w:rsid w:val="009B267A"/>
    <w:rsid w:val="009B2765"/>
    <w:rsid w:val="009B3FE2"/>
    <w:rsid w:val="009B6D69"/>
    <w:rsid w:val="009D2FC5"/>
    <w:rsid w:val="009E37B6"/>
    <w:rsid w:val="009E7EC5"/>
    <w:rsid w:val="009F0B72"/>
    <w:rsid w:val="009F1568"/>
    <w:rsid w:val="00A04385"/>
    <w:rsid w:val="00A11E65"/>
    <w:rsid w:val="00A1219B"/>
    <w:rsid w:val="00A1610A"/>
    <w:rsid w:val="00A21BD0"/>
    <w:rsid w:val="00A224FB"/>
    <w:rsid w:val="00A2272A"/>
    <w:rsid w:val="00A2526A"/>
    <w:rsid w:val="00A25807"/>
    <w:rsid w:val="00A300B9"/>
    <w:rsid w:val="00A31506"/>
    <w:rsid w:val="00A318F9"/>
    <w:rsid w:val="00A32233"/>
    <w:rsid w:val="00A34BD0"/>
    <w:rsid w:val="00A4108E"/>
    <w:rsid w:val="00A47494"/>
    <w:rsid w:val="00A50669"/>
    <w:rsid w:val="00A52D08"/>
    <w:rsid w:val="00A73C49"/>
    <w:rsid w:val="00A74B85"/>
    <w:rsid w:val="00A854D8"/>
    <w:rsid w:val="00A86A2C"/>
    <w:rsid w:val="00A8754B"/>
    <w:rsid w:val="00A90BA7"/>
    <w:rsid w:val="00A922EC"/>
    <w:rsid w:val="00AA208D"/>
    <w:rsid w:val="00AA322F"/>
    <w:rsid w:val="00AA414E"/>
    <w:rsid w:val="00AA5A84"/>
    <w:rsid w:val="00AB14FF"/>
    <w:rsid w:val="00AB3FFA"/>
    <w:rsid w:val="00AB7978"/>
    <w:rsid w:val="00AC05CB"/>
    <w:rsid w:val="00AC1978"/>
    <w:rsid w:val="00AC20BB"/>
    <w:rsid w:val="00AC4008"/>
    <w:rsid w:val="00AC5B70"/>
    <w:rsid w:val="00AD503C"/>
    <w:rsid w:val="00AD7BBE"/>
    <w:rsid w:val="00AE1FE0"/>
    <w:rsid w:val="00AE3A50"/>
    <w:rsid w:val="00AE409F"/>
    <w:rsid w:val="00AE6DB5"/>
    <w:rsid w:val="00AF22E8"/>
    <w:rsid w:val="00AF7E3B"/>
    <w:rsid w:val="00B0018D"/>
    <w:rsid w:val="00B04DD8"/>
    <w:rsid w:val="00B072F9"/>
    <w:rsid w:val="00B1284E"/>
    <w:rsid w:val="00B1381A"/>
    <w:rsid w:val="00B267CF"/>
    <w:rsid w:val="00B27CF2"/>
    <w:rsid w:val="00B350A2"/>
    <w:rsid w:val="00B45E62"/>
    <w:rsid w:val="00B4694E"/>
    <w:rsid w:val="00B46E6A"/>
    <w:rsid w:val="00B510F2"/>
    <w:rsid w:val="00B60B6F"/>
    <w:rsid w:val="00B741A9"/>
    <w:rsid w:val="00B84804"/>
    <w:rsid w:val="00B85291"/>
    <w:rsid w:val="00B853FE"/>
    <w:rsid w:val="00B86A19"/>
    <w:rsid w:val="00B877B6"/>
    <w:rsid w:val="00B90ACE"/>
    <w:rsid w:val="00B92540"/>
    <w:rsid w:val="00B94A09"/>
    <w:rsid w:val="00B94A4C"/>
    <w:rsid w:val="00BA49FC"/>
    <w:rsid w:val="00BC2AEE"/>
    <w:rsid w:val="00BE0C34"/>
    <w:rsid w:val="00BE49AE"/>
    <w:rsid w:val="00BE666B"/>
    <w:rsid w:val="00BF2058"/>
    <w:rsid w:val="00BF44A5"/>
    <w:rsid w:val="00C00054"/>
    <w:rsid w:val="00C04C59"/>
    <w:rsid w:val="00C0778D"/>
    <w:rsid w:val="00C24E5C"/>
    <w:rsid w:val="00C33546"/>
    <w:rsid w:val="00C40794"/>
    <w:rsid w:val="00C469F7"/>
    <w:rsid w:val="00C46C35"/>
    <w:rsid w:val="00C47A92"/>
    <w:rsid w:val="00C541B1"/>
    <w:rsid w:val="00C55F31"/>
    <w:rsid w:val="00C564C8"/>
    <w:rsid w:val="00C63A45"/>
    <w:rsid w:val="00C65C57"/>
    <w:rsid w:val="00C75E69"/>
    <w:rsid w:val="00C76F91"/>
    <w:rsid w:val="00C903AA"/>
    <w:rsid w:val="00CA1AC4"/>
    <w:rsid w:val="00CA6D07"/>
    <w:rsid w:val="00CB1408"/>
    <w:rsid w:val="00CB3580"/>
    <w:rsid w:val="00CB3F85"/>
    <w:rsid w:val="00CB5172"/>
    <w:rsid w:val="00CC1FDD"/>
    <w:rsid w:val="00CC574A"/>
    <w:rsid w:val="00CC6863"/>
    <w:rsid w:val="00CC783A"/>
    <w:rsid w:val="00CD0C08"/>
    <w:rsid w:val="00CD344D"/>
    <w:rsid w:val="00CD3CDC"/>
    <w:rsid w:val="00CE1305"/>
    <w:rsid w:val="00CF2C8D"/>
    <w:rsid w:val="00CF7146"/>
    <w:rsid w:val="00D114A5"/>
    <w:rsid w:val="00D11F6E"/>
    <w:rsid w:val="00D143EA"/>
    <w:rsid w:val="00D23AF3"/>
    <w:rsid w:val="00D24E23"/>
    <w:rsid w:val="00D261AE"/>
    <w:rsid w:val="00D300AE"/>
    <w:rsid w:val="00D302A8"/>
    <w:rsid w:val="00D36D89"/>
    <w:rsid w:val="00D41D21"/>
    <w:rsid w:val="00D45210"/>
    <w:rsid w:val="00D45E09"/>
    <w:rsid w:val="00D5193A"/>
    <w:rsid w:val="00D5686E"/>
    <w:rsid w:val="00D609AA"/>
    <w:rsid w:val="00D63242"/>
    <w:rsid w:val="00D91DC9"/>
    <w:rsid w:val="00D9759B"/>
    <w:rsid w:val="00DA336C"/>
    <w:rsid w:val="00DA6F15"/>
    <w:rsid w:val="00DB12E3"/>
    <w:rsid w:val="00DB1726"/>
    <w:rsid w:val="00DB3308"/>
    <w:rsid w:val="00DC0707"/>
    <w:rsid w:val="00DC1D84"/>
    <w:rsid w:val="00DC422A"/>
    <w:rsid w:val="00DD08D4"/>
    <w:rsid w:val="00DD29E5"/>
    <w:rsid w:val="00DE0973"/>
    <w:rsid w:val="00DE0A57"/>
    <w:rsid w:val="00DE78CE"/>
    <w:rsid w:val="00DF1781"/>
    <w:rsid w:val="00E04078"/>
    <w:rsid w:val="00E044F4"/>
    <w:rsid w:val="00E07F11"/>
    <w:rsid w:val="00E15BDE"/>
    <w:rsid w:val="00E169FC"/>
    <w:rsid w:val="00E207AC"/>
    <w:rsid w:val="00E23431"/>
    <w:rsid w:val="00E2501C"/>
    <w:rsid w:val="00E30ECB"/>
    <w:rsid w:val="00E3231E"/>
    <w:rsid w:val="00E361D4"/>
    <w:rsid w:val="00E37029"/>
    <w:rsid w:val="00E376F4"/>
    <w:rsid w:val="00E42FBA"/>
    <w:rsid w:val="00E51013"/>
    <w:rsid w:val="00E567AE"/>
    <w:rsid w:val="00E61742"/>
    <w:rsid w:val="00E61C0C"/>
    <w:rsid w:val="00E627D6"/>
    <w:rsid w:val="00E676AF"/>
    <w:rsid w:val="00E700F7"/>
    <w:rsid w:val="00E712AA"/>
    <w:rsid w:val="00E80255"/>
    <w:rsid w:val="00E8067C"/>
    <w:rsid w:val="00E80B0D"/>
    <w:rsid w:val="00E9227C"/>
    <w:rsid w:val="00EA4E27"/>
    <w:rsid w:val="00EA531B"/>
    <w:rsid w:val="00EA6C84"/>
    <w:rsid w:val="00EB34CB"/>
    <w:rsid w:val="00EB5DC4"/>
    <w:rsid w:val="00EC381C"/>
    <w:rsid w:val="00EC4945"/>
    <w:rsid w:val="00EC51CA"/>
    <w:rsid w:val="00ED6579"/>
    <w:rsid w:val="00EE416D"/>
    <w:rsid w:val="00EF57F8"/>
    <w:rsid w:val="00EF6F32"/>
    <w:rsid w:val="00F02A55"/>
    <w:rsid w:val="00F02FBC"/>
    <w:rsid w:val="00F04A37"/>
    <w:rsid w:val="00F07CBA"/>
    <w:rsid w:val="00F1199B"/>
    <w:rsid w:val="00F125C3"/>
    <w:rsid w:val="00F1316E"/>
    <w:rsid w:val="00F142B8"/>
    <w:rsid w:val="00F160CC"/>
    <w:rsid w:val="00F22074"/>
    <w:rsid w:val="00F24E6D"/>
    <w:rsid w:val="00F24EA8"/>
    <w:rsid w:val="00F335B2"/>
    <w:rsid w:val="00F40670"/>
    <w:rsid w:val="00F4410C"/>
    <w:rsid w:val="00F44633"/>
    <w:rsid w:val="00F4484F"/>
    <w:rsid w:val="00F463EE"/>
    <w:rsid w:val="00F47B14"/>
    <w:rsid w:val="00F47F5C"/>
    <w:rsid w:val="00F53633"/>
    <w:rsid w:val="00F5395C"/>
    <w:rsid w:val="00F57865"/>
    <w:rsid w:val="00F57E1D"/>
    <w:rsid w:val="00F61ED1"/>
    <w:rsid w:val="00F661FD"/>
    <w:rsid w:val="00F74307"/>
    <w:rsid w:val="00F76F0A"/>
    <w:rsid w:val="00F80FE2"/>
    <w:rsid w:val="00F83490"/>
    <w:rsid w:val="00F87AA3"/>
    <w:rsid w:val="00F90F13"/>
    <w:rsid w:val="00F93CF1"/>
    <w:rsid w:val="00F9411B"/>
    <w:rsid w:val="00F96ED3"/>
    <w:rsid w:val="00F97460"/>
    <w:rsid w:val="00FA3C7C"/>
    <w:rsid w:val="00FB35E5"/>
    <w:rsid w:val="00FB37D2"/>
    <w:rsid w:val="00FB7A77"/>
    <w:rsid w:val="00FC1476"/>
    <w:rsid w:val="00FC28C2"/>
    <w:rsid w:val="00FC4281"/>
    <w:rsid w:val="00FC6EC7"/>
    <w:rsid w:val="00FD13DB"/>
    <w:rsid w:val="00FD5367"/>
    <w:rsid w:val="00FF18B5"/>
    <w:rsid w:val="00FF436B"/>
    <w:rsid w:val="00FF613D"/>
    <w:rsid w:val="015F061B"/>
    <w:rsid w:val="0280D620"/>
    <w:rsid w:val="0285EF6D"/>
    <w:rsid w:val="028FA87F"/>
    <w:rsid w:val="035E0F7D"/>
    <w:rsid w:val="0459170F"/>
    <w:rsid w:val="04DA16A5"/>
    <w:rsid w:val="06CE721A"/>
    <w:rsid w:val="07640FA2"/>
    <w:rsid w:val="07A1B25B"/>
    <w:rsid w:val="0AE469BA"/>
    <w:rsid w:val="0D789958"/>
    <w:rsid w:val="0F5259E4"/>
    <w:rsid w:val="0F7A845B"/>
    <w:rsid w:val="0F82B288"/>
    <w:rsid w:val="107E8E9C"/>
    <w:rsid w:val="110D25D0"/>
    <w:rsid w:val="119CB3C8"/>
    <w:rsid w:val="12C3571B"/>
    <w:rsid w:val="144943EE"/>
    <w:rsid w:val="15A0931A"/>
    <w:rsid w:val="18317869"/>
    <w:rsid w:val="1C296400"/>
    <w:rsid w:val="215906C9"/>
    <w:rsid w:val="22AE4C05"/>
    <w:rsid w:val="23BD1D85"/>
    <w:rsid w:val="23ECE24A"/>
    <w:rsid w:val="255551DB"/>
    <w:rsid w:val="25732C4E"/>
    <w:rsid w:val="26F909CD"/>
    <w:rsid w:val="27D3DAF5"/>
    <w:rsid w:val="28579003"/>
    <w:rsid w:val="299C3DB6"/>
    <w:rsid w:val="29F9BE14"/>
    <w:rsid w:val="2A09A7D5"/>
    <w:rsid w:val="2A7191A2"/>
    <w:rsid w:val="2B8595FF"/>
    <w:rsid w:val="2D411C41"/>
    <w:rsid w:val="2D6736A9"/>
    <w:rsid w:val="2EF883F2"/>
    <w:rsid w:val="2F344B99"/>
    <w:rsid w:val="30925241"/>
    <w:rsid w:val="317447A1"/>
    <w:rsid w:val="32E9572A"/>
    <w:rsid w:val="34ABD8B3"/>
    <w:rsid w:val="34EDE1AA"/>
    <w:rsid w:val="35F16A58"/>
    <w:rsid w:val="36C855F8"/>
    <w:rsid w:val="37E992FE"/>
    <w:rsid w:val="38E9C93A"/>
    <w:rsid w:val="395A024D"/>
    <w:rsid w:val="3986731E"/>
    <w:rsid w:val="3B420E3C"/>
    <w:rsid w:val="3B93DEAD"/>
    <w:rsid w:val="3C0B6FBA"/>
    <w:rsid w:val="3D3C3356"/>
    <w:rsid w:val="3E77B5C5"/>
    <w:rsid w:val="4459C785"/>
    <w:rsid w:val="44C45A5D"/>
    <w:rsid w:val="467364AA"/>
    <w:rsid w:val="46D1A903"/>
    <w:rsid w:val="4899F6CF"/>
    <w:rsid w:val="4BF5FDCC"/>
    <w:rsid w:val="4F5D94FC"/>
    <w:rsid w:val="50DD981A"/>
    <w:rsid w:val="51C4A5CC"/>
    <w:rsid w:val="528D9A69"/>
    <w:rsid w:val="56E6C55E"/>
    <w:rsid w:val="599DEFBA"/>
    <w:rsid w:val="5A9C79A9"/>
    <w:rsid w:val="5BB38054"/>
    <w:rsid w:val="5D256D6B"/>
    <w:rsid w:val="62CF0243"/>
    <w:rsid w:val="633E3945"/>
    <w:rsid w:val="64ABB854"/>
    <w:rsid w:val="65680D7F"/>
    <w:rsid w:val="67B64986"/>
    <w:rsid w:val="67D17125"/>
    <w:rsid w:val="67F371F3"/>
    <w:rsid w:val="696FC15F"/>
    <w:rsid w:val="6B9CBF25"/>
    <w:rsid w:val="6E335ACF"/>
    <w:rsid w:val="6E4E7B6A"/>
    <w:rsid w:val="6EFA5057"/>
    <w:rsid w:val="70417335"/>
    <w:rsid w:val="70D75901"/>
    <w:rsid w:val="71FE8F6C"/>
    <w:rsid w:val="72598219"/>
    <w:rsid w:val="735F1556"/>
    <w:rsid w:val="75D1C584"/>
    <w:rsid w:val="75DCB959"/>
    <w:rsid w:val="75E1DB3C"/>
    <w:rsid w:val="789CAEC6"/>
    <w:rsid w:val="78D06EFB"/>
    <w:rsid w:val="7AD5B7C4"/>
    <w:rsid w:val="7CD5F194"/>
    <w:rsid w:val="7ED6E47F"/>
    <w:rsid w:val="7F15E265"/>
    <w:rsid w:val="7F30C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BD0B69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9" w:qFormat="1"/>
    <w:lsdException w:name="heading 2" w:uiPriority="99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3956E1"/>
    <w:rPr>
      <w:rFonts w:ascii="Arial" w:hAnsi="Arial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956E1"/>
    <w:pPr>
      <w:keepNext/>
      <w:spacing w:before="240" w:after="6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956E1"/>
    <w:pPr>
      <w:keepNext/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3956E1"/>
    <w:pPr>
      <w:keepNext/>
      <w:spacing w:before="240" w:after="60"/>
      <w:outlineLvl w:val="2"/>
    </w:pPr>
    <w:rPr>
      <w:b/>
      <w:sz w:val="22"/>
    </w:rPr>
  </w:style>
  <w:style w:type="paragraph" w:styleId="Heading4">
    <w:name w:val="heading 4"/>
    <w:basedOn w:val="Normal"/>
    <w:next w:val="Normal"/>
    <w:qFormat/>
    <w:rsid w:val="003956E1"/>
    <w:pPr>
      <w:keepNext/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qFormat/>
    <w:rsid w:val="003956E1"/>
    <w:pPr>
      <w:spacing w:before="240" w:after="60"/>
      <w:outlineLvl w:val="4"/>
    </w:pPr>
    <w:rPr>
      <w:b/>
      <w:i/>
    </w:rPr>
  </w:style>
  <w:style w:type="paragraph" w:styleId="Heading6">
    <w:name w:val="heading 6"/>
    <w:basedOn w:val="Normal"/>
    <w:next w:val="Normal"/>
    <w:qFormat/>
    <w:rsid w:val="003956E1"/>
    <w:p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3956E1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3956E1"/>
    <w:pPr>
      <w:spacing w:before="240" w:after="60"/>
      <w:outlineLvl w:val="7"/>
    </w:pPr>
    <w:rPr>
      <w:sz w:val="18"/>
    </w:rPr>
  </w:style>
  <w:style w:type="paragraph" w:styleId="Heading9">
    <w:name w:val="heading 9"/>
    <w:basedOn w:val="Normal"/>
    <w:next w:val="Normal"/>
    <w:qFormat/>
    <w:rsid w:val="003956E1"/>
    <w:p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3956E1"/>
    <w:pPr>
      <w:spacing w:before="60" w:after="360"/>
      <w:jc w:val="center"/>
    </w:pPr>
    <w:rPr>
      <w:i/>
      <w:sz w:val="16"/>
    </w:rPr>
  </w:style>
  <w:style w:type="paragraph" w:customStyle="1" w:styleId="Table">
    <w:name w:val="Table"/>
    <w:basedOn w:val="Normal"/>
    <w:rsid w:val="003956E1"/>
    <w:pPr>
      <w:spacing w:before="40" w:after="40"/>
    </w:pPr>
  </w:style>
  <w:style w:type="paragraph" w:styleId="Header">
    <w:name w:val="header"/>
    <w:basedOn w:val="Normal"/>
    <w:link w:val="HeaderChar"/>
    <w:rsid w:val="003956E1"/>
    <w:pPr>
      <w:tabs>
        <w:tab w:val="center" w:pos="4320"/>
        <w:tab w:val="right" w:pos="8640"/>
      </w:tabs>
    </w:pPr>
  </w:style>
  <w:style w:type="paragraph" w:customStyle="1" w:styleId="Bulletwithtext1">
    <w:name w:val="Bullet with text 1"/>
    <w:basedOn w:val="Normal"/>
    <w:rsid w:val="003956E1"/>
    <w:pPr>
      <w:numPr>
        <w:numId w:val="9"/>
      </w:numPr>
    </w:pPr>
  </w:style>
  <w:style w:type="paragraph" w:customStyle="1" w:styleId="Bulletwithtext2">
    <w:name w:val="Bullet with text 2"/>
    <w:basedOn w:val="Normal"/>
    <w:rsid w:val="003956E1"/>
    <w:pPr>
      <w:numPr>
        <w:numId w:val="7"/>
      </w:numPr>
    </w:pPr>
  </w:style>
  <w:style w:type="paragraph" w:customStyle="1" w:styleId="Header1">
    <w:name w:val="Header 1"/>
    <w:basedOn w:val="Normal"/>
    <w:next w:val="Normal"/>
    <w:rsid w:val="003956E1"/>
    <w:pPr>
      <w:keepLines/>
      <w:spacing w:before="80" w:after="80"/>
      <w:jc w:val="center"/>
    </w:pPr>
  </w:style>
  <w:style w:type="paragraph" w:customStyle="1" w:styleId="Header2">
    <w:name w:val="Header 2"/>
    <w:basedOn w:val="Header1"/>
    <w:next w:val="Normal"/>
    <w:rsid w:val="003956E1"/>
    <w:pPr>
      <w:jc w:val="right"/>
    </w:pPr>
  </w:style>
  <w:style w:type="paragraph" w:customStyle="1" w:styleId="Header3">
    <w:name w:val="Header 3"/>
    <w:basedOn w:val="Header1"/>
    <w:next w:val="Normal"/>
    <w:rsid w:val="003956E1"/>
    <w:pPr>
      <w:jc w:val="left"/>
    </w:pPr>
  </w:style>
  <w:style w:type="paragraph" w:styleId="TOC2">
    <w:name w:val="toc 2"/>
    <w:basedOn w:val="Normal"/>
    <w:next w:val="Normal"/>
    <w:semiHidden/>
    <w:rsid w:val="003956E1"/>
    <w:pPr>
      <w:tabs>
        <w:tab w:val="left" w:pos="1021"/>
        <w:tab w:val="right" w:leader="dot" w:pos="9806"/>
      </w:tabs>
      <w:spacing w:before="60" w:after="60"/>
      <w:ind w:left="1020" w:hanging="680"/>
    </w:pPr>
    <w:rPr>
      <w:noProof/>
    </w:rPr>
  </w:style>
  <w:style w:type="paragraph" w:customStyle="1" w:styleId="Bulletwithtext3">
    <w:name w:val="Bullet with text 3"/>
    <w:basedOn w:val="Normal"/>
    <w:rsid w:val="003956E1"/>
    <w:pPr>
      <w:numPr>
        <w:numId w:val="8"/>
      </w:numPr>
    </w:pPr>
  </w:style>
  <w:style w:type="paragraph" w:styleId="Title">
    <w:name w:val="Title"/>
    <w:basedOn w:val="Normal"/>
    <w:next w:val="Normal"/>
    <w:qFormat/>
    <w:rsid w:val="003956E1"/>
    <w:pPr>
      <w:keepNext/>
      <w:spacing w:before="240" w:after="60"/>
    </w:pPr>
    <w:rPr>
      <w:b/>
      <w:kern w:val="28"/>
      <w:sz w:val="24"/>
    </w:rPr>
  </w:style>
  <w:style w:type="paragraph" w:customStyle="1" w:styleId="Numberedlist1">
    <w:name w:val="Numbered list 1"/>
    <w:basedOn w:val="ListNumber"/>
    <w:autoRedefine/>
    <w:rsid w:val="003956E1"/>
    <w:pPr>
      <w:numPr>
        <w:numId w:val="13"/>
      </w:numPr>
    </w:pPr>
  </w:style>
  <w:style w:type="paragraph" w:customStyle="1" w:styleId="Numberedlist31">
    <w:name w:val="Numbered list 3.1"/>
    <w:basedOn w:val="Heading1"/>
    <w:next w:val="Normal"/>
    <w:rsid w:val="00943E41"/>
    <w:pPr>
      <w:tabs>
        <w:tab w:val="num" w:pos="360"/>
      </w:tabs>
      <w:ind w:left="360" w:hanging="360"/>
    </w:pPr>
  </w:style>
  <w:style w:type="paragraph" w:customStyle="1" w:styleId="HPInternal">
    <w:name w:val="HP_Internal"/>
    <w:basedOn w:val="Normal"/>
    <w:next w:val="Normal"/>
    <w:rsid w:val="003956E1"/>
    <w:rPr>
      <w:i/>
      <w:sz w:val="18"/>
    </w:rPr>
  </w:style>
  <w:style w:type="paragraph" w:styleId="TOC1">
    <w:name w:val="toc 1"/>
    <w:basedOn w:val="Normal"/>
    <w:next w:val="Normal"/>
    <w:semiHidden/>
    <w:rsid w:val="003956E1"/>
    <w:pPr>
      <w:tabs>
        <w:tab w:val="left" w:pos="425"/>
        <w:tab w:val="right" w:leader="dot" w:pos="9806"/>
      </w:tabs>
      <w:spacing w:before="60" w:after="60"/>
    </w:pPr>
    <w:rPr>
      <w:b/>
      <w:noProof/>
    </w:rPr>
  </w:style>
  <w:style w:type="paragraph" w:customStyle="1" w:styleId="TitlePagebogus">
    <w:name w:val="TitlePage_bogus"/>
    <w:basedOn w:val="Normal"/>
    <w:rsid w:val="003956E1"/>
  </w:style>
  <w:style w:type="paragraph" w:customStyle="1" w:styleId="TitlePageHeadernotused">
    <w:name w:val="TitlePage_Header_not_used"/>
    <w:basedOn w:val="Normal"/>
    <w:rsid w:val="003956E1"/>
  </w:style>
  <w:style w:type="paragraph" w:customStyle="1" w:styleId="Numberedlist32">
    <w:name w:val="Numbered list 3.2"/>
    <w:basedOn w:val="Heading2"/>
    <w:next w:val="Normal"/>
    <w:rsid w:val="00943E41"/>
    <w:pPr>
      <w:tabs>
        <w:tab w:val="num" w:pos="360"/>
      </w:tabs>
      <w:ind w:left="360" w:hanging="360"/>
    </w:pPr>
  </w:style>
  <w:style w:type="paragraph" w:customStyle="1" w:styleId="Bulletwithtext4">
    <w:name w:val="Bullet with text 4"/>
    <w:basedOn w:val="Normal"/>
    <w:rsid w:val="003956E1"/>
    <w:pPr>
      <w:numPr>
        <w:numId w:val="10"/>
      </w:numPr>
    </w:pPr>
  </w:style>
  <w:style w:type="paragraph" w:customStyle="1" w:styleId="Numberedlist33">
    <w:name w:val="Numbered list 3.3"/>
    <w:basedOn w:val="Heading3"/>
    <w:next w:val="Normal"/>
    <w:rsid w:val="00943E41"/>
    <w:pPr>
      <w:tabs>
        <w:tab w:val="num" w:pos="720"/>
      </w:tabs>
      <w:ind w:left="360" w:hanging="360"/>
    </w:pPr>
  </w:style>
  <w:style w:type="paragraph" w:customStyle="1" w:styleId="TableHeading">
    <w:name w:val="Table_Heading"/>
    <w:basedOn w:val="Normal"/>
    <w:next w:val="Table"/>
    <w:rsid w:val="003956E1"/>
    <w:pPr>
      <w:keepNext/>
      <w:keepLines/>
      <w:spacing w:before="40" w:after="40"/>
    </w:pPr>
    <w:rPr>
      <w:b/>
    </w:rPr>
  </w:style>
  <w:style w:type="paragraph" w:styleId="TOC3">
    <w:name w:val="toc 3"/>
    <w:basedOn w:val="Normal"/>
    <w:next w:val="Normal"/>
    <w:semiHidden/>
    <w:rsid w:val="003956E1"/>
    <w:pPr>
      <w:tabs>
        <w:tab w:val="left" w:pos="1021"/>
        <w:tab w:val="right" w:leader="dot" w:pos="9806"/>
      </w:tabs>
      <w:spacing w:before="60" w:after="60"/>
      <w:ind w:left="1020" w:hanging="680"/>
    </w:pPr>
    <w:rPr>
      <w:i/>
      <w:noProof/>
    </w:rPr>
  </w:style>
  <w:style w:type="paragraph" w:customStyle="1" w:styleId="TableTitle">
    <w:name w:val="Table_Title"/>
    <w:basedOn w:val="Normal"/>
    <w:next w:val="Normal"/>
    <w:rsid w:val="003956E1"/>
    <w:pPr>
      <w:keepNext/>
      <w:keepLines/>
      <w:spacing w:before="240" w:after="60"/>
    </w:pPr>
    <w:rPr>
      <w:b/>
    </w:rPr>
  </w:style>
  <w:style w:type="paragraph" w:styleId="TOC4">
    <w:name w:val="toc 4"/>
    <w:basedOn w:val="Normal"/>
    <w:next w:val="Normal"/>
    <w:semiHidden/>
    <w:rsid w:val="003956E1"/>
    <w:pPr>
      <w:tabs>
        <w:tab w:val="left" w:pos="1021"/>
        <w:tab w:val="left" w:pos="1123"/>
        <w:tab w:val="left" w:pos="1225"/>
        <w:tab w:val="right" w:leader="dot" w:pos="9806"/>
      </w:tabs>
      <w:spacing w:before="60" w:after="60"/>
      <w:ind w:left="1020" w:hanging="680"/>
    </w:pPr>
    <w:rPr>
      <w:noProof/>
      <w:sz w:val="18"/>
    </w:rPr>
  </w:style>
  <w:style w:type="paragraph" w:customStyle="1" w:styleId="TOCHeading">
    <w:name w:val="TOC_Heading"/>
    <w:basedOn w:val="Normal"/>
    <w:next w:val="Normal"/>
    <w:rsid w:val="003956E1"/>
    <w:pPr>
      <w:keepNext/>
      <w:spacing w:before="80" w:after="120"/>
    </w:pPr>
    <w:rPr>
      <w:b/>
      <w:sz w:val="24"/>
    </w:rPr>
  </w:style>
  <w:style w:type="paragraph" w:customStyle="1" w:styleId="TableCenter">
    <w:name w:val="Table_Center"/>
    <w:basedOn w:val="Table"/>
    <w:rsid w:val="003956E1"/>
    <w:pPr>
      <w:jc w:val="center"/>
    </w:pPr>
  </w:style>
  <w:style w:type="paragraph" w:customStyle="1" w:styleId="Numberedlist21">
    <w:name w:val="Numbered list 2.1"/>
    <w:basedOn w:val="Heading1"/>
    <w:next w:val="Normal"/>
    <w:rsid w:val="00943E41"/>
    <w:pPr>
      <w:numPr>
        <w:numId w:val="5"/>
      </w:numPr>
      <w:tabs>
        <w:tab w:val="clear" w:pos="360"/>
        <w:tab w:val="left" w:pos="720"/>
      </w:tabs>
      <w:ind w:left="720" w:hanging="720"/>
    </w:pPr>
  </w:style>
  <w:style w:type="paragraph" w:customStyle="1" w:styleId="Numberedlist22">
    <w:name w:val="Numbered list 2.2"/>
    <w:basedOn w:val="Heading2"/>
    <w:next w:val="Normal"/>
    <w:rsid w:val="00943E41"/>
    <w:pPr>
      <w:numPr>
        <w:ilvl w:val="1"/>
        <w:numId w:val="5"/>
      </w:numPr>
      <w:tabs>
        <w:tab w:val="left" w:pos="720"/>
      </w:tabs>
    </w:pPr>
  </w:style>
  <w:style w:type="paragraph" w:customStyle="1" w:styleId="Numberedlist23">
    <w:name w:val="Numbered list 2.3"/>
    <w:basedOn w:val="Heading3"/>
    <w:next w:val="Normal"/>
    <w:rsid w:val="00943E41"/>
    <w:pPr>
      <w:numPr>
        <w:ilvl w:val="2"/>
        <w:numId w:val="5"/>
      </w:numPr>
      <w:tabs>
        <w:tab w:val="left" w:pos="1080"/>
        <w:tab w:val="left" w:pos="1440"/>
      </w:tabs>
      <w:ind w:hanging="1080"/>
    </w:pPr>
  </w:style>
  <w:style w:type="paragraph" w:customStyle="1" w:styleId="Numberedlist24">
    <w:name w:val="Numbered list 2.4"/>
    <w:basedOn w:val="Heading4"/>
    <w:next w:val="Normal"/>
    <w:rsid w:val="00943E41"/>
    <w:pPr>
      <w:numPr>
        <w:ilvl w:val="3"/>
        <w:numId w:val="5"/>
      </w:numPr>
      <w:tabs>
        <w:tab w:val="clear" w:pos="2160"/>
        <w:tab w:val="left" w:pos="1080"/>
        <w:tab w:val="left" w:pos="1440"/>
        <w:tab w:val="left" w:pos="1800"/>
      </w:tabs>
      <w:ind w:left="1080" w:hanging="1080"/>
    </w:pPr>
  </w:style>
  <w:style w:type="paragraph" w:customStyle="1" w:styleId="NormalUserEntry">
    <w:name w:val="Normal_UserEntry"/>
    <w:basedOn w:val="Normal"/>
    <w:rsid w:val="003956E1"/>
    <w:rPr>
      <w:color w:val="FF0000"/>
    </w:rPr>
  </w:style>
  <w:style w:type="paragraph" w:customStyle="1" w:styleId="TitleCenter">
    <w:name w:val="Title_Center"/>
    <w:basedOn w:val="Title"/>
    <w:rsid w:val="003956E1"/>
    <w:pPr>
      <w:jc w:val="center"/>
    </w:pPr>
  </w:style>
  <w:style w:type="paragraph" w:customStyle="1" w:styleId="TableSmall">
    <w:name w:val="Table_Small"/>
    <w:basedOn w:val="Table"/>
    <w:rsid w:val="003956E1"/>
    <w:rPr>
      <w:sz w:val="16"/>
    </w:rPr>
  </w:style>
  <w:style w:type="character" w:customStyle="1" w:styleId="CharacterUserEntry">
    <w:name w:val="Character UserEntry"/>
    <w:rsid w:val="003956E1"/>
    <w:rPr>
      <w:color w:val="FF0000"/>
    </w:rPr>
  </w:style>
  <w:style w:type="paragraph" w:customStyle="1" w:styleId="TableHeadingCenter">
    <w:name w:val="Table_Heading_Center"/>
    <w:basedOn w:val="TableHeading"/>
    <w:rsid w:val="003956E1"/>
    <w:pPr>
      <w:jc w:val="center"/>
    </w:pPr>
  </w:style>
  <w:style w:type="paragraph" w:customStyle="1" w:styleId="TableSmHeading">
    <w:name w:val="Table_Sm_Heading"/>
    <w:basedOn w:val="TableHeading"/>
    <w:rsid w:val="003956E1"/>
    <w:pPr>
      <w:spacing w:before="60"/>
    </w:pPr>
    <w:rPr>
      <w:sz w:val="16"/>
    </w:rPr>
  </w:style>
  <w:style w:type="paragraph" w:customStyle="1" w:styleId="TableSmHeadingbogus">
    <w:name w:val="Table_Sm_Heading_bogus"/>
    <w:basedOn w:val="TableSmHeading"/>
    <w:rsid w:val="003956E1"/>
    <w:pPr>
      <w:jc w:val="center"/>
    </w:pPr>
  </w:style>
  <w:style w:type="paragraph" w:customStyle="1" w:styleId="Tablenotused">
    <w:name w:val="Table_not_used"/>
    <w:basedOn w:val="Table"/>
    <w:rsid w:val="003956E1"/>
    <w:pPr>
      <w:jc w:val="right"/>
    </w:pPr>
  </w:style>
  <w:style w:type="paragraph" w:customStyle="1" w:styleId="TableSmallRight">
    <w:name w:val="Table_Small_Right"/>
    <w:basedOn w:val="TableSmall"/>
    <w:rsid w:val="003956E1"/>
    <w:pPr>
      <w:jc w:val="right"/>
    </w:pPr>
  </w:style>
  <w:style w:type="paragraph" w:customStyle="1" w:styleId="TableSmallCenter">
    <w:name w:val="Table_Small_Center"/>
    <w:basedOn w:val="TableSmall"/>
    <w:rsid w:val="003956E1"/>
    <w:pPr>
      <w:jc w:val="center"/>
    </w:pPr>
  </w:style>
  <w:style w:type="paragraph" w:styleId="BodyText">
    <w:name w:val="Body Text"/>
    <w:basedOn w:val="Normal"/>
    <w:rsid w:val="00E80255"/>
    <w:pPr>
      <w:spacing w:after="120"/>
    </w:pPr>
  </w:style>
  <w:style w:type="paragraph" w:styleId="Closing">
    <w:name w:val="Closing"/>
    <w:basedOn w:val="Normal"/>
    <w:rsid w:val="003956E1"/>
    <w:pPr>
      <w:ind w:left="4320"/>
      <w:jc w:val="right"/>
    </w:pPr>
  </w:style>
  <w:style w:type="character" w:styleId="CommentReference">
    <w:name w:val="annotation reference"/>
    <w:semiHidden/>
    <w:rsid w:val="003956E1"/>
    <w:rPr>
      <w:rFonts w:ascii="Arial" w:hAnsi="Arial"/>
      <w:sz w:val="16"/>
    </w:rPr>
  </w:style>
  <w:style w:type="paragraph" w:styleId="PlainText">
    <w:name w:val="Plain Text"/>
    <w:basedOn w:val="Normal"/>
    <w:link w:val="PlainTextChar"/>
    <w:uiPriority w:val="99"/>
    <w:rsid w:val="003956E1"/>
    <w:rPr>
      <w:rFonts w:ascii="Times New Roman" w:hAnsi="Times New Roman"/>
    </w:rPr>
  </w:style>
  <w:style w:type="paragraph" w:customStyle="1" w:styleId="HPTableTitle">
    <w:name w:val="HP_Table_Title"/>
    <w:basedOn w:val="Normal"/>
    <w:next w:val="Normal"/>
    <w:rsid w:val="003956E1"/>
    <w:pPr>
      <w:keepNext/>
      <w:keepLines/>
      <w:spacing w:before="240" w:after="60"/>
    </w:pPr>
    <w:rPr>
      <w:b/>
      <w:sz w:val="18"/>
    </w:rPr>
  </w:style>
  <w:style w:type="character" w:styleId="PageNumber">
    <w:name w:val="page number"/>
    <w:rsid w:val="003956E1"/>
    <w:rPr>
      <w:rFonts w:ascii="Arial" w:hAnsi="Arial"/>
      <w:sz w:val="18"/>
    </w:rPr>
  </w:style>
  <w:style w:type="paragraph" w:styleId="Footer">
    <w:name w:val="footer"/>
    <w:basedOn w:val="Normal"/>
    <w:link w:val="FooterChar"/>
    <w:uiPriority w:val="99"/>
    <w:rsid w:val="003956E1"/>
    <w:pPr>
      <w:tabs>
        <w:tab w:val="center" w:pos="4320"/>
        <w:tab w:val="right" w:pos="8640"/>
      </w:tabs>
    </w:pPr>
  </w:style>
  <w:style w:type="paragraph" w:customStyle="1" w:styleId="TableSmHeadingRight">
    <w:name w:val="Table_Sm_Heading_Right"/>
    <w:basedOn w:val="TableSmHeading"/>
    <w:rsid w:val="003956E1"/>
    <w:pPr>
      <w:jc w:val="right"/>
    </w:pPr>
  </w:style>
  <w:style w:type="paragraph" w:customStyle="1" w:styleId="TableMedium">
    <w:name w:val="Table_Medium"/>
    <w:basedOn w:val="Table"/>
    <w:rsid w:val="003956E1"/>
    <w:rPr>
      <w:sz w:val="18"/>
    </w:rPr>
  </w:style>
  <w:style w:type="paragraph" w:styleId="Subtitle">
    <w:name w:val="Subtitle"/>
    <w:basedOn w:val="Normal"/>
    <w:qFormat/>
    <w:rsid w:val="003956E1"/>
    <w:pPr>
      <w:spacing w:after="60"/>
      <w:jc w:val="center"/>
    </w:pPr>
    <w:rPr>
      <w:i/>
      <w:sz w:val="16"/>
    </w:rPr>
  </w:style>
  <w:style w:type="paragraph" w:customStyle="1" w:styleId="Bulletwithtext5">
    <w:name w:val="Bullet with text 5"/>
    <w:basedOn w:val="Normal"/>
    <w:rsid w:val="003956E1"/>
    <w:pPr>
      <w:numPr>
        <w:numId w:val="11"/>
      </w:numPr>
    </w:pPr>
  </w:style>
  <w:style w:type="paragraph" w:customStyle="1" w:styleId="RMIndtasBullwtxt2">
    <w:name w:val="RM_Indt as Bull w txt 2"/>
    <w:basedOn w:val="Bulletwithtext2"/>
    <w:next w:val="Bulletwithtext2"/>
    <w:rsid w:val="003956E1"/>
    <w:pPr>
      <w:numPr>
        <w:numId w:val="0"/>
      </w:numPr>
      <w:ind w:left="720"/>
    </w:pPr>
  </w:style>
  <w:style w:type="paragraph" w:customStyle="1" w:styleId="TableHeadingRight">
    <w:name w:val="Table_Heading_Right"/>
    <w:basedOn w:val="TableHeading"/>
    <w:next w:val="Table"/>
    <w:rsid w:val="003956E1"/>
    <w:pPr>
      <w:jc w:val="right"/>
    </w:pPr>
  </w:style>
  <w:style w:type="paragraph" w:customStyle="1" w:styleId="RMHeading1">
    <w:name w:val="RM_Heading 1"/>
    <w:basedOn w:val="Heading1"/>
    <w:next w:val="Normal"/>
    <w:rsid w:val="003956E1"/>
    <w:pPr>
      <w:pageBreakBefore/>
    </w:pPr>
    <w:rPr>
      <w:sz w:val="32"/>
    </w:rPr>
  </w:style>
  <w:style w:type="paragraph" w:customStyle="1" w:styleId="RMHeading2">
    <w:name w:val="RM_Heading 2"/>
    <w:basedOn w:val="Heading2"/>
    <w:next w:val="Normal"/>
    <w:rsid w:val="003956E1"/>
    <w:pPr>
      <w:pageBreakBefore/>
    </w:pPr>
    <w:rPr>
      <w:sz w:val="30"/>
    </w:rPr>
  </w:style>
  <w:style w:type="paragraph" w:customStyle="1" w:styleId="RMHeading3">
    <w:name w:val="RM_Heading 3"/>
    <w:basedOn w:val="Heading3"/>
    <w:next w:val="Normal"/>
    <w:rsid w:val="003956E1"/>
    <w:pPr>
      <w:pageBreakBefore/>
    </w:pPr>
    <w:rPr>
      <w:sz w:val="28"/>
    </w:rPr>
  </w:style>
  <w:style w:type="paragraph" w:customStyle="1" w:styleId="RMTableBullet">
    <w:name w:val="RM_Table_Bullet"/>
    <w:basedOn w:val="Bulletwithtext4"/>
    <w:next w:val="Normal"/>
    <w:rsid w:val="003956E1"/>
    <w:pPr>
      <w:tabs>
        <w:tab w:val="clear" w:pos="1440"/>
        <w:tab w:val="left" w:pos="567"/>
      </w:tabs>
      <w:ind w:left="568" w:hanging="284"/>
    </w:pPr>
  </w:style>
  <w:style w:type="paragraph" w:customStyle="1" w:styleId="TableRight">
    <w:name w:val="Table_Right"/>
    <w:basedOn w:val="Table"/>
    <w:rsid w:val="003956E1"/>
    <w:pPr>
      <w:jc w:val="right"/>
    </w:pPr>
  </w:style>
  <w:style w:type="paragraph" w:customStyle="1" w:styleId="TableSmHeadingCenter">
    <w:name w:val="Table_Sm_Heading_Center"/>
    <w:basedOn w:val="TableSmHeading"/>
    <w:rsid w:val="003956E1"/>
    <w:pPr>
      <w:jc w:val="center"/>
    </w:pPr>
  </w:style>
  <w:style w:type="paragraph" w:customStyle="1" w:styleId="TitlePageHeader">
    <w:name w:val="TitlePage_Header"/>
    <w:basedOn w:val="Normal"/>
    <w:rsid w:val="003956E1"/>
    <w:pPr>
      <w:spacing w:before="240" w:after="240"/>
      <w:ind w:left="3240"/>
    </w:pPr>
    <w:rPr>
      <w:b/>
      <w:sz w:val="32"/>
      <w:szCs w:val="32"/>
    </w:rPr>
  </w:style>
  <w:style w:type="paragraph" w:customStyle="1" w:styleId="TitlePageTopBorder">
    <w:name w:val="TitlePage_TopBorder"/>
    <w:basedOn w:val="Normal"/>
    <w:next w:val="Normal"/>
    <w:rsid w:val="003869D5"/>
    <w:pPr>
      <w:pBdr>
        <w:top w:val="single" w:sz="18" w:space="1" w:color="auto"/>
      </w:pBdr>
      <w:spacing w:before="240" w:after="240"/>
      <w:ind w:left="3240"/>
    </w:pPr>
    <w:rPr>
      <w:rFonts w:ascii="Futura Hv" w:hAnsi="Futura Hv"/>
      <w:sz w:val="32"/>
    </w:rPr>
  </w:style>
  <w:style w:type="paragraph" w:customStyle="1" w:styleId="TitlePageDetail">
    <w:name w:val="TitlePage_Detail"/>
    <w:basedOn w:val="TitlePageHeaderOOV"/>
    <w:rsid w:val="003956E1"/>
    <w:pPr>
      <w:spacing w:line="360" w:lineRule="auto"/>
    </w:pPr>
    <w:rPr>
      <w:b/>
      <w:sz w:val="20"/>
    </w:rPr>
  </w:style>
  <w:style w:type="paragraph" w:customStyle="1" w:styleId="TitlePageHeaderOOV">
    <w:name w:val="TitlePage_Header_OOV"/>
    <w:basedOn w:val="Normal"/>
    <w:rsid w:val="003956E1"/>
    <w:pPr>
      <w:ind w:left="4060"/>
    </w:pPr>
    <w:rPr>
      <w:sz w:val="44"/>
    </w:rPr>
  </w:style>
  <w:style w:type="table" w:styleId="TableGrid">
    <w:name w:val="Table Grid"/>
    <w:basedOn w:val="TableNormal"/>
    <w:uiPriority w:val="59"/>
    <w:rsid w:val="009110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semiHidden/>
    <w:rsid w:val="00E627D6"/>
    <w:rPr>
      <w:rFonts w:ascii="Tahoma" w:hAnsi="Tahoma" w:cs="Tahoma"/>
      <w:sz w:val="16"/>
      <w:szCs w:val="16"/>
    </w:rPr>
  </w:style>
  <w:style w:type="paragraph" w:customStyle="1" w:styleId="NumberedHeadingStyleB1">
    <w:name w:val="Numbered Heading Style B.1"/>
    <w:basedOn w:val="Heading1"/>
    <w:next w:val="Normal"/>
    <w:rsid w:val="003956E1"/>
    <w:pPr>
      <w:numPr>
        <w:numId w:val="6"/>
      </w:numPr>
    </w:pPr>
  </w:style>
  <w:style w:type="paragraph" w:customStyle="1" w:styleId="NumberedHeadingStyleB2">
    <w:name w:val="Numbered Heading Style B.2"/>
    <w:basedOn w:val="Heading2"/>
    <w:next w:val="Normal"/>
    <w:rsid w:val="003956E1"/>
    <w:pPr>
      <w:numPr>
        <w:ilvl w:val="1"/>
        <w:numId w:val="6"/>
      </w:numPr>
    </w:pPr>
  </w:style>
  <w:style w:type="paragraph" w:customStyle="1" w:styleId="NumberedHeadingStyleB3">
    <w:name w:val="Numbered Heading Style B.3"/>
    <w:basedOn w:val="Heading3"/>
    <w:next w:val="Normal"/>
    <w:rsid w:val="003956E1"/>
    <w:pPr>
      <w:numPr>
        <w:ilvl w:val="2"/>
        <w:numId w:val="6"/>
      </w:numPr>
    </w:pPr>
  </w:style>
  <w:style w:type="paragraph" w:customStyle="1" w:styleId="NumberedHeadingStyleA1">
    <w:name w:val="Numbered Heading Style A.1"/>
    <w:basedOn w:val="Heading1"/>
    <w:next w:val="Normal"/>
    <w:rsid w:val="003956E1"/>
    <w:pPr>
      <w:numPr>
        <w:numId w:val="14"/>
      </w:numPr>
      <w:tabs>
        <w:tab w:val="left" w:pos="720"/>
      </w:tabs>
    </w:pPr>
  </w:style>
  <w:style w:type="paragraph" w:customStyle="1" w:styleId="NumberedHeadingStyleA2">
    <w:name w:val="Numbered Heading Style A.2"/>
    <w:basedOn w:val="Heading2"/>
    <w:next w:val="Normal"/>
    <w:rsid w:val="003956E1"/>
    <w:pPr>
      <w:numPr>
        <w:ilvl w:val="1"/>
        <w:numId w:val="14"/>
      </w:numPr>
    </w:pPr>
  </w:style>
  <w:style w:type="paragraph" w:customStyle="1" w:styleId="NumberedHeadingStyleA3">
    <w:name w:val="Numbered Heading Style A.3"/>
    <w:basedOn w:val="Heading3"/>
    <w:next w:val="Normal"/>
    <w:rsid w:val="003956E1"/>
    <w:pPr>
      <w:numPr>
        <w:ilvl w:val="2"/>
        <w:numId w:val="14"/>
      </w:numPr>
      <w:tabs>
        <w:tab w:val="left" w:pos="1080"/>
      </w:tabs>
    </w:pPr>
  </w:style>
  <w:style w:type="paragraph" w:customStyle="1" w:styleId="NumberedHeadingStyleA4">
    <w:name w:val="Numbered Heading Style A.4"/>
    <w:basedOn w:val="Heading4"/>
    <w:next w:val="Normal"/>
    <w:rsid w:val="003956E1"/>
    <w:pPr>
      <w:numPr>
        <w:ilvl w:val="3"/>
        <w:numId w:val="14"/>
      </w:numPr>
      <w:tabs>
        <w:tab w:val="left" w:pos="1440"/>
        <w:tab w:val="left" w:pos="1800"/>
      </w:tabs>
    </w:pPr>
  </w:style>
  <w:style w:type="paragraph" w:customStyle="1" w:styleId="CommandorProgramCode">
    <w:name w:val="Command or Program Code"/>
    <w:basedOn w:val="Normal"/>
    <w:autoRedefine/>
    <w:rsid w:val="003956E1"/>
    <w:pPr>
      <w:jc w:val="both"/>
    </w:pPr>
    <w:rPr>
      <w:rFonts w:ascii="Courier New" w:hAnsi="Courier New"/>
    </w:rPr>
  </w:style>
  <w:style w:type="paragraph" w:customStyle="1" w:styleId="NumberedHeadingStyleA5">
    <w:name w:val="Numbered Heading Style A.5"/>
    <w:basedOn w:val="Heading5"/>
    <w:next w:val="Normal"/>
    <w:rsid w:val="003956E1"/>
    <w:pPr>
      <w:keepNext/>
      <w:numPr>
        <w:ilvl w:val="4"/>
        <w:numId w:val="14"/>
      </w:numPr>
    </w:pPr>
    <w:rPr>
      <w:szCs w:val="12"/>
    </w:rPr>
  </w:style>
  <w:style w:type="paragraph" w:customStyle="1" w:styleId="Note">
    <w:name w:val="Note"/>
    <w:basedOn w:val="Normal"/>
    <w:autoRedefine/>
    <w:rsid w:val="003956E1"/>
    <w:pPr>
      <w:pBdr>
        <w:top w:val="single" w:sz="4" w:space="1" w:color="auto"/>
        <w:bottom w:val="single" w:sz="4" w:space="1" w:color="auto"/>
      </w:pBdr>
      <w:jc w:val="both"/>
    </w:pPr>
    <w:rPr>
      <w:i/>
      <w:iCs/>
    </w:rPr>
  </w:style>
  <w:style w:type="paragraph" w:styleId="ListNumber">
    <w:name w:val="List Number"/>
    <w:basedOn w:val="Normal"/>
    <w:rsid w:val="003956E1"/>
    <w:pPr>
      <w:numPr>
        <w:numId w:val="12"/>
      </w:numPr>
    </w:pPr>
  </w:style>
  <w:style w:type="paragraph" w:customStyle="1" w:styleId="NumberedHeadingStyleA6">
    <w:name w:val="Numbered Heading Style A.6"/>
    <w:basedOn w:val="Heading6"/>
    <w:next w:val="Normal"/>
    <w:rsid w:val="003956E1"/>
    <w:pPr>
      <w:keepNext/>
      <w:numPr>
        <w:ilvl w:val="5"/>
        <w:numId w:val="14"/>
      </w:numPr>
    </w:pPr>
    <w:rPr>
      <w:szCs w:val="12"/>
    </w:rPr>
  </w:style>
  <w:style w:type="paragraph" w:customStyle="1" w:styleId="NumberedHeadingStyleA7">
    <w:name w:val="Numbered Heading Style A.7"/>
    <w:basedOn w:val="Heading7"/>
    <w:next w:val="Normal"/>
    <w:rsid w:val="003956E1"/>
    <w:pPr>
      <w:keepNext/>
      <w:numPr>
        <w:ilvl w:val="6"/>
        <w:numId w:val="14"/>
      </w:numPr>
    </w:pPr>
    <w:rPr>
      <w:szCs w:val="12"/>
    </w:rPr>
  </w:style>
  <w:style w:type="paragraph" w:customStyle="1" w:styleId="NumberedHeadingStyleA8">
    <w:name w:val="Numbered Heading Style A.8"/>
    <w:basedOn w:val="Heading8"/>
    <w:next w:val="Normal"/>
    <w:rsid w:val="003956E1"/>
    <w:pPr>
      <w:keepNext/>
      <w:numPr>
        <w:ilvl w:val="7"/>
        <w:numId w:val="14"/>
      </w:numPr>
    </w:pPr>
    <w:rPr>
      <w:szCs w:val="12"/>
    </w:rPr>
  </w:style>
  <w:style w:type="paragraph" w:customStyle="1" w:styleId="NumberedHeadingStyleA9">
    <w:name w:val="Numbered Heading Style A.9"/>
    <w:basedOn w:val="Heading9"/>
    <w:next w:val="Normal"/>
    <w:rsid w:val="003956E1"/>
    <w:pPr>
      <w:keepNext/>
      <w:numPr>
        <w:ilvl w:val="8"/>
        <w:numId w:val="14"/>
      </w:numPr>
    </w:pPr>
    <w:rPr>
      <w:szCs w:val="12"/>
    </w:rPr>
  </w:style>
  <w:style w:type="character" w:styleId="Hyperlink">
    <w:name w:val="Hyperlink"/>
    <w:uiPriority w:val="99"/>
    <w:rsid w:val="00D36D89"/>
    <w:rPr>
      <w:color w:val="0000FF"/>
      <w:u w:val="single"/>
    </w:rPr>
  </w:style>
  <w:style w:type="character" w:styleId="Strong">
    <w:name w:val="Strong"/>
    <w:qFormat/>
    <w:rsid w:val="00401FE0"/>
    <w:rPr>
      <w:rFonts w:ascii="Tahoma" w:hAnsi="Tahoma" w:cs="Tahoma" w:hint="default"/>
      <w:b/>
      <w:bCs/>
    </w:rPr>
  </w:style>
  <w:style w:type="paragraph" w:styleId="NormalIndent">
    <w:name w:val="Normal Indent"/>
    <w:basedOn w:val="Normal"/>
    <w:link w:val="NormalIndentChar"/>
    <w:rsid w:val="00FA3C7C"/>
    <w:pPr>
      <w:spacing w:after="120"/>
      <w:ind w:left="567" w:hanging="567"/>
      <w:jc w:val="both"/>
    </w:pPr>
    <w:rPr>
      <w:rFonts w:cs="Arial"/>
      <w:lang w:val="sk-SK"/>
    </w:rPr>
  </w:style>
  <w:style w:type="character" w:customStyle="1" w:styleId="NormalIndentChar">
    <w:name w:val="Normal Indent Char"/>
    <w:link w:val="NormalIndent"/>
    <w:locked/>
    <w:rsid w:val="00FA3C7C"/>
    <w:rPr>
      <w:rFonts w:ascii="Arial" w:hAnsi="Arial" w:cs="Arial"/>
      <w:lang w:val="sk-SK" w:eastAsia="en-US" w:bidi="ar-SA"/>
    </w:rPr>
  </w:style>
  <w:style w:type="paragraph" w:styleId="CommentText">
    <w:name w:val="annotation text"/>
    <w:basedOn w:val="Normal"/>
    <w:link w:val="CommentTextChar"/>
    <w:uiPriority w:val="99"/>
    <w:rsid w:val="00EA531B"/>
  </w:style>
  <w:style w:type="paragraph" w:styleId="CommentSubject">
    <w:name w:val="annotation subject"/>
    <w:basedOn w:val="CommentText"/>
    <w:next w:val="CommentText"/>
    <w:semiHidden/>
    <w:rsid w:val="00EA531B"/>
    <w:rPr>
      <w:b/>
      <w:bCs/>
    </w:rPr>
  </w:style>
  <w:style w:type="paragraph" w:styleId="DocumentMap">
    <w:name w:val="Document Map"/>
    <w:basedOn w:val="Normal"/>
    <w:semiHidden/>
    <w:rsid w:val="003E2C22"/>
    <w:pPr>
      <w:shd w:val="clear" w:color="auto" w:fill="000080"/>
    </w:pPr>
    <w:rPr>
      <w:rFonts w:ascii="Tahoma" w:hAnsi="Tahoma" w:cs="Tahoma"/>
    </w:rPr>
  </w:style>
  <w:style w:type="character" w:customStyle="1" w:styleId="HeaderChar">
    <w:name w:val="Header Char"/>
    <w:link w:val="Header"/>
    <w:rsid w:val="00CD0C08"/>
    <w:rPr>
      <w:rFonts w:ascii="Arial" w:hAnsi="Arial"/>
      <w:lang w:val="en-US" w:eastAsia="en-US"/>
    </w:rPr>
  </w:style>
  <w:style w:type="character" w:customStyle="1" w:styleId="FooterChar">
    <w:name w:val="Footer Char"/>
    <w:link w:val="Footer"/>
    <w:uiPriority w:val="99"/>
    <w:rsid w:val="00CD0C08"/>
    <w:rPr>
      <w:rFonts w:ascii="Arial" w:hAnsi="Arial"/>
      <w:lang w:val="en-US" w:eastAsia="en-US"/>
    </w:rPr>
  </w:style>
  <w:style w:type="character" w:customStyle="1" w:styleId="Heading1Char">
    <w:name w:val="Heading 1 Char"/>
    <w:link w:val="Heading1"/>
    <w:uiPriority w:val="99"/>
    <w:rsid w:val="00106E8B"/>
    <w:rPr>
      <w:rFonts w:ascii="Arial" w:hAnsi="Arial"/>
      <w:b/>
      <w:kern w:val="28"/>
      <w:sz w:val="28"/>
      <w:lang w:val="en-US" w:eastAsia="en-US"/>
    </w:rPr>
  </w:style>
  <w:style w:type="character" w:customStyle="1" w:styleId="Heading2Char">
    <w:name w:val="Heading 2 Char"/>
    <w:link w:val="Heading2"/>
    <w:uiPriority w:val="99"/>
    <w:rsid w:val="00106E8B"/>
    <w:rPr>
      <w:rFonts w:ascii="Arial" w:hAnsi="Arial"/>
      <w:b/>
      <w:sz w:val="24"/>
      <w:lang w:val="en-US"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24104E"/>
    <w:pPr>
      <w:ind w:left="720"/>
      <w:contextualSpacing/>
    </w:pPr>
  </w:style>
  <w:style w:type="paragraph" w:customStyle="1" w:styleId="Odrky">
    <w:name w:val="Odrážky"/>
    <w:basedOn w:val="Normal"/>
    <w:qFormat/>
    <w:rsid w:val="00D63242"/>
    <w:pPr>
      <w:numPr>
        <w:numId w:val="35"/>
      </w:numPr>
      <w:spacing w:before="120"/>
      <w:jc w:val="both"/>
    </w:pPr>
    <w:rPr>
      <w:rFonts w:ascii="Times New Roman" w:eastAsiaTheme="minorEastAsia" w:hAnsi="Times New Roman"/>
      <w:sz w:val="24"/>
      <w:szCs w:val="24"/>
      <w:lang w:val="sk-SK" w:eastAsia="cs-CZ"/>
    </w:rPr>
  </w:style>
  <w:style w:type="character" w:styleId="SubtleEmphasis">
    <w:name w:val="Subtle Emphasis"/>
    <w:aliases w:val="TabText"/>
    <w:uiPriority w:val="19"/>
    <w:qFormat/>
    <w:rsid w:val="00D63242"/>
    <w:rPr>
      <w:rFonts w:ascii="Times New Roman" w:hAnsi="Times New Roman" w:cstheme="minorHAnsi"/>
      <w:b w:val="0"/>
      <w:i w:val="0"/>
      <w:color w:val="auto"/>
      <w:sz w:val="20"/>
      <w:szCs w:val="20"/>
    </w:rPr>
  </w:style>
  <w:style w:type="paragraph" w:styleId="NoSpacing">
    <w:name w:val="No Spacing"/>
    <w:aliases w:val="Normal1"/>
    <w:basedOn w:val="Normal"/>
    <w:uiPriority w:val="1"/>
    <w:qFormat/>
    <w:rsid w:val="00D63242"/>
    <w:pPr>
      <w:jc w:val="both"/>
    </w:pPr>
    <w:rPr>
      <w:rFonts w:ascii="Times New Roman" w:eastAsiaTheme="minorHAnsi" w:hAnsi="Times New Roman" w:cstheme="minorHAnsi"/>
      <w:sz w:val="24"/>
      <w:szCs w:val="24"/>
      <w:lang w:val="sk-SK"/>
    </w:rPr>
  </w:style>
  <w:style w:type="paragraph" w:customStyle="1" w:styleId="TabText">
    <w:name w:val="_Tab_Text"/>
    <w:qFormat/>
    <w:rsid w:val="00D63242"/>
    <w:pPr>
      <w:widowControl w:val="0"/>
      <w:autoSpaceDE w:val="0"/>
      <w:autoSpaceDN w:val="0"/>
      <w:adjustRightInd w:val="0"/>
      <w:spacing w:before="60" w:after="60"/>
    </w:pPr>
    <w:rPr>
      <w:rFonts w:ascii="Arial" w:hAnsi="Arial" w:cs="Arial"/>
      <w:szCs w:val="16"/>
      <w:lang w:val="en-US" w:eastAsia="en-US"/>
    </w:rPr>
  </w:style>
  <w:style w:type="paragraph" w:customStyle="1" w:styleId="TabNadpis">
    <w:name w:val="_Tab_Nadpis"/>
    <w:basedOn w:val="Normal"/>
    <w:uiPriority w:val="99"/>
    <w:rsid w:val="00252238"/>
    <w:pPr>
      <w:widowControl w:val="0"/>
      <w:adjustRightInd w:val="0"/>
      <w:spacing w:before="60"/>
      <w:textAlignment w:val="baseline"/>
    </w:pPr>
    <w:rPr>
      <w:b/>
      <w:bCs/>
      <w:color w:val="FFFFFF"/>
      <w:lang w:val="sk-SK" w:eastAsia="de-DE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E3D95"/>
    <w:rPr>
      <w:rFonts w:ascii="Arial" w:hAnsi="Arial"/>
      <w:lang w:val="en-US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FF613D"/>
    <w:rPr>
      <w:lang w:val="en-US" w:eastAsia="en-US"/>
    </w:rPr>
  </w:style>
  <w:style w:type="table" w:customStyle="1" w:styleId="ListTable3-Accent51">
    <w:name w:val="List Table 3 - Accent 51"/>
    <w:basedOn w:val="TableNormal"/>
    <w:uiPriority w:val="48"/>
    <w:rsid w:val="00D9759B"/>
    <w:rPr>
      <w:rFonts w:ascii="Franklin Gothic Book" w:eastAsiaTheme="minorHAnsi" w:hAnsi="Franklin Gothic Book" w:cs="Calibri"/>
      <w:sz w:val="22"/>
      <w:szCs w:val="22"/>
      <w:lang w:val="en-US" w:eastAsia="en-US"/>
    </w:r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D9759B"/>
    <w:rPr>
      <w:rFonts w:ascii="Arial" w:hAnsi="Arial"/>
      <w:lang w:val="en-US"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332A2"/>
    <w:rPr>
      <w:rFonts w:ascii="Arial" w:hAnsi="Arial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30" Type="http://schemas.openxmlformats.org/officeDocument/2006/relationships/image" Target="media/image13.png"/><Relationship Id="rId31" Type="http://schemas.openxmlformats.org/officeDocument/2006/relationships/hyperlink" Target="https://data.gov.sk/dataset/zoznam" TargetMode="External"/><Relationship Id="rId32" Type="http://schemas.openxmlformats.org/officeDocument/2006/relationships/image" Target="media/image14.png"/><Relationship Id="rId9" Type="http://schemas.openxmlformats.org/officeDocument/2006/relationships/footnotes" Target="footnotes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33" Type="http://schemas.openxmlformats.org/officeDocument/2006/relationships/image" Target="media/image15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hyperlink" Target="http://www.opis.gov.sk" TargetMode="External"/><Relationship Id="rId13" Type="http://schemas.openxmlformats.org/officeDocument/2006/relationships/hyperlink" Target="http://www.informatizacia.sk" TargetMode="External"/><Relationship Id="rId14" Type="http://schemas.openxmlformats.org/officeDocument/2006/relationships/hyperlink" Target="https://iamwse.slovensko.sk:8581/sts/wss11x509" TargetMode="External"/><Relationship Id="rId15" Type="http://schemas.openxmlformats.org/officeDocument/2006/relationships/hyperlink" Target="https://prihlasenie.slovensko.sk/" TargetMode="External"/><Relationship Id="rId16" Type="http://schemas.openxmlformats.org/officeDocument/2006/relationships/hyperlink" Target="https://uir.slovensko.sk/G2GServiceBus/ServiceSkTalk3Token.svc?singleWsdl" TargetMode="External"/><Relationship Id="rId17" Type="http://schemas.openxmlformats.org/officeDocument/2006/relationships/hyperlink" Target="https://usr.slovensko.sk/ServiceBus/ServiceBusToken.svc?wsdl" TargetMode="External"/><Relationship Id="rId18" Type="http://schemas.openxmlformats.org/officeDocument/2006/relationships/hyperlink" Target="https://usr.slovensko.sk/ServiceBus/ServiceBusToken.svc?wsdl" TargetMode="External"/><Relationship Id="rId19" Type="http://schemas.openxmlformats.org/officeDocument/2006/relationships/image" Target="media/image2.png"/><Relationship Id="rId37" Type="http://schemas.openxmlformats.org/officeDocument/2006/relationships/theme" Target="theme/theme1.xml"/><Relationship Id="rId84" Type="http://schemas.microsoft.com/office/2016/09/relationships/commentsIds" Target="commentsId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4" Type="http://schemas.openxmlformats.org/officeDocument/2006/relationships/image" Target="media/image19.jpeg"/><Relationship Id="rId1" Type="http://schemas.openxmlformats.org/officeDocument/2006/relationships/image" Target="media/image16.png"/><Relationship Id="rId2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Documents%20and%20Settings\psimp\Application%20Data\Microsoft\Templates\HPGM.dot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7E660B68D11184CAB251BBC0FBE39C2" ma:contentTypeVersion="0" ma:contentTypeDescription="Umožňuje vytvoriť nový dokument." ma:contentTypeScope="" ma:versionID="223aa812621434547801222e3a41433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ae51b23ceac873071d642d5069d117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1EAAB8-FD4F-4CD7-9976-A3870F04DB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F7CF33-4C4A-4F61-B1A1-336B948A20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71DCB12-006F-43F7-A049-7C267CCD82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2FCA17B-9FA6-C845-A6EB-73B4633C8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Settings\psimp\Application Data\Microsoft\Templates\HPGM.dot</Template>
  <TotalTime>5</TotalTime>
  <Pages>19</Pages>
  <Words>3358</Words>
  <Characters>19142</Characters>
  <Application>Microsoft Macintosh Word</Application>
  <DocSecurity>0</DocSecurity>
  <Lines>159</Lines>
  <Paragraphs>44</Paragraphs>
  <ScaleCrop>false</ScaleCrop>
  <Manager>upravil Bagin Z.</Manager>
  <Company>Hewlett-Packard</Company>
  <LinksUpToDate>false</LinksUpToDate>
  <CharactersWithSpaces>22456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Marcela Malatinská</dc:creator>
  <cp:lastModifiedBy>Pavol Zbell</cp:lastModifiedBy>
  <cp:revision>7</cp:revision>
  <cp:lastPrinted>2018-08-16T15:06:00Z</cp:lastPrinted>
  <dcterms:created xsi:type="dcterms:W3CDTF">2019-02-07T09:05:00Z</dcterms:created>
  <dcterms:modified xsi:type="dcterms:W3CDTF">2019-03-08T10:41:00Z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_Document_Id">
    <vt:lpwstr>Project Document Id</vt:lpwstr>
  </property>
  <property fmtid="{D5CDD505-2E9C-101B-9397-08002B2CF9AE}" pid="3" name="EID_No">
    <vt:lpwstr>Project ID No</vt:lpwstr>
  </property>
  <property fmtid="{D5CDD505-2E9C-101B-9397-08002B2CF9AE}" pid="4" name="Project_Name">
    <vt:lpwstr>IS účtovníctva príjmového cyklu VPS</vt:lpwstr>
  </property>
  <property fmtid="{D5CDD505-2E9C-101B-9397-08002B2CF9AE}" pid="5" name="Project_Acronym">
    <vt:lpwstr>MF SR</vt:lpwstr>
  </property>
  <property fmtid="{D5CDD505-2E9C-101B-9397-08002B2CF9AE}" pid="6" name="Project_Manager">
    <vt:lpwstr>Juraj Karkuš / Milan Ďurana</vt:lpwstr>
  </property>
  <property fmtid="{D5CDD505-2E9C-101B-9397-08002B2CF9AE}" pid="7" name="Project_Manager_Title">
    <vt:lpwstr>Project Manager</vt:lpwstr>
  </property>
  <property fmtid="{D5CDD505-2E9C-101B-9397-08002B2CF9AE}" pid="8" name="Client_Name">
    <vt:lpwstr>Customer Name</vt:lpwstr>
  </property>
  <property fmtid="{D5CDD505-2E9C-101B-9397-08002B2CF9AE}" pid="9" name="DontUpdate">
    <vt:lpwstr>False</vt:lpwstr>
  </property>
  <property fmtid="{D5CDD505-2E9C-101B-9397-08002B2CF9AE}" pid="10" name="Tool_Name">
    <vt:lpwstr>Deliverable Acceptance</vt:lpwstr>
  </property>
  <property fmtid="{D5CDD505-2E9C-101B-9397-08002B2CF9AE}" pid="11" name="Version">
    <vt:lpwstr>5</vt:lpwstr>
  </property>
  <property fmtid="{D5CDD505-2E9C-101B-9397-08002B2CF9AE}" pid="12" name="Release_Date">
    <vt:lpwstr>28-Jul-2005</vt:lpwstr>
  </property>
  <property fmtid="{D5CDD505-2E9C-101B-9397-08002B2CF9AE}" pid="13" name="Tool_ID">
    <vt:lpwstr>PJM5301T</vt:lpwstr>
  </property>
  <property fmtid="{D5CDD505-2E9C-101B-9397-08002B2CF9AE}" pid="14" name="ToggleDesignation">
    <vt:lpwstr>  </vt:lpwstr>
  </property>
  <property fmtid="{D5CDD505-2E9C-101B-9397-08002B2CF9AE}" pid="15" name="Doc_Ver_Num">
    <vt:lpwstr>1.0</vt:lpwstr>
  </property>
  <property fmtid="{D5CDD505-2E9C-101B-9397-08002B2CF9AE}" pid="16" name="Doc_Ver_Date">
    <vt:lpwstr>12.12.2007</vt:lpwstr>
  </property>
  <property fmtid="{D5CDD505-2E9C-101B-9397-08002B2CF9AE}" pid="17" name="Review_Method">
    <vt:lpwstr>Review Method</vt:lpwstr>
  </property>
  <property fmtid="{D5CDD505-2E9C-101B-9397-08002B2CF9AE}" pid="18" name="Project_ID_No">
    <vt:lpwstr>CIPS0182</vt:lpwstr>
  </property>
  <property fmtid="{D5CDD505-2E9C-101B-9397-08002B2CF9AE}" pid="19" name="Customer_Name">
    <vt:lpwstr>Colná správa SR</vt:lpwstr>
  </property>
  <property fmtid="{D5CDD505-2E9C-101B-9397-08002B2CF9AE}" pid="20" name="My_Default_Paper_Size">
    <vt:lpwstr>Letter</vt:lpwstr>
  </property>
  <property fmtid="{D5CDD505-2E9C-101B-9397-08002B2CF9AE}" pid="21" name="Use_Doc_Paper_Size">
    <vt:lpwstr>No</vt:lpwstr>
  </property>
  <property fmtid="{D5CDD505-2E9C-101B-9397-08002B2CF9AE}" pid="22" name="ContentTypeId">
    <vt:lpwstr>0x010100F7E660B68D11184CAB251BBC0FBE39C2</vt:lpwstr>
  </property>
</Properties>
</file>